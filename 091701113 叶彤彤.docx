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3D773D" w14:textId="77777777" w:rsidR="0077627F" w:rsidRPr="0003456D" w:rsidRDefault="0077627F" w:rsidP="0077627F">
      <w:pPr>
        <w:spacing w:line="600" w:lineRule="exact"/>
        <w:rPr>
          <w:rFonts w:ascii="宋体" w:hAnsi="宋体"/>
          <w:b/>
          <w:bCs/>
          <w:sz w:val="44"/>
          <w:szCs w:val="44"/>
        </w:rPr>
      </w:pPr>
    </w:p>
    <w:p w14:paraId="00144C2F" w14:textId="77777777" w:rsidR="0077627F" w:rsidRPr="0003456D" w:rsidRDefault="0077627F" w:rsidP="0077627F">
      <w:pPr>
        <w:spacing w:line="600" w:lineRule="exact"/>
        <w:jc w:val="center"/>
        <w:rPr>
          <w:rFonts w:ascii="宋体" w:hAnsi="宋体"/>
          <w:b/>
          <w:bCs/>
          <w:sz w:val="44"/>
          <w:szCs w:val="44"/>
        </w:rPr>
      </w:pPr>
      <w:r w:rsidRPr="0003456D">
        <w:rPr>
          <w:rFonts w:ascii="宋体" w:hAnsi="宋体" w:hint="eastAsia"/>
          <w:b/>
          <w:bCs/>
          <w:noProof/>
          <w:sz w:val="44"/>
          <w:szCs w:val="44"/>
        </w:rPr>
        <w:drawing>
          <wp:anchor distT="0" distB="0" distL="114300" distR="114300" simplePos="0" relativeHeight="251659264" behindDoc="1" locked="0" layoutInCell="1" allowOverlap="1" wp14:anchorId="50E6445C" wp14:editId="2CD96FB0">
            <wp:simplePos x="0" y="0"/>
            <wp:positionH relativeFrom="margin">
              <wp:align>center</wp:align>
            </wp:positionH>
            <wp:positionV relativeFrom="paragraph">
              <wp:posOffset>38100</wp:posOffset>
            </wp:positionV>
            <wp:extent cx="2708275" cy="2708275"/>
            <wp:effectExtent l="0" t="0" r="0" b="0"/>
            <wp:wrapTight wrapText="bothSides">
              <wp:wrapPolygon edited="0">
                <wp:start x="0" y="0"/>
                <wp:lineTo x="0" y="21423"/>
                <wp:lineTo x="21423" y="21423"/>
                <wp:lineTo x="21423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ua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27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BB65A4" w14:textId="77777777" w:rsidR="0077627F" w:rsidRPr="0003456D" w:rsidRDefault="0077627F" w:rsidP="0077627F">
      <w:pPr>
        <w:spacing w:line="600" w:lineRule="exact"/>
        <w:jc w:val="center"/>
        <w:rPr>
          <w:rFonts w:ascii="宋体" w:hAnsi="宋体"/>
          <w:b/>
          <w:bCs/>
          <w:sz w:val="44"/>
          <w:szCs w:val="44"/>
        </w:rPr>
      </w:pPr>
    </w:p>
    <w:p w14:paraId="213711C2" w14:textId="77777777" w:rsidR="0077627F" w:rsidRPr="0003456D" w:rsidRDefault="0077627F" w:rsidP="0077627F">
      <w:pPr>
        <w:spacing w:line="600" w:lineRule="exact"/>
        <w:jc w:val="center"/>
        <w:rPr>
          <w:rFonts w:ascii="宋体" w:hAnsi="宋体"/>
          <w:b/>
          <w:bCs/>
          <w:sz w:val="44"/>
          <w:szCs w:val="44"/>
        </w:rPr>
      </w:pPr>
    </w:p>
    <w:p w14:paraId="58B10409" w14:textId="77777777" w:rsidR="0077627F" w:rsidRPr="0003456D" w:rsidRDefault="0077627F" w:rsidP="0077627F">
      <w:pPr>
        <w:spacing w:line="600" w:lineRule="exact"/>
        <w:jc w:val="center"/>
        <w:rPr>
          <w:rFonts w:ascii="宋体" w:hAnsi="宋体"/>
          <w:b/>
          <w:bCs/>
          <w:sz w:val="44"/>
          <w:szCs w:val="44"/>
        </w:rPr>
      </w:pPr>
    </w:p>
    <w:p w14:paraId="19F4AED4" w14:textId="77777777" w:rsidR="0077627F" w:rsidRPr="0003456D" w:rsidRDefault="0077627F" w:rsidP="0077627F">
      <w:pPr>
        <w:spacing w:line="600" w:lineRule="exact"/>
        <w:jc w:val="center"/>
        <w:rPr>
          <w:rFonts w:ascii="宋体" w:hAnsi="宋体"/>
          <w:b/>
          <w:bCs/>
          <w:sz w:val="44"/>
          <w:szCs w:val="44"/>
        </w:rPr>
      </w:pPr>
    </w:p>
    <w:p w14:paraId="5AE3C186" w14:textId="77777777" w:rsidR="0077627F" w:rsidRPr="0003456D" w:rsidRDefault="0077627F" w:rsidP="0077627F">
      <w:pPr>
        <w:spacing w:line="600" w:lineRule="exact"/>
        <w:jc w:val="center"/>
        <w:rPr>
          <w:rFonts w:ascii="宋体" w:hAnsi="宋体"/>
          <w:b/>
          <w:bCs/>
          <w:sz w:val="44"/>
          <w:szCs w:val="44"/>
        </w:rPr>
      </w:pPr>
    </w:p>
    <w:p w14:paraId="6E840898" w14:textId="77777777" w:rsidR="0077627F" w:rsidRPr="0003456D" w:rsidRDefault="0077627F" w:rsidP="0077627F">
      <w:pPr>
        <w:spacing w:line="600" w:lineRule="exact"/>
        <w:jc w:val="center"/>
        <w:rPr>
          <w:rFonts w:ascii="宋体" w:hAnsi="宋体"/>
          <w:b/>
          <w:bCs/>
          <w:sz w:val="44"/>
          <w:szCs w:val="44"/>
        </w:rPr>
      </w:pPr>
    </w:p>
    <w:p w14:paraId="5A4AA408" w14:textId="77777777" w:rsidR="0077627F" w:rsidRPr="0003456D" w:rsidRDefault="0077627F" w:rsidP="0077627F">
      <w:pPr>
        <w:spacing w:line="600" w:lineRule="exact"/>
        <w:jc w:val="center"/>
        <w:rPr>
          <w:rFonts w:ascii="宋体" w:hAnsi="宋体"/>
          <w:b/>
          <w:bCs/>
          <w:sz w:val="44"/>
          <w:szCs w:val="44"/>
        </w:rPr>
      </w:pPr>
    </w:p>
    <w:p w14:paraId="7C83A7A3" w14:textId="77777777" w:rsidR="0077627F" w:rsidRPr="0003456D" w:rsidRDefault="0077627F" w:rsidP="0077627F">
      <w:pPr>
        <w:spacing w:line="600" w:lineRule="exact"/>
        <w:jc w:val="center"/>
        <w:rPr>
          <w:rFonts w:ascii="宋体" w:hAnsi="宋体"/>
          <w:b/>
          <w:bCs/>
          <w:sz w:val="44"/>
          <w:szCs w:val="44"/>
        </w:rPr>
      </w:pPr>
    </w:p>
    <w:p w14:paraId="61C30529" w14:textId="77777777" w:rsidR="0077627F" w:rsidRPr="0003456D" w:rsidRDefault="0077627F" w:rsidP="0077627F">
      <w:pPr>
        <w:spacing w:beforeLines="50" w:before="163" w:afterLines="50" w:after="163" w:line="640" w:lineRule="exact"/>
        <w:jc w:val="center"/>
        <w:rPr>
          <w:rFonts w:ascii="宋体" w:hAnsi="宋体"/>
          <w:b/>
          <w:bCs/>
          <w:sz w:val="44"/>
          <w:szCs w:val="44"/>
        </w:rPr>
      </w:pPr>
      <w:bookmarkStart w:id="0" w:name="_Hlk9784208"/>
      <w:r w:rsidRPr="0003456D">
        <w:rPr>
          <w:rFonts w:ascii="宋体" w:hAnsi="宋体" w:hint="eastAsia"/>
          <w:b/>
          <w:bCs/>
          <w:sz w:val="44"/>
          <w:szCs w:val="44"/>
        </w:rPr>
        <w:t>新冠肺炎数据可视化及预测分析</w:t>
      </w:r>
    </w:p>
    <w:p w14:paraId="11A9D3EF" w14:textId="77777777" w:rsidR="0077627F" w:rsidRPr="0003456D" w:rsidRDefault="0077627F" w:rsidP="0077627F">
      <w:pPr>
        <w:spacing w:beforeLines="50" w:before="163" w:afterLines="50" w:after="163" w:line="640" w:lineRule="exact"/>
        <w:jc w:val="center"/>
        <w:rPr>
          <w:rFonts w:ascii="宋体" w:hAnsi="宋体"/>
          <w:sz w:val="44"/>
          <w:szCs w:val="44"/>
        </w:rPr>
      </w:pPr>
    </w:p>
    <w:p w14:paraId="3B3429BA" w14:textId="77777777" w:rsidR="0077627F" w:rsidRPr="0003456D" w:rsidRDefault="0077627F" w:rsidP="0077627F">
      <w:pPr>
        <w:spacing w:beforeLines="50" w:before="163" w:afterLines="50" w:after="163" w:line="640" w:lineRule="exact"/>
        <w:jc w:val="center"/>
        <w:rPr>
          <w:rFonts w:ascii="宋体" w:hAnsi="宋体"/>
          <w:sz w:val="44"/>
          <w:szCs w:val="44"/>
        </w:rPr>
      </w:pPr>
    </w:p>
    <w:p w14:paraId="5B319D5C" w14:textId="77777777" w:rsidR="0077627F" w:rsidRPr="0003456D" w:rsidRDefault="0077627F" w:rsidP="0077627F">
      <w:pPr>
        <w:spacing w:beforeLines="50" w:before="163" w:afterLines="50" w:after="163" w:line="640" w:lineRule="exact"/>
        <w:jc w:val="center"/>
        <w:rPr>
          <w:rFonts w:ascii="宋体" w:hAnsi="宋体"/>
          <w:sz w:val="44"/>
          <w:szCs w:val="44"/>
        </w:rPr>
      </w:pP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91"/>
        <w:gridCol w:w="4638"/>
      </w:tblGrid>
      <w:tr w:rsidR="0077627F" w:rsidRPr="0003456D" w14:paraId="3045F8D0" w14:textId="77777777" w:rsidTr="002E6459">
        <w:trPr>
          <w:cantSplit/>
          <w:trHeight w:val="915"/>
          <w:jc w:val="center"/>
        </w:trPr>
        <w:tc>
          <w:tcPr>
            <w:tcW w:w="1891" w:type="dxa"/>
            <w:tcBorders>
              <w:top w:val="nil"/>
              <w:bottom w:val="nil"/>
            </w:tcBorders>
            <w:shd w:val="clear" w:color="auto" w:fill="auto"/>
            <w:vAlign w:val="center"/>
          </w:tcPr>
          <w:bookmarkEnd w:id="0"/>
          <w:p w14:paraId="196EB5A1" w14:textId="77777777" w:rsidR="0077627F" w:rsidRPr="0003456D" w:rsidRDefault="0077627F" w:rsidP="002E6459">
            <w:pPr>
              <w:spacing w:beforeLines="50" w:before="163" w:afterLines="50" w:after="163" w:line="640" w:lineRule="exact"/>
              <w:rPr>
                <w:rFonts w:ascii="宋体" w:hAnsi="宋体"/>
                <w:b/>
                <w:bCs/>
                <w:sz w:val="32"/>
                <w:szCs w:val="30"/>
              </w:rPr>
            </w:pPr>
            <w:r w:rsidRPr="0003456D">
              <w:rPr>
                <w:rFonts w:ascii="宋体" w:hAnsi="宋体" w:hint="eastAsia"/>
                <w:b/>
                <w:bCs/>
                <w:sz w:val="32"/>
                <w:szCs w:val="30"/>
              </w:rPr>
              <w:t>学生姓名</w:t>
            </w:r>
          </w:p>
        </w:tc>
        <w:tc>
          <w:tcPr>
            <w:tcW w:w="4638" w:type="dxa"/>
            <w:tcBorders>
              <w:top w:val="nil"/>
            </w:tcBorders>
            <w:shd w:val="clear" w:color="auto" w:fill="auto"/>
            <w:vAlign w:val="center"/>
          </w:tcPr>
          <w:p w14:paraId="473AA7D9" w14:textId="77777777" w:rsidR="0077627F" w:rsidRPr="0003456D" w:rsidRDefault="0077627F" w:rsidP="002E6459">
            <w:pPr>
              <w:spacing w:beforeLines="50" w:before="163" w:afterLines="50" w:after="163" w:line="640" w:lineRule="exact"/>
              <w:ind w:firstLineChars="400" w:firstLine="1285"/>
              <w:rPr>
                <w:rFonts w:ascii="宋体" w:hAnsi="宋体"/>
                <w:b/>
                <w:bCs/>
                <w:sz w:val="32"/>
                <w:szCs w:val="32"/>
              </w:rPr>
            </w:pPr>
            <w:r w:rsidRPr="0003456D">
              <w:rPr>
                <w:rFonts w:ascii="宋体" w:hAnsi="宋体" w:hint="eastAsia"/>
                <w:b/>
                <w:bCs/>
                <w:sz w:val="32"/>
                <w:szCs w:val="32"/>
              </w:rPr>
              <w:t>叶彤彤</w:t>
            </w:r>
          </w:p>
        </w:tc>
      </w:tr>
      <w:tr w:rsidR="0077627F" w:rsidRPr="0003456D" w14:paraId="21CB4E57" w14:textId="77777777" w:rsidTr="002E6459">
        <w:trPr>
          <w:cantSplit/>
          <w:trHeight w:val="915"/>
          <w:jc w:val="center"/>
        </w:trPr>
        <w:tc>
          <w:tcPr>
            <w:tcW w:w="1891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7671A42" w14:textId="77777777" w:rsidR="0077627F" w:rsidRPr="0003456D" w:rsidRDefault="0077627F" w:rsidP="002E6459">
            <w:pPr>
              <w:spacing w:beforeLines="50" w:before="163" w:afterLines="50" w:after="163" w:line="640" w:lineRule="exact"/>
              <w:rPr>
                <w:rFonts w:ascii="宋体" w:hAnsi="宋体"/>
                <w:b/>
                <w:bCs/>
                <w:sz w:val="32"/>
                <w:szCs w:val="30"/>
              </w:rPr>
            </w:pPr>
            <w:r w:rsidRPr="0003456D">
              <w:rPr>
                <w:rFonts w:ascii="宋体" w:hAnsi="宋体" w:hint="eastAsia"/>
                <w:b/>
                <w:bCs/>
                <w:sz w:val="32"/>
                <w:szCs w:val="30"/>
              </w:rPr>
              <w:t>学   号</w:t>
            </w:r>
          </w:p>
        </w:tc>
        <w:tc>
          <w:tcPr>
            <w:tcW w:w="4638" w:type="dxa"/>
            <w:shd w:val="clear" w:color="auto" w:fill="auto"/>
            <w:vAlign w:val="center"/>
          </w:tcPr>
          <w:p w14:paraId="19670F86" w14:textId="77777777" w:rsidR="0077627F" w:rsidRPr="0003456D" w:rsidRDefault="0077627F" w:rsidP="002E6459">
            <w:pPr>
              <w:spacing w:beforeLines="50" w:before="163" w:afterLines="50" w:after="163"/>
              <w:ind w:firstLineChars="400" w:firstLine="1285"/>
              <w:rPr>
                <w:rFonts w:ascii="宋体" w:hAnsi="宋体"/>
                <w:b/>
                <w:bCs/>
                <w:sz w:val="32"/>
                <w:szCs w:val="32"/>
              </w:rPr>
            </w:pPr>
            <w:r w:rsidRPr="0003456D">
              <w:rPr>
                <w:rFonts w:ascii="宋体" w:hAnsi="宋体" w:hint="eastAsia"/>
                <w:b/>
                <w:bCs/>
                <w:sz w:val="32"/>
                <w:szCs w:val="32"/>
              </w:rPr>
              <w:t>091701113</w:t>
            </w:r>
          </w:p>
        </w:tc>
      </w:tr>
      <w:tr w:rsidR="0077627F" w:rsidRPr="0003456D" w14:paraId="33A4D74A" w14:textId="77777777" w:rsidTr="002E6459">
        <w:trPr>
          <w:cantSplit/>
          <w:trHeight w:val="915"/>
          <w:jc w:val="center"/>
        </w:trPr>
        <w:tc>
          <w:tcPr>
            <w:tcW w:w="1891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F891E19" w14:textId="77777777" w:rsidR="0077627F" w:rsidRPr="0003456D" w:rsidRDefault="0077627F" w:rsidP="002E6459">
            <w:pPr>
              <w:spacing w:beforeLines="50" w:before="163" w:afterLines="50" w:after="163" w:line="640" w:lineRule="exact"/>
              <w:rPr>
                <w:rFonts w:ascii="宋体" w:hAnsi="宋体"/>
                <w:b/>
                <w:bCs/>
                <w:sz w:val="32"/>
                <w:szCs w:val="30"/>
              </w:rPr>
            </w:pPr>
            <w:r w:rsidRPr="0003456D">
              <w:rPr>
                <w:rFonts w:ascii="宋体" w:hAnsi="宋体" w:hint="eastAsia"/>
                <w:b/>
                <w:bCs/>
                <w:sz w:val="32"/>
                <w:szCs w:val="30"/>
              </w:rPr>
              <w:t>专    业</w:t>
            </w:r>
          </w:p>
        </w:tc>
        <w:tc>
          <w:tcPr>
            <w:tcW w:w="4638" w:type="dxa"/>
            <w:shd w:val="clear" w:color="auto" w:fill="auto"/>
            <w:vAlign w:val="center"/>
          </w:tcPr>
          <w:p w14:paraId="1A546B4B" w14:textId="77777777" w:rsidR="0077627F" w:rsidRPr="0003456D" w:rsidRDefault="0077627F" w:rsidP="002E6459">
            <w:pPr>
              <w:spacing w:line="640" w:lineRule="exact"/>
              <w:jc w:val="center"/>
              <w:rPr>
                <w:rFonts w:ascii="宋体" w:hAnsi="宋体"/>
                <w:b/>
                <w:bCs/>
                <w:sz w:val="32"/>
                <w:szCs w:val="32"/>
              </w:rPr>
            </w:pPr>
            <w:r w:rsidRPr="0003456D">
              <w:rPr>
                <w:rFonts w:ascii="宋体" w:hAnsi="宋体" w:hint="eastAsia"/>
                <w:b/>
                <w:bCs/>
                <w:sz w:val="32"/>
                <w:szCs w:val="32"/>
              </w:rPr>
              <w:t>信息管理与信息系统</w:t>
            </w:r>
          </w:p>
        </w:tc>
      </w:tr>
    </w:tbl>
    <w:p w14:paraId="55E410D1" w14:textId="77777777" w:rsidR="0077627F" w:rsidRPr="0003456D" w:rsidRDefault="0077627F" w:rsidP="0077627F">
      <w:pPr>
        <w:jc w:val="center"/>
        <w:rPr>
          <w:rFonts w:ascii="宋体" w:hAnsi="宋体"/>
        </w:rPr>
      </w:pPr>
    </w:p>
    <w:p w14:paraId="29660116" w14:textId="77777777" w:rsidR="00217AD4" w:rsidRPr="0003456D" w:rsidRDefault="00217AD4" w:rsidP="00B6104E">
      <w:pPr>
        <w:rPr>
          <w:rFonts w:ascii="宋体" w:hAnsi="宋体"/>
        </w:rPr>
        <w:sectPr w:rsidR="00217AD4" w:rsidRPr="0003456D" w:rsidSect="006554C4">
          <w:headerReference w:type="default" r:id="rId9"/>
          <w:pgSz w:w="11906" w:h="16838" w:code="9"/>
          <w:pgMar w:top="1418" w:right="1418" w:bottom="1418" w:left="1418" w:header="851" w:footer="992" w:gutter="0"/>
          <w:pgNumType w:start="1"/>
          <w:cols w:space="425"/>
          <w:docGrid w:type="lines" w:linePitch="326"/>
        </w:sectPr>
      </w:pPr>
    </w:p>
    <w:p w14:paraId="494476B1" w14:textId="77777777" w:rsidR="00135765" w:rsidRPr="0003456D" w:rsidRDefault="00135765" w:rsidP="00336088">
      <w:pPr>
        <w:spacing w:beforeLines="200" w:before="652" w:afterLines="100" w:after="326"/>
        <w:jc w:val="center"/>
        <w:rPr>
          <w:rFonts w:ascii="宋体" w:hAnsi="宋体"/>
          <w:b/>
          <w:sz w:val="30"/>
          <w:szCs w:val="30"/>
        </w:rPr>
      </w:pPr>
      <w:r w:rsidRPr="0003456D">
        <w:rPr>
          <w:rFonts w:ascii="宋体" w:hAnsi="宋体"/>
          <w:b/>
          <w:sz w:val="30"/>
          <w:szCs w:val="30"/>
        </w:rPr>
        <w:lastRenderedPageBreak/>
        <w:t>摘</w:t>
      </w:r>
      <w:r w:rsidRPr="0003456D">
        <w:rPr>
          <w:rFonts w:ascii="宋体" w:hAnsi="宋体" w:hint="eastAsia"/>
          <w:b/>
          <w:sz w:val="30"/>
          <w:szCs w:val="30"/>
        </w:rPr>
        <w:t xml:space="preserve"> </w:t>
      </w:r>
      <w:r w:rsidRPr="0003456D">
        <w:rPr>
          <w:rFonts w:ascii="宋体" w:hAnsi="宋体"/>
          <w:b/>
          <w:sz w:val="30"/>
          <w:szCs w:val="30"/>
        </w:rPr>
        <w:t>要</w:t>
      </w:r>
    </w:p>
    <w:p w14:paraId="628A4C00" w14:textId="77777777" w:rsidR="00211508" w:rsidRPr="0003456D" w:rsidRDefault="0077627F" w:rsidP="00211508">
      <w:pPr>
        <w:ind w:firstLineChars="200" w:firstLine="480"/>
        <w:rPr>
          <w:rFonts w:ascii="宋体" w:hAnsi="宋体"/>
        </w:rPr>
      </w:pPr>
      <w:r w:rsidRPr="0003456D">
        <w:rPr>
          <w:rFonts w:ascii="宋体" w:hAnsi="宋体" w:hint="eastAsia"/>
        </w:rPr>
        <w:t>在新型冠状病毒感染的肺炎疫情牵动社会人心的关键时刻，本文将利用数据分析、数据挖掘、机器学习相关方法，围绕疫情态势展示、疫情走势预测进行分析，</w:t>
      </w:r>
      <w:r w:rsidR="00211508" w:rsidRPr="0003456D">
        <w:rPr>
          <w:rFonts w:ascii="宋体" w:hAnsi="宋体" w:hint="eastAsia"/>
        </w:rPr>
        <w:t>并以生动直观的形式呈现</w:t>
      </w:r>
      <w:r w:rsidR="00AC60DC" w:rsidRPr="0003456D">
        <w:rPr>
          <w:rFonts w:ascii="宋体" w:hAnsi="宋体" w:hint="eastAsia"/>
        </w:rPr>
        <w:t>；</w:t>
      </w:r>
    </w:p>
    <w:p w14:paraId="6E9284D2" w14:textId="5574237F" w:rsidR="00211508" w:rsidRPr="0003456D" w:rsidRDefault="00211508" w:rsidP="00AC60DC">
      <w:pPr>
        <w:ind w:firstLineChars="200" w:firstLine="480"/>
        <w:rPr>
          <w:rFonts w:ascii="宋体" w:hAnsi="宋体"/>
        </w:rPr>
      </w:pPr>
      <w:r w:rsidRPr="0003456D">
        <w:rPr>
          <w:rFonts w:ascii="宋体" w:hAnsi="宋体" w:hint="eastAsia"/>
        </w:rPr>
        <w:t>论文首先从全球的疫情发展现况进行分析，客观地描绘了当前整个世界的发展趋势，体现了在灾难面前，没有一个国家能够独善其身。在此基础上，再对各大洲（美国、亚洲、欧洲）进行分析，直观的</w:t>
      </w:r>
      <w:r w:rsidR="00AC60DC" w:rsidRPr="0003456D">
        <w:rPr>
          <w:rFonts w:ascii="宋体" w:hAnsi="宋体" w:hint="eastAsia"/>
        </w:rPr>
        <w:t>展现各大洲目前的发展形态，最后使用Logistic增长模型预测美国两个月内（</w:t>
      </w:r>
      <w:r w:rsidR="00F847B7">
        <w:rPr>
          <w:rFonts w:ascii="宋体" w:hAnsi="宋体" w:hint="eastAsia"/>
        </w:rPr>
        <w:t>9</w:t>
      </w:r>
      <w:r w:rsidR="00AC60DC" w:rsidRPr="0003456D">
        <w:rPr>
          <w:rFonts w:ascii="宋体" w:hAnsi="宋体" w:hint="eastAsia"/>
        </w:rPr>
        <w:t>0天）转折点以及确诊病人数目；</w:t>
      </w:r>
    </w:p>
    <w:p w14:paraId="05FE70EB" w14:textId="77777777" w:rsidR="0003456D" w:rsidRPr="0003456D" w:rsidRDefault="0003456D" w:rsidP="0003456D">
      <w:pPr>
        <w:ind w:firstLine="420"/>
        <w:rPr>
          <w:rFonts w:ascii="宋体" w:hAnsi="宋体"/>
        </w:rPr>
      </w:pPr>
      <w:r w:rsidRPr="0003456D">
        <w:rPr>
          <w:rFonts w:ascii="宋体" w:hAnsi="宋体" w:hint="eastAsia"/>
        </w:rPr>
        <w:t>数据来源：</w:t>
      </w:r>
      <w:r w:rsidRPr="0003456D">
        <w:rPr>
          <w:rFonts w:ascii="宋体" w:hAnsi="宋体"/>
        </w:rPr>
        <w:t>https://github.com/CSSEGISandData/COVID-19</w:t>
      </w:r>
    </w:p>
    <w:p w14:paraId="0D3E87F8" w14:textId="77777777" w:rsidR="0003456D" w:rsidRDefault="0003456D" w:rsidP="0003456D">
      <w:pPr>
        <w:ind w:firstLine="420"/>
        <w:rPr>
          <w:rFonts w:ascii="宋体" w:hAnsi="宋体"/>
        </w:rPr>
      </w:pPr>
      <w:r w:rsidRPr="0003456D">
        <w:rPr>
          <w:rFonts w:ascii="宋体" w:hAnsi="宋体" w:hint="eastAsia"/>
        </w:rPr>
        <w:t>数据范围：2020/1/22-2020/5/5</w:t>
      </w:r>
    </w:p>
    <w:p w14:paraId="32F2E918" w14:textId="77777777" w:rsidR="0003456D" w:rsidRDefault="0003456D" w:rsidP="0003456D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工具：anaconda（</w:t>
      </w:r>
      <w:r>
        <w:rPr>
          <w:rFonts w:ascii="宋体" w:hAnsi="宋体"/>
        </w:rPr>
        <w:t>jupyter</w:t>
      </w:r>
      <w:r>
        <w:rPr>
          <w:rFonts w:ascii="宋体" w:hAnsi="宋体" w:hint="eastAsia"/>
        </w:rPr>
        <w:t>）、</w:t>
      </w:r>
      <w:r w:rsidRPr="0003456D">
        <w:rPr>
          <w:rFonts w:ascii="宋体" w:hAnsi="宋体"/>
        </w:rPr>
        <w:t>matplotlib</w:t>
      </w:r>
      <w:r>
        <w:rPr>
          <w:rFonts w:ascii="宋体" w:hAnsi="宋体" w:hint="eastAsia"/>
        </w:rPr>
        <w:t>、</w:t>
      </w:r>
      <w:r w:rsidRPr="0003456D">
        <w:rPr>
          <w:rFonts w:ascii="宋体" w:hAnsi="宋体"/>
        </w:rPr>
        <w:t>plotly</w:t>
      </w:r>
      <w:r>
        <w:rPr>
          <w:rFonts w:ascii="宋体" w:hAnsi="宋体" w:hint="eastAsia"/>
        </w:rPr>
        <w:t>等；</w:t>
      </w:r>
    </w:p>
    <w:p w14:paraId="2BE519CF" w14:textId="77777777" w:rsidR="0003456D" w:rsidRPr="0003456D" w:rsidRDefault="0003456D" w:rsidP="0003456D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语言：python</w:t>
      </w:r>
    </w:p>
    <w:p w14:paraId="0F1BD6BF" w14:textId="77777777" w:rsidR="0003456D" w:rsidRPr="0003456D" w:rsidRDefault="0003456D" w:rsidP="0003456D">
      <w:pPr>
        <w:ind w:firstLine="420"/>
        <w:rPr>
          <w:rFonts w:ascii="宋体" w:hAnsi="宋体"/>
        </w:rPr>
      </w:pPr>
      <w:r w:rsidRPr="0003456D">
        <w:rPr>
          <w:rFonts w:ascii="宋体" w:hAnsi="宋体" w:hint="eastAsia"/>
        </w:rPr>
        <w:t>注：由于数据获取方面问题，存在某一部分数据可能为空，因此可视化方面仅关注大体趋势；</w:t>
      </w:r>
    </w:p>
    <w:p w14:paraId="3A0A07DF" w14:textId="77777777" w:rsidR="00A8056F" w:rsidRPr="0003456D" w:rsidRDefault="00A8056F" w:rsidP="00211508">
      <w:pPr>
        <w:pStyle w:val="afa"/>
        <w:ind w:firstLine="420"/>
        <w:rPr>
          <w:rFonts w:ascii="宋体" w:hAnsi="宋体"/>
        </w:rPr>
      </w:pPr>
    </w:p>
    <w:p w14:paraId="2DDCCF7A" w14:textId="77777777" w:rsidR="00135765" w:rsidRPr="0003456D" w:rsidRDefault="00135765" w:rsidP="00A8056F">
      <w:pPr>
        <w:jc w:val="left"/>
        <w:rPr>
          <w:rFonts w:ascii="宋体" w:hAnsi="宋体"/>
          <w:szCs w:val="24"/>
        </w:rPr>
      </w:pPr>
      <w:r w:rsidRPr="0003456D">
        <w:rPr>
          <w:rFonts w:ascii="宋体" w:hAnsi="宋体"/>
          <w:b/>
          <w:sz w:val="28"/>
          <w:szCs w:val="28"/>
        </w:rPr>
        <w:t>关键词</w:t>
      </w:r>
      <w:r w:rsidRPr="0003456D">
        <w:rPr>
          <w:rFonts w:ascii="宋体" w:hAnsi="宋体" w:hint="eastAsia"/>
          <w:b/>
          <w:sz w:val="30"/>
          <w:szCs w:val="30"/>
        </w:rPr>
        <w:t>:</w:t>
      </w:r>
      <w:r w:rsidRPr="0003456D">
        <w:rPr>
          <w:rFonts w:ascii="宋体" w:hAnsi="宋体" w:hint="eastAsia"/>
          <w:szCs w:val="24"/>
        </w:rPr>
        <w:t xml:space="preserve"> </w:t>
      </w:r>
      <w:r w:rsidR="00AC60DC" w:rsidRPr="0003456D">
        <w:rPr>
          <w:rFonts w:ascii="宋体" w:hAnsi="宋体" w:hint="eastAsia"/>
        </w:rPr>
        <w:t>新型冠状病毒；数据分析；Logistic</w:t>
      </w:r>
      <w:r w:rsidR="00232656" w:rsidRPr="0003456D">
        <w:rPr>
          <w:rFonts w:ascii="宋体" w:hAnsi="宋体" w:hint="eastAsia"/>
        </w:rPr>
        <w:t>增长</w:t>
      </w:r>
      <w:r w:rsidR="00AC60DC" w:rsidRPr="0003456D">
        <w:rPr>
          <w:rFonts w:ascii="宋体" w:hAnsi="宋体" w:hint="eastAsia"/>
        </w:rPr>
        <w:t>模型；预测分析；</w:t>
      </w:r>
    </w:p>
    <w:p w14:paraId="0B105084" w14:textId="77777777" w:rsidR="00135765" w:rsidRPr="0003456D" w:rsidRDefault="00135765" w:rsidP="00A8056F">
      <w:pPr>
        <w:rPr>
          <w:rFonts w:ascii="宋体" w:hAnsi="宋体"/>
        </w:rPr>
      </w:pPr>
    </w:p>
    <w:p w14:paraId="0BED9F97" w14:textId="77777777" w:rsidR="000916D3" w:rsidRPr="0003456D" w:rsidRDefault="000916D3" w:rsidP="00A8056F">
      <w:pPr>
        <w:rPr>
          <w:rFonts w:ascii="宋体" w:hAnsi="宋体"/>
        </w:rPr>
      </w:pPr>
    </w:p>
    <w:p w14:paraId="361009D8" w14:textId="77777777" w:rsidR="000916D3" w:rsidRPr="0003456D" w:rsidRDefault="000916D3" w:rsidP="00A8056F">
      <w:pPr>
        <w:rPr>
          <w:rFonts w:ascii="宋体" w:hAnsi="宋体"/>
        </w:rPr>
      </w:pPr>
    </w:p>
    <w:p w14:paraId="205680D5" w14:textId="77777777" w:rsidR="000916D3" w:rsidRPr="0003456D" w:rsidRDefault="000916D3" w:rsidP="00A8056F">
      <w:pPr>
        <w:rPr>
          <w:rFonts w:ascii="宋体" w:hAnsi="宋体"/>
        </w:rPr>
      </w:pPr>
    </w:p>
    <w:p w14:paraId="31992B4B" w14:textId="77777777" w:rsidR="000916D3" w:rsidRPr="0003456D" w:rsidRDefault="000916D3" w:rsidP="00A8056F">
      <w:pPr>
        <w:rPr>
          <w:rFonts w:ascii="宋体" w:hAnsi="宋体"/>
        </w:rPr>
      </w:pPr>
    </w:p>
    <w:p w14:paraId="5C1EB3C3" w14:textId="77777777" w:rsidR="000916D3" w:rsidRPr="0003456D" w:rsidRDefault="000916D3" w:rsidP="00A8056F">
      <w:pPr>
        <w:rPr>
          <w:rFonts w:ascii="宋体" w:hAnsi="宋体"/>
        </w:rPr>
      </w:pPr>
    </w:p>
    <w:p w14:paraId="20E31FAD" w14:textId="77777777" w:rsidR="000916D3" w:rsidRPr="0003456D" w:rsidRDefault="000916D3" w:rsidP="00A8056F">
      <w:pPr>
        <w:rPr>
          <w:rFonts w:ascii="宋体" w:hAnsi="宋体"/>
        </w:rPr>
      </w:pPr>
    </w:p>
    <w:p w14:paraId="4442EF89" w14:textId="77777777" w:rsidR="000916D3" w:rsidRPr="0003456D" w:rsidRDefault="000916D3" w:rsidP="00A8056F">
      <w:pPr>
        <w:rPr>
          <w:rFonts w:ascii="宋体" w:hAnsi="宋体"/>
        </w:rPr>
      </w:pPr>
    </w:p>
    <w:p w14:paraId="56EC43BE" w14:textId="77777777" w:rsidR="000916D3" w:rsidRPr="0003456D" w:rsidRDefault="000916D3" w:rsidP="00A8056F">
      <w:pPr>
        <w:rPr>
          <w:rFonts w:ascii="宋体" w:hAnsi="宋体"/>
        </w:rPr>
      </w:pPr>
    </w:p>
    <w:p w14:paraId="40EFBC38" w14:textId="77777777" w:rsidR="000916D3" w:rsidRPr="0003456D" w:rsidRDefault="000916D3" w:rsidP="00A8056F">
      <w:pPr>
        <w:rPr>
          <w:rFonts w:ascii="宋体" w:hAnsi="宋体"/>
        </w:rPr>
      </w:pPr>
    </w:p>
    <w:p w14:paraId="48149546" w14:textId="77777777" w:rsidR="000916D3" w:rsidRPr="0003456D" w:rsidRDefault="000916D3" w:rsidP="00A8056F">
      <w:pPr>
        <w:rPr>
          <w:rFonts w:ascii="宋体" w:hAnsi="宋体"/>
        </w:rPr>
      </w:pPr>
    </w:p>
    <w:p w14:paraId="58AF6B9B" w14:textId="77777777" w:rsidR="000916D3" w:rsidRPr="0003456D" w:rsidRDefault="000916D3" w:rsidP="00A8056F">
      <w:pPr>
        <w:rPr>
          <w:rFonts w:ascii="宋体" w:hAnsi="宋体"/>
        </w:rPr>
      </w:pPr>
    </w:p>
    <w:p w14:paraId="5CBFF698" w14:textId="77777777" w:rsidR="000916D3" w:rsidRPr="0003456D" w:rsidRDefault="000916D3" w:rsidP="00A8056F">
      <w:pPr>
        <w:rPr>
          <w:rFonts w:ascii="宋体" w:hAnsi="宋体"/>
        </w:rPr>
      </w:pPr>
    </w:p>
    <w:p w14:paraId="4B640487" w14:textId="77777777" w:rsidR="00217AD4" w:rsidRPr="0003456D" w:rsidRDefault="00217AD4" w:rsidP="00A80516">
      <w:pPr>
        <w:rPr>
          <w:rFonts w:ascii="宋体" w:hAnsi="宋体"/>
        </w:rPr>
        <w:sectPr w:rsidR="00217AD4" w:rsidRPr="0003456D" w:rsidSect="006554C4">
          <w:headerReference w:type="default" r:id="rId10"/>
          <w:pgSz w:w="11906" w:h="16838" w:code="9"/>
          <w:pgMar w:top="1418" w:right="1418" w:bottom="1418" w:left="1418" w:header="851" w:footer="992" w:gutter="0"/>
          <w:pgNumType w:start="1"/>
          <w:cols w:space="425"/>
          <w:docGrid w:type="lines" w:linePitch="326"/>
        </w:sectPr>
      </w:pPr>
    </w:p>
    <w:p w14:paraId="570E8AAE" w14:textId="77777777" w:rsidR="000C209E" w:rsidRPr="0003456D" w:rsidRDefault="000C209E" w:rsidP="00DB50DB">
      <w:pPr>
        <w:ind w:firstLine="643"/>
        <w:jc w:val="center"/>
        <w:rPr>
          <w:rFonts w:ascii="宋体" w:hAnsi="宋体"/>
          <w:b/>
          <w:sz w:val="32"/>
          <w:szCs w:val="32"/>
        </w:rPr>
      </w:pPr>
      <w:r w:rsidRPr="0003456D">
        <w:rPr>
          <w:rFonts w:ascii="宋体" w:hAnsi="宋体" w:hint="eastAsia"/>
          <w:b/>
          <w:sz w:val="32"/>
          <w:szCs w:val="32"/>
        </w:rPr>
        <w:lastRenderedPageBreak/>
        <w:t>目录</w:t>
      </w:r>
    </w:p>
    <w:p w14:paraId="63EB14AB" w14:textId="77777777" w:rsidR="001F3E75" w:rsidRPr="0003456D" w:rsidRDefault="001F3E75" w:rsidP="006C5F89">
      <w:pPr>
        <w:rPr>
          <w:rFonts w:ascii="宋体" w:hAnsi="宋体"/>
          <w:sz w:val="28"/>
        </w:rPr>
      </w:pPr>
    </w:p>
    <w:p w14:paraId="4C84CDB2" w14:textId="77777777" w:rsidR="006C28D7" w:rsidRPr="0003456D" w:rsidRDefault="00D45B8A" w:rsidP="006C28D7">
      <w:pPr>
        <w:pStyle w:val="TOC1"/>
        <w:tabs>
          <w:tab w:val="right" w:leader="dot" w:pos="9071"/>
        </w:tabs>
        <w:rPr>
          <w:rFonts w:ascii="宋体" w:eastAsia="宋体" w:hAnsi="宋体"/>
          <w:b/>
          <w:bCs/>
        </w:rPr>
      </w:pPr>
      <w:hyperlink w:anchor="_Toc19427" w:history="1">
        <w:r w:rsidR="006C28D7" w:rsidRPr="0003456D">
          <w:rPr>
            <w:rFonts w:ascii="宋体" w:eastAsia="宋体" w:hAnsi="宋体"/>
            <w:b/>
            <w:bCs/>
            <w:kern w:val="44"/>
          </w:rPr>
          <w:t xml:space="preserve">1. </w:t>
        </w:r>
        <w:r w:rsidR="006C28D7" w:rsidRPr="0003456D">
          <w:rPr>
            <w:rFonts w:ascii="宋体" w:eastAsia="宋体" w:hAnsi="宋体" w:hint="eastAsia"/>
            <w:b/>
            <w:bCs/>
          </w:rPr>
          <w:t>绪论</w:t>
        </w:r>
        <w:r w:rsidR="006C28D7" w:rsidRPr="0003456D">
          <w:rPr>
            <w:rFonts w:ascii="宋体" w:eastAsia="宋体" w:hAnsi="宋体"/>
            <w:b/>
            <w:bCs/>
          </w:rPr>
          <w:tab/>
        </w:r>
        <w:r w:rsidR="006C28D7" w:rsidRPr="0003456D">
          <w:rPr>
            <w:rFonts w:ascii="宋体" w:eastAsia="宋体" w:hAnsi="宋体"/>
            <w:b/>
            <w:bCs/>
          </w:rPr>
          <w:fldChar w:fldCharType="begin"/>
        </w:r>
        <w:r w:rsidR="006C28D7" w:rsidRPr="0003456D">
          <w:rPr>
            <w:rFonts w:ascii="宋体" w:eastAsia="宋体" w:hAnsi="宋体"/>
            <w:b/>
            <w:bCs/>
          </w:rPr>
          <w:instrText xml:space="preserve"> PAGEREF _Toc19427 </w:instrText>
        </w:r>
        <w:r w:rsidR="006C28D7" w:rsidRPr="0003456D">
          <w:rPr>
            <w:rFonts w:ascii="宋体" w:eastAsia="宋体" w:hAnsi="宋体"/>
            <w:b/>
            <w:bCs/>
          </w:rPr>
          <w:fldChar w:fldCharType="separate"/>
        </w:r>
        <w:r w:rsidR="006C28D7" w:rsidRPr="0003456D">
          <w:rPr>
            <w:rFonts w:ascii="宋体" w:eastAsia="宋体" w:hAnsi="宋体"/>
            <w:b/>
            <w:bCs/>
          </w:rPr>
          <w:t>1</w:t>
        </w:r>
        <w:r w:rsidR="006C28D7" w:rsidRPr="0003456D">
          <w:rPr>
            <w:rFonts w:ascii="宋体" w:eastAsia="宋体" w:hAnsi="宋体"/>
            <w:b/>
            <w:bCs/>
          </w:rPr>
          <w:fldChar w:fldCharType="end"/>
        </w:r>
      </w:hyperlink>
    </w:p>
    <w:p w14:paraId="1DD3FCE2" w14:textId="77777777" w:rsidR="006C28D7" w:rsidRPr="0003456D" w:rsidRDefault="00D45B8A" w:rsidP="006C28D7">
      <w:pPr>
        <w:pStyle w:val="TOC2"/>
        <w:tabs>
          <w:tab w:val="right" w:leader="dot" w:pos="9071"/>
        </w:tabs>
        <w:ind w:left="480"/>
        <w:rPr>
          <w:rFonts w:ascii="宋体" w:eastAsia="宋体" w:hAnsi="宋体"/>
          <w:b/>
          <w:bCs/>
        </w:rPr>
      </w:pPr>
      <w:hyperlink w:anchor="_Toc14699" w:history="1">
        <w:r w:rsidR="006C28D7" w:rsidRPr="0003456D">
          <w:rPr>
            <w:rFonts w:ascii="宋体" w:eastAsia="宋体" w:hAnsi="宋体"/>
            <w:b/>
            <w:bCs/>
          </w:rPr>
          <w:t xml:space="preserve">1.1. </w:t>
        </w:r>
        <w:r w:rsidR="006C28D7" w:rsidRPr="0003456D">
          <w:rPr>
            <w:rFonts w:ascii="宋体" w:eastAsia="宋体" w:hAnsi="宋体" w:hint="eastAsia"/>
            <w:b/>
            <w:bCs/>
          </w:rPr>
          <w:t>研究背景和意义</w:t>
        </w:r>
        <w:r w:rsidR="006C28D7" w:rsidRPr="0003456D">
          <w:rPr>
            <w:rFonts w:ascii="宋体" w:eastAsia="宋体" w:hAnsi="宋体"/>
            <w:b/>
            <w:bCs/>
          </w:rPr>
          <w:tab/>
        </w:r>
        <w:r w:rsidR="006C28D7" w:rsidRPr="0003456D">
          <w:rPr>
            <w:rFonts w:ascii="宋体" w:eastAsia="宋体" w:hAnsi="宋体"/>
            <w:b/>
            <w:bCs/>
          </w:rPr>
          <w:fldChar w:fldCharType="begin"/>
        </w:r>
        <w:r w:rsidR="006C28D7" w:rsidRPr="0003456D">
          <w:rPr>
            <w:rFonts w:ascii="宋体" w:eastAsia="宋体" w:hAnsi="宋体"/>
            <w:b/>
            <w:bCs/>
          </w:rPr>
          <w:instrText xml:space="preserve"> PAGEREF _Toc14699 </w:instrText>
        </w:r>
        <w:r w:rsidR="006C28D7" w:rsidRPr="0003456D">
          <w:rPr>
            <w:rFonts w:ascii="宋体" w:eastAsia="宋体" w:hAnsi="宋体"/>
            <w:b/>
            <w:bCs/>
          </w:rPr>
          <w:fldChar w:fldCharType="separate"/>
        </w:r>
        <w:r w:rsidR="006C28D7" w:rsidRPr="0003456D">
          <w:rPr>
            <w:rFonts w:ascii="宋体" w:eastAsia="宋体" w:hAnsi="宋体"/>
            <w:b/>
            <w:bCs/>
          </w:rPr>
          <w:t>1</w:t>
        </w:r>
        <w:r w:rsidR="006C28D7" w:rsidRPr="0003456D">
          <w:rPr>
            <w:rFonts w:ascii="宋体" w:eastAsia="宋体" w:hAnsi="宋体"/>
            <w:b/>
            <w:bCs/>
          </w:rPr>
          <w:fldChar w:fldCharType="end"/>
        </w:r>
      </w:hyperlink>
    </w:p>
    <w:p w14:paraId="68992E0F" w14:textId="77777777" w:rsidR="006C28D7" w:rsidRPr="0003456D" w:rsidRDefault="00D45B8A" w:rsidP="006C28D7">
      <w:pPr>
        <w:pStyle w:val="TOC1"/>
        <w:tabs>
          <w:tab w:val="right" w:leader="dot" w:pos="9071"/>
        </w:tabs>
        <w:rPr>
          <w:rFonts w:ascii="宋体" w:eastAsia="宋体" w:hAnsi="宋体"/>
          <w:b/>
          <w:bCs/>
        </w:rPr>
      </w:pPr>
      <w:hyperlink w:anchor="_Toc11798" w:history="1">
        <w:r w:rsidR="006C28D7" w:rsidRPr="0003456D">
          <w:rPr>
            <w:rFonts w:ascii="宋体" w:eastAsia="宋体" w:hAnsi="宋体"/>
            <w:b/>
            <w:bCs/>
            <w:kern w:val="44"/>
          </w:rPr>
          <w:t xml:space="preserve">2. </w:t>
        </w:r>
        <w:r w:rsidR="006C28D7" w:rsidRPr="0003456D">
          <w:rPr>
            <w:rFonts w:ascii="宋体" w:eastAsia="宋体" w:hAnsi="宋体" w:hint="eastAsia"/>
            <w:b/>
            <w:bCs/>
          </w:rPr>
          <w:t>全球新冠疫情发展趋势</w:t>
        </w:r>
        <w:r w:rsidR="006C28D7" w:rsidRPr="0003456D">
          <w:rPr>
            <w:rFonts w:ascii="宋体" w:eastAsia="宋体" w:hAnsi="宋体"/>
            <w:b/>
            <w:bCs/>
          </w:rPr>
          <w:tab/>
        </w:r>
        <w:r w:rsidR="0003456D">
          <w:rPr>
            <w:rFonts w:ascii="宋体" w:eastAsia="宋体" w:hAnsi="宋体" w:hint="eastAsia"/>
            <w:b/>
            <w:bCs/>
          </w:rPr>
          <w:t>1</w:t>
        </w:r>
      </w:hyperlink>
    </w:p>
    <w:p w14:paraId="5788EBFC" w14:textId="77777777" w:rsidR="006C28D7" w:rsidRPr="0003456D" w:rsidRDefault="00D45B8A" w:rsidP="006C28D7">
      <w:pPr>
        <w:pStyle w:val="TOC1"/>
        <w:tabs>
          <w:tab w:val="right" w:leader="dot" w:pos="9071"/>
        </w:tabs>
        <w:rPr>
          <w:rFonts w:ascii="宋体" w:eastAsia="宋体" w:hAnsi="宋体"/>
          <w:b/>
          <w:bCs/>
        </w:rPr>
      </w:pPr>
      <w:hyperlink w:anchor="_Toc18968" w:history="1">
        <w:r w:rsidR="006C28D7" w:rsidRPr="0003456D">
          <w:rPr>
            <w:rFonts w:ascii="宋体" w:eastAsia="宋体" w:hAnsi="宋体"/>
            <w:b/>
            <w:bCs/>
            <w:kern w:val="44"/>
          </w:rPr>
          <w:t xml:space="preserve">3. </w:t>
        </w:r>
        <w:r w:rsidR="006C28D7" w:rsidRPr="0003456D">
          <w:rPr>
            <w:rFonts w:ascii="宋体" w:eastAsia="宋体" w:hAnsi="宋体" w:hint="eastAsia"/>
            <w:b/>
            <w:bCs/>
          </w:rPr>
          <w:t>各大洲及国家新冠疫情发展趋势</w:t>
        </w:r>
        <w:r w:rsidR="006C28D7" w:rsidRPr="0003456D">
          <w:rPr>
            <w:rFonts w:ascii="宋体" w:eastAsia="宋体" w:hAnsi="宋体"/>
            <w:b/>
            <w:bCs/>
          </w:rPr>
          <w:tab/>
        </w:r>
        <w:r w:rsidR="0003456D">
          <w:rPr>
            <w:rFonts w:ascii="宋体" w:eastAsia="宋体" w:hAnsi="宋体" w:hint="eastAsia"/>
            <w:b/>
            <w:bCs/>
          </w:rPr>
          <w:t>3</w:t>
        </w:r>
      </w:hyperlink>
    </w:p>
    <w:p w14:paraId="3AD20A06" w14:textId="77777777" w:rsidR="006C28D7" w:rsidRPr="0003456D" w:rsidRDefault="00D45B8A" w:rsidP="006C28D7">
      <w:pPr>
        <w:pStyle w:val="TOC2"/>
        <w:tabs>
          <w:tab w:val="right" w:leader="dot" w:pos="9071"/>
        </w:tabs>
        <w:ind w:left="480"/>
        <w:rPr>
          <w:rFonts w:ascii="宋体" w:eastAsia="宋体" w:hAnsi="宋体"/>
          <w:b/>
          <w:bCs/>
        </w:rPr>
      </w:pPr>
      <w:hyperlink w:anchor="_Toc29800" w:history="1">
        <w:r w:rsidR="006C28D7" w:rsidRPr="0003456D">
          <w:rPr>
            <w:rFonts w:ascii="宋体" w:eastAsia="宋体" w:hAnsi="宋体"/>
            <w:b/>
            <w:bCs/>
          </w:rPr>
          <w:t xml:space="preserve">3.1. </w:t>
        </w:r>
        <w:r w:rsidR="006C28D7" w:rsidRPr="0003456D">
          <w:rPr>
            <w:rFonts w:ascii="宋体" w:eastAsia="宋体" w:hAnsi="宋体" w:hint="eastAsia"/>
            <w:b/>
            <w:bCs/>
          </w:rPr>
          <w:t>亚洲</w:t>
        </w:r>
        <w:r w:rsidR="006C28D7" w:rsidRPr="0003456D">
          <w:rPr>
            <w:rFonts w:ascii="宋体" w:eastAsia="宋体" w:hAnsi="宋体"/>
            <w:b/>
            <w:bCs/>
          </w:rPr>
          <w:tab/>
        </w:r>
        <w:r w:rsidR="0003456D">
          <w:rPr>
            <w:rFonts w:ascii="宋体" w:eastAsia="宋体" w:hAnsi="宋体" w:hint="eastAsia"/>
            <w:b/>
            <w:bCs/>
          </w:rPr>
          <w:t>3</w:t>
        </w:r>
      </w:hyperlink>
    </w:p>
    <w:p w14:paraId="26D75C1A" w14:textId="77777777" w:rsidR="006C28D7" w:rsidRPr="0003456D" w:rsidRDefault="00D45B8A" w:rsidP="006C28D7">
      <w:pPr>
        <w:pStyle w:val="TOC2"/>
        <w:tabs>
          <w:tab w:val="right" w:leader="dot" w:pos="9071"/>
        </w:tabs>
        <w:ind w:left="480"/>
        <w:rPr>
          <w:rFonts w:ascii="宋体" w:eastAsia="宋体" w:hAnsi="宋体"/>
          <w:b/>
          <w:bCs/>
        </w:rPr>
      </w:pPr>
      <w:hyperlink w:anchor="_Toc6388" w:history="1">
        <w:r w:rsidR="006C28D7" w:rsidRPr="0003456D">
          <w:rPr>
            <w:rFonts w:ascii="宋体" w:eastAsia="宋体" w:hAnsi="宋体"/>
            <w:b/>
            <w:bCs/>
          </w:rPr>
          <w:t xml:space="preserve">3.2. </w:t>
        </w:r>
        <w:r w:rsidR="006C28D7" w:rsidRPr="0003456D">
          <w:rPr>
            <w:rFonts w:ascii="宋体" w:eastAsia="宋体" w:hAnsi="宋体" w:hint="eastAsia"/>
            <w:b/>
            <w:bCs/>
          </w:rPr>
          <w:t>欧洲</w:t>
        </w:r>
        <w:r w:rsidR="006C28D7" w:rsidRPr="0003456D">
          <w:rPr>
            <w:rFonts w:ascii="宋体" w:eastAsia="宋体" w:hAnsi="宋体"/>
            <w:b/>
            <w:bCs/>
          </w:rPr>
          <w:tab/>
        </w:r>
        <w:r w:rsidR="0003456D">
          <w:rPr>
            <w:rFonts w:ascii="宋体" w:eastAsia="宋体" w:hAnsi="宋体" w:hint="eastAsia"/>
            <w:b/>
            <w:bCs/>
          </w:rPr>
          <w:t>4</w:t>
        </w:r>
      </w:hyperlink>
    </w:p>
    <w:p w14:paraId="2EF515B5" w14:textId="77777777" w:rsidR="006E39F7" w:rsidRPr="0003456D" w:rsidRDefault="00D45B8A" w:rsidP="006E39F7">
      <w:pPr>
        <w:pStyle w:val="TOC2"/>
        <w:tabs>
          <w:tab w:val="right" w:leader="dot" w:pos="9071"/>
        </w:tabs>
        <w:ind w:left="480"/>
        <w:rPr>
          <w:rFonts w:ascii="宋体" w:eastAsia="宋体" w:hAnsi="宋体"/>
          <w:b/>
          <w:bCs/>
        </w:rPr>
      </w:pPr>
      <w:hyperlink w:anchor="_Toc6388" w:history="1">
        <w:r w:rsidR="006E39F7" w:rsidRPr="0003456D">
          <w:rPr>
            <w:rFonts w:ascii="宋体" w:eastAsia="宋体" w:hAnsi="宋体"/>
            <w:b/>
            <w:bCs/>
          </w:rPr>
          <w:t>3.</w:t>
        </w:r>
        <w:r w:rsidR="006E39F7" w:rsidRPr="0003456D">
          <w:rPr>
            <w:rFonts w:ascii="宋体" w:eastAsia="宋体" w:hAnsi="宋体" w:hint="eastAsia"/>
            <w:b/>
            <w:bCs/>
          </w:rPr>
          <w:t>3</w:t>
        </w:r>
        <w:r w:rsidR="006E39F7" w:rsidRPr="0003456D">
          <w:rPr>
            <w:rFonts w:ascii="宋体" w:eastAsia="宋体" w:hAnsi="宋体"/>
            <w:b/>
            <w:bCs/>
          </w:rPr>
          <w:t xml:space="preserve">. </w:t>
        </w:r>
        <w:r w:rsidR="006E39F7" w:rsidRPr="0003456D">
          <w:rPr>
            <w:rFonts w:ascii="宋体" w:eastAsia="宋体" w:hAnsi="宋体" w:hint="eastAsia"/>
            <w:b/>
            <w:bCs/>
          </w:rPr>
          <w:t>各国家疫情对比分析</w:t>
        </w:r>
        <w:r w:rsidR="006E39F7" w:rsidRPr="0003456D">
          <w:rPr>
            <w:rFonts w:ascii="宋体" w:eastAsia="宋体" w:hAnsi="宋体"/>
            <w:b/>
            <w:bCs/>
          </w:rPr>
          <w:tab/>
        </w:r>
        <w:r w:rsidR="006E39F7" w:rsidRPr="0003456D">
          <w:rPr>
            <w:rFonts w:ascii="宋体" w:eastAsia="宋体" w:hAnsi="宋体"/>
            <w:b/>
            <w:bCs/>
          </w:rPr>
          <w:fldChar w:fldCharType="begin"/>
        </w:r>
        <w:r w:rsidR="006E39F7" w:rsidRPr="0003456D">
          <w:rPr>
            <w:rFonts w:ascii="宋体" w:eastAsia="宋体" w:hAnsi="宋体"/>
            <w:b/>
            <w:bCs/>
          </w:rPr>
          <w:instrText xml:space="preserve"> PAGEREF _Toc6388 </w:instrText>
        </w:r>
        <w:r w:rsidR="006E39F7" w:rsidRPr="0003456D">
          <w:rPr>
            <w:rFonts w:ascii="宋体" w:eastAsia="宋体" w:hAnsi="宋体"/>
            <w:b/>
            <w:bCs/>
          </w:rPr>
          <w:fldChar w:fldCharType="separate"/>
        </w:r>
        <w:r w:rsidR="006E39F7" w:rsidRPr="0003456D">
          <w:rPr>
            <w:rFonts w:ascii="宋体" w:eastAsia="宋体" w:hAnsi="宋体"/>
            <w:b/>
            <w:bCs/>
          </w:rPr>
          <w:t>6</w:t>
        </w:r>
        <w:r w:rsidR="006E39F7" w:rsidRPr="0003456D">
          <w:rPr>
            <w:rFonts w:ascii="宋体" w:eastAsia="宋体" w:hAnsi="宋体"/>
            <w:b/>
            <w:bCs/>
          </w:rPr>
          <w:fldChar w:fldCharType="end"/>
        </w:r>
      </w:hyperlink>
    </w:p>
    <w:p w14:paraId="0B4E8671" w14:textId="77777777" w:rsidR="006C28D7" w:rsidRPr="0003456D" w:rsidRDefault="00D45B8A" w:rsidP="006C5F89">
      <w:pPr>
        <w:pStyle w:val="TOC1"/>
        <w:tabs>
          <w:tab w:val="right" w:leader="dot" w:pos="9071"/>
        </w:tabs>
        <w:rPr>
          <w:rFonts w:ascii="宋体" w:eastAsia="宋体" w:hAnsi="宋体"/>
          <w:b/>
          <w:bCs/>
        </w:rPr>
      </w:pPr>
      <w:hyperlink w:anchor="_Toc13423" w:history="1">
        <w:r w:rsidR="006C28D7" w:rsidRPr="0003456D">
          <w:rPr>
            <w:rFonts w:ascii="宋体" w:eastAsia="宋体" w:hAnsi="宋体"/>
            <w:b/>
            <w:bCs/>
            <w:kern w:val="44"/>
          </w:rPr>
          <w:t xml:space="preserve">4. </w:t>
        </w:r>
        <w:r w:rsidR="006C5F89" w:rsidRPr="0003456D">
          <w:rPr>
            <w:rFonts w:ascii="宋体" w:eastAsia="宋体" w:hAnsi="宋体" w:hint="eastAsia"/>
            <w:b/>
            <w:bCs/>
          </w:rPr>
          <w:t>基于Logistic</w:t>
        </w:r>
        <w:r w:rsidR="00232656" w:rsidRPr="0003456D">
          <w:rPr>
            <w:rFonts w:ascii="宋体" w:eastAsia="宋体" w:hAnsi="宋体" w:hint="eastAsia"/>
            <w:b/>
            <w:bCs/>
          </w:rPr>
          <w:t>增长</w:t>
        </w:r>
        <w:r w:rsidR="006C5F89" w:rsidRPr="0003456D">
          <w:rPr>
            <w:rFonts w:ascii="宋体" w:eastAsia="宋体" w:hAnsi="宋体" w:hint="eastAsia"/>
            <w:b/>
            <w:bCs/>
          </w:rPr>
          <w:t>模型预测美国确诊数目</w:t>
        </w:r>
        <w:r w:rsidR="006C28D7" w:rsidRPr="0003456D">
          <w:rPr>
            <w:rFonts w:ascii="宋体" w:eastAsia="宋体" w:hAnsi="宋体"/>
            <w:b/>
            <w:bCs/>
          </w:rPr>
          <w:tab/>
        </w:r>
        <w:r w:rsidR="0003456D">
          <w:rPr>
            <w:rFonts w:ascii="宋体" w:eastAsia="宋体" w:hAnsi="宋体" w:hint="eastAsia"/>
            <w:b/>
            <w:bCs/>
          </w:rPr>
          <w:t>9</w:t>
        </w:r>
      </w:hyperlink>
    </w:p>
    <w:p w14:paraId="5E884DAD" w14:textId="77777777" w:rsidR="00893DEF" w:rsidRPr="0003456D" w:rsidRDefault="00D45B8A" w:rsidP="00893DEF">
      <w:pPr>
        <w:pStyle w:val="TOC2"/>
        <w:tabs>
          <w:tab w:val="right" w:leader="dot" w:pos="9071"/>
        </w:tabs>
        <w:ind w:left="480"/>
        <w:rPr>
          <w:rFonts w:ascii="宋体" w:eastAsia="宋体" w:hAnsi="宋体"/>
          <w:b/>
          <w:bCs/>
        </w:rPr>
      </w:pPr>
      <w:hyperlink w:anchor="_Toc29800" w:history="1">
        <w:r w:rsidR="00893DEF" w:rsidRPr="0003456D">
          <w:rPr>
            <w:rFonts w:ascii="宋体" w:eastAsia="宋体" w:hAnsi="宋体" w:hint="eastAsia"/>
            <w:b/>
            <w:bCs/>
          </w:rPr>
          <w:t>4</w:t>
        </w:r>
        <w:r w:rsidR="00893DEF" w:rsidRPr="0003456D">
          <w:rPr>
            <w:rFonts w:ascii="宋体" w:eastAsia="宋体" w:hAnsi="宋体"/>
            <w:b/>
            <w:bCs/>
          </w:rPr>
          <w:t xml:space="preserve">.1. </w:t>
        </w:r>
        <w:r w:rsidR="00893DEF" w:rsidRPr="0003456D">
          <w:rPr>
            <w:rFonts w:ascii="宋体" w:eastAsia="宋体" w:hAnsi="宋体" w:hint="eastAsia"/>
            <w:b/>
            <w:bCs/>
          </w:rPr>
          <w:t>美国疫情发展趋势</w:t>
        </w:r>
        <w:r w:rsidR="00893DEF" w:rsidRPr="0003456D">
          <w:rPr>
            <w:rFonts w:ascii="宋体" w:eastAsia="宋体" w:hAnsi="宋体"/>
            <w:b/>
            <w:bCs/>
          </w:rPr>
          <w:tab/>
        </w:r>
        <w:r w:rsidR="0003456D">
          <w:rPr>
            <w:rFonts w:ascii="宋体" w:eastAsia="宋体" w:hAnsi="宋体" w:hint="eastAsia"/>
            <w:b/>
            <w:bCs/>
          </w:rPr>
          <w:t>9</w:t>
        </w:r>
      </w:hyperlink>
    </w:p>
    <w:p w14:paraId="2E18E1A1" w14:textId="77777777" w:rsidR="00893DEF" w:rsidRPr="0003456D" w:rsidRDefault="00D45B8A" w:rsidP="00893DEF">
      <w:pPr>
        <w:pStyle w:val="TOC2"/>
        <w:tabs>
          <w:tab w:val="right" w:leader="dot" w:pos="9071"/>
        </w:tabs>
        <w:ind w:left="480"/>
        <w:rPr>
          <w:rFonts w:ascii="宋体" w:eastAsia="宋体" w:hAnsi="宋体"/>
          <w:b/>
          <w:bCs/>
        </w:rPr>
      </w:pPr>
      <w:hyperlink w:anchor="_Toc6388" w:history="1">
        <w:r w:rsidR="00893DEF" w:rsidRPr="0003456D">
          <w:rPr>
            <w:rFonts w:ascii="宋体" w:eastAsia="宋体" w:hAnsi="宋体" w:hint="eastAsia"/>
            <w:b/>
            <w:bCs/>
          </w:rPr>
          <w:t>4</w:t>
        </w:r>
        <w:r w:rsidR="00893DEF" w:rsidRPr="0003456D">
          <w:rPr>
            <w:rFonts w:ascii="宋体" w:eastAsia="宋体" w:hAnsi="宋体"/>
            <w:b/>
            <w:bCs/>
          </w:rPr>
          <w:t xml:space="preserve">.2. </w:t>
        </w:r>
        <w:r w:rsidR="00893DEF" w:rsidRPr="0003456D">
          <w:rPr>
            <w:rFonts w:ascii="宋体" w:eastAsia="宋体" w:hAnsi="宋体" w:hint="eastAsia"/>
            <w:b/>
            <w:bCs/>
          </w:rPr>
          <w:t>美国确诊数目预测</w:t>
        </w:r>
        <w:r w:rsidR="00893DEF" w:rsidRPr="0003456D">
          <w:rPr>
            <w:rFonts w:ascii="宋体" w:eastAsia="宋体" w:hAnsi="宋体"/>
            <w:b/>
            <w:bCs/>
          </w:rPr>
          <w:tab/>
        </w:r>
        <w:r w:rsidR="0003456D">
          <w:rPr>
            <w:rFonts w:ascii="宋体" w:eastAsia="宋体" w:hAnsi="宋体" w:hint="eastAsia"/>
            <w:b/>
            <w:bCs/>
          </w:rPr>
          <w:t>10</w:t>
        </w:r>
      </w:hyperlink>
    </w:p>
    <w:p w14:paraId="0B94BA07" w14:textId="77777777" w:rsidR="006C5F89" w:rsidRPr="0003456D" w:rsidRDefault="00D45B8A" w:rsidP="006C5F89">
      <w:pPr>
        <w:pStyle w:val="TOC1"/>
        <w:tabs>
          <w:tab w:val="right" w:leader="dot" w:pos="9071"/>
        </w:tabs>
        <w:rPr>
          <w:rFonts w:ascii="宋体" w:eastAsia="宋体" w:hAnsi="宋体"/>
          <w:b/>
          <w:bCs/>
        </w:rPr>
      </w:pPr>
      <w:hyperlink w:anchor="_Toc1444" w:history="1">
        <w:r w:rsidR="006C5F89" w:rsidRPr="0003456D">
          <w:rPr>
            <w:rFonts w:ascii="宋体" w:eastAsia="宋体" w:hAnsi="宋体"/>
            <w:b/>
            <w:bCs/>
            <w:kern w:val="44"/>
          </w:rPr>
          <w:t xml:space="preserve">5. </w:t>
        </w:r>
        <w:r w:rsidR="006C5F89" w:rsidRPr="0003456D">
          <w:rPr>
            <w:rFonts w:ascii="宋体" w:eastAsia="宋体" w:hAnsi="宋体" w:hint="eastAsia"/>
            <w:b/>
            <w:bCs/>
          </w:rPr>
          <w:t>总结与展望</w:t>
        </w:r>
        <w:r w:rsidR="006C5F89" w:rsidRPr="0003456D">
          <w:rPr>
            <w:rFonts w:ascii="宋体" w:eastAsia="宋体" w:hAnsi="宋体"/>
            <w:b/>
            <w:bCs/>
          </w:rPr>
          <w:tab/>
        </w:r>
        <w:r w:rsidR="0003456D">
          <w:rPr>
            <w:rFonts w:ascii="宋体" w:eastAsia="宋体" w:hAnsi="宋体" w:hint="eastAsia"/>
            <w:b/>
            <w:bCs/>
          </w:rPr>
          <w:t>13</w:t>
        </w:r>
      </w:hyperlink>
    </w:p>
    <w:p w14:paraId="63B15E88" w14:textId="77777777" w:rsidR="006C5F89" w:rsidRPr="0003456D" w:rsidRDefault="00D45B8A" w:rsidP="006C5F89">
      <w:pPr>
        <w:pStyle w:val="TOC1"/>
        <w:tabs>
          <w:tab w:val="right" w:leader="dot" w:pos="9071"/>
        </w:tabs>
        <w:rPr>
          <w:rFonts w:ascii="宋体" w:eastAsia="宋体" w:hAnsi="宋体"/>
          <w:b/>
          <w:bCs/>
        </w:rPr>
      </w:pPr>
      <w:hyperlink w:anchor="_Toc16195" w:history="1">
        <w:r w:rsidR="006C5F89" w:rsidRPr="0003456D">
          <w:rPr>
            <w:rFonts w:ascii="宋体" w:eastAsia="宋体" w:hAnsi="宋体"/>
            <w:b/>
            <w:bCs/>
            <w:kern w:val="44"/>
          </w:rPr>
          <w:t xml:space="preserve">6. </w:t>
        </w:r>
        <w:r w:rsidR="006C5F89" w:rsidRPr="0003456D">
          <w:rPr>
            <w:rFonts w:ascii="宋体" w:eastAsia="宋体" w:hAnsi="宋体" w:hint="eastAsia"/>
            <w:b/>
            <w:bCs/>
          </w:rPr>
          <w:t>参考文献</w:t>
        </w:r>
        <w:r w:rsidR="006C5F89" w:rsidRPr="0003456D">
          <w:rPr>
            <w:rFonts w:ascii="宋体" w:eastAsia="宋体" w:hAnsi="宋体"/>
            <w:b/>
            <w:bCs/>
          </w:rPr>
          <w:tab/>
        </w:r>
        <w:r w:rsidR="0003456D">
          <w:rPr>
            <w:rFonts w:ascii="宋体" w:eastAsia="宋体" w:hAnsi="宋体" w:hint="eastAsia"/>
            <w:b/>
            <w:bCs/>
          </w:rPr>
          <w:t>13</w:t>
        </w:r>
      </w:hyperlink>
    </w:p>
    <w:p w14:paraId="268465E5" w14:textId="77777777" w:rsidR="006C5F89" w:rsidRPr="0003456D" w:rsidRDefault="006C5F89" w:rsidP="00AC60DC">
      <w:pPr>
        <w:ind w:firstLine="560"/>
        <w:rPr>
          <w:rFonts w:ascii="宋体" w:hAnsi="宋体"/>
          <w:sz w:val="28"/>
        </w:rPr>
        <w:sectPr w:rsidR="006C5F89" w:rsidRPr="0003456D" w:rsidSect="006554C4">
          <w:pgSz w:w="11906" w:h="16838" w:code="9"/>
          <w:pgMar w:top="1418" w:right="1418" w:bottom="1418" w:left="1418" w:header="851" w:footer="992" w:gutter="0"/>
          <w:pgNumType w:start="1"/>
          <w:cols w:space="425"/>
          <w:docGrid w:type="lines" w:linePitch="326"/>
        </w:sectPr>
      </w:pPr>
    </w:p>
    <w:p w14:paraId="4045B78A" w14:textId="77777777" w:rsidR="006C28D7" w:rsidRPr="0003456D" w:rsidRDefault="006C5F89" w:rsidP="006C28D7">
      <w:pPr>
        <w:pStyle w:val="1"/>
        <w:rPr>
          <w:rFonts w:ascii="宋体" w:eastAsia="宋体" w:hAnsi="宋体"/>
        </w:rPr>
      </w:pPr>
      <w:r w:rsidRPr="0003456D">
        <w:rPr>
          <w:rFonts w:ascii="宋体" w:eastAsia="宋体" w:hAnsi="宋体" w:hint="eastAsia"/>
        </w:rPr>
        <w:lastRenderedPageBreak/>
        <w:t>绪论</w:t>
      </w:r>
    </w:p>
    <w:p w14:paraId="4D9F0F8F" w14:textId="77777777" w:rsidR="006C5F89" w:rsidRPr="0003456D" w:rsidRDefault="006C5F89" w:rsidP="006C5F89">
      <w:pPr>
        <w:pStyle w:val="2"/>
        <w:rPr>
          <w:rFonts w:ascii="宋体" w:eastAsia="宋体" w:hAnsi="宋体"/>
        </w:rPr>
      </w:pPr>
      <w:bookmarkStart w:id="1" w:name="_Toc4100"/>
      <w:bookmarkStart w:id="2" w:name="_Toc14699"/>
      <w:r w:rsidRPr="0003456D">
        <w:rPr>
          <w:rFonts w:ascii="宋体" w:eastAsia="宋体" w:hAnsi="宋体" w:hint="eastAsia"/>
        </w:rPr>
        <w:t>研究背景和意义</w:t>
      </w:r>
      <w:bookmarkEnd w:id="1"/>
      <w:bookmarkEnd w:id="2"/>
    </w:p>
    <w:p w14:paraId="6A24C666" w14:textId="77777777" w:rsidR="006C5F89" w:rsidRPr="0003456D" w:rsidRDefault="006C5F89" w:rsidP="006C5F89">
      <w:pPr>
        <w:ind w:firstLine="420"/>
        <w:rPr>
          <w:rFonts w:ascii="宋体" w:hAnsi="宋体" w:cs="Arial"/>
          <w:color w:val="191919"/>
          <w:shd w:val="clear" w:color="auto" w:fill="FFFFFF"/>
        </w:rPr>
      </w:pPr>
      <w:r w:rsidRPr="0003456D">
        <w:rPr>
          <w:rFonts w:ascii="宋体" w:hAnsi="宋体" w:cs="Arial"/>
          <w:color w:val="191919"/>
          <w:shd w:val="clear" w:color="auto" w:fill="FFFFFF"/>
        </w:rPr>
        <w:t>2019年12月下旬，中国武汉发生了不明原因的群发肺炎病例，引起卫生主管部门关注。12月31日，中国疾病预防控制中心派快速反应小组前往武汉。逐个排除了可能的原因包括流感、禽流感、腺病毒、严重急性呼吸系统综合症冠状病毒（SARS- CoV）和中东呼吸综合征冠状病毒（MERS-CoV）。流行病学调查指向病人感染可能与武汉市华南海鲜市场有关，1月1日，当地政府关闭武汉华南海鲜市场，并对市场进行了消毒，同时要求进行病例的主动搜索和应急监测。1月3日，中国政府向世界卫生组织（WHO）通报了疫情</w:t>
      </w:r>
      <w:r w:rsidRPr="0003456D">
        <w:rPr>
          <w:rFonts w:ascii="宋体" w:hAnsi="宋体" w:cs="Arial" w:hint="eastAsia"/>
          <w:color w:val="191919"/>
          <w:shd w:val="clear" w:color="auto" w:fill="FFFFFF"/>
        </w:rPr>
        <w:t>。</w:t>
      </w:r>
    </w:p>
    <w:p w14:paraId="1FDC3503" w14:textId="77777777" w:rsidR="00995EA3" w:rsidRPr="0003456D" w:rsidRDefault="006C5F89" w:rsidP="00995EA3">
      <w:pPr>
        <w:ind w:firstLine="420"/>
        <w:rPr>
          <w:rFonts w:ascii="宋体" w:hAnsi="宋体" w:cs="Arial"/>
          <w:color w:val="191919"/>
          <w:shd w:val="clear" w:color="auto" w:fill="FFFFFF"/>
        </w:rPr>
      </w:pPr>
      <w:r w:rsidRPr="0003456D">
        <w:rPr>
          <w:rFonts w:ascii="宋体" w:hAnsi="宋体" w:cs="Arial" w:hint="eastAsia"/>
          <w:color w:val="191919"/>
          <w:shd w:val="clear" w:color="auto" w:fill="FFFFFF"/>
        </w:rPr>
        <w:t>2</w:t>
      </w:r>
      <w:r w:rsidRPr="0003456D">
        <w:rPr>
          <w:rFonts w:ascii="宋体" w:hAnsi="宋体" w:cs="Arial"/>
          <w:color w:val="191919"/>
          <w:shd w:val="clear" w:color="auto" w:fill="FFFFFF"/>
        </w:rPr>
        <w:t>020年1月7日，致病病原被鉴定为新型冠状病毒(2019-nCoV)，随后进行了基因序列分析，开发了检测方法。现在世界卫生组织将该病命名为COVID-19。</w:t>
      </w:r>
    </w:p>
    <w:p w14:paraId="5DEA7487" w14:textId="77777777" w:rsidR="00995EA3" w:rsidRPr="0003456D" w:rsidRDefault="00995EA3" w:rsidP="00995EA3">
      <w:pPr>
        <w:ind w:firstLine="420"/>
        <w:rPr>
          <w:rFonts w:ascii="宋体" w:hAnsi="宋体" w:cs="Arial"/>
          <w:color w:val="191919"/>
          <w:shd w:val="clear" w:color="auto" w:fill="FFFFFF"/>
        </w:rPr>
      </w:pPr>
      <w:r w:rsidRPr="0003456D">
        <w:rPr>
          <w:rFonts w:ascii="宋体" w:hAnsi="宋体" w:cs="Arial" w:hint="eastAsia"/>
          <w:color w:val="191919"/>
          <w:shd w:val="clear" w:color="auto" w:fill="FFFFFF"/>
        </w:rPr>
        <w:t>至今，</w:t>
      </w:r>
      <w:r w:rsidRPr="0003456D">
        <w:rPr>
          <w:rFonts w:ascii="宋体" w:hAnsi="宋体" w:cs="宋体"/>
          <w:kern w:val="0"/>
          <w:szCs w:val="24"/>
        </w:rPr>
        <w:t>这场新型冠状肺炎</w:t>
      </w:r>
      <w:r w:rsidRPr="0003456D">
        <w:rPr>
          <w:rFonts w:ascii="宋体" w:hAnsi="宋体" w:cs="宋体" w:hint="eastAsia"/>
          <w:kern w:val="0"/>
          <w:szCs w:val="24"/>
        </w:rPr>
        <w:t>仍在全球</w:t>
      </w:r>
      <w:r w:rsidRPr="0003456D">
        <w:rPr>
          <w:rFonts w:ascii="宋体" w:hAnsi="宋体" w:cs="宋体"/>
          <w:kern w:val="0"/>
          <w:szCs w:val="24"/>
        </w:rPr>
        <w:t>迅速蔓延，不断地威胁着人们的生命健康，但幸运的是我们是中国人，我们有国家、有政府、有很多可爱的“逆行者”，是他们不断的给我们信心，减少我们的恐慌，在此真诚的感谢无私奉献的“逆行者”，感谢政府，感谢国家。</w:t>
      </w:r>
    </w:p>
    <w:p w14:paraId="068540FA" w14:textId="77777777" w:rsidR="00995EA3" w:rsidRPr="0003456D" w:rsidRDefault="00995EA3" w:rsidP="00995EA3">
      <w:pPr>
        <w:wordWrap/>
        <w:spacing w:after="0"/>
        <w:ind w:firstLine="420"/>
        <w:jc w:val="left"/>
        <w:rPr>
          <w:rFonts w:ascii="宋体" w:hAnsi="宋体" w:cs="宋体"/>
          <w:kern w:val="0"/>
          <w:szCs w:val="24"/>
        </w:rPr>
      </w:pPr>
      <w:r w:rsidRPr="0003456D">
        <w:rPr>
          <w:rFonts w:ascii="宋体" w:hAnsi="宋体" w:cs="宋体" w:hint="eastAsia"/>
          <w:kern w:val="0"/>
          <w:szCs w:val="24"/>
        </w:rPr>
        <w:t>本文</w:t>
      </w:r>
      <w:r w:rsidR="00A01072" w:rsidRPr="0003456D">
        <w:rPr>
          <w:rFonts w:ascii="宋体" w:hAnsi="宋体" w:cs="宋体" w:hint="eastAsia"/>
          <w:kern w:val="0"/>
          <w:szCs w:val="24"/>
        </w:rPr>
        <w:t>致力于展现最真实的全球疫情趋势，帮助自己以及阅读者对当前新冠病毒发展有更直观的认识。</w:t>
      </w:r>
    </w:p>
    <w:p w14:paraId="411A79CE" w14:textId="77777777" w:rsidR="006C5F89" w:rsidRPr="0003456D" w:rsidRDefault="006C5F89" w:rsidP="006C5F89">
      <w:pPr>
        <w:ind w:firstLine="420"/>
        <w:rPr>
          <w:rFonts w:ascii="宋体" w:hAnsi="宋体"/>
        </w:rPr>
      </w:pPr>
    </w:p>
    <w:p w14:paraId="2FBFBC83" w14:textId="77777777" w:rsidR="00ED11BD" w:rsidRPr="0003456D" w:rsidRDefault="00A01072" w:rsidP="00ED11BD">
      <w:pPr>
        <w:pStyle w:val="1"/>
        <w:rPr>
          <w:rFonts w:ascii="宋体" w:eastAsia="宋体" w:hAnsi="宋体"/>
        </w:rPr>
      </w:pPr>
      <w:r w:rsidRPr="0003456D">
        <w:rPr>
          <w:rFonts w:ascii="宋体" w:eastAsia="宋体" w:hAnsi="宋体" w:hint="eastAsia"/>
        </w:rPr>
        <w:t>全球新冠疫情发展趋势</w:t>
      </w:r>
    </w:p>
    <w:p w14:paraId="69AFBDE9" w14:textId="77777777" w:rsidR="00963359" w:rsidRPr="0003456D" w:rsidRDefault="00ED11BD" w:rsidP="00963359">
      <w:pPr>
        <w:jc w:val="center"/>
        <w:rPr>
          <w:rFonts w:ascii="宋体" w:hAnsi="宋体"/>
        </w:rPr>
      </w:pPr>
      <w:r w:rsidRPr="0003456D">
        <w:rPr>
          <w:rFonts w:ascii="宋体" w:hAnsi="宋体"/>
          <w:noProof/>
        </w:rPr>
        <w:drawing>
          <wp:inline distT="0" distB="0" distL="0" distR="0" wp14:anchorId="2C9E8CDA" wp14:editId="598E5FD6">
            <wp:extent cx="5759450" cy="24841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890F" w14:textId="77777777" w:rsidR="00963359" w:rsidRPr="0003456D" w:rsidRDefault="00ED11BD" w:rsidP="00963359">
      <w:pPr>
        <w:jc w:val="center"/>
        <w:rPr>
          <w:rFonts w:ascii="宋体" w:hAnsi="宋体"/>
        </w:rPr>
      </w:pPr>
      <w:r w:rsidRPr="0003456D">
        <w:rPr>
          <w:rFonts w:ascii="宋体" w:hAnsi="宋体"/>
          <w:noProof/>
        </w:rPr>
        <w:lastRenderedPageBreak/>
        <w:drawing>
          <wp:inline distT="0" distB="0" distL="0" distR="0" wp14:anchorId="45FF6A03" wp14:editId="7292C3B0">
            <wp:extent cx="5575300" cy="287655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197" b="658"/>
                    <a:stretch/>
                  </pic:blipFill>
                  <pic:spPr bwMode="auto">
                    <a:xfrm>
                      <a:off x="0" y="0"/>
                      <a:ext cx="557530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7D020" w14:textId="77777777" w:rsidR="00963359" w:rsidRPr="0003456D" w:rsidRDefault="00ED11BD" w:rsidP="00963359">
      <w:pPr>
        <w:jc w:val="center"/>
        <w:rPr>
          <w:rFonts w:ascii="宋体" w:hAnsi="宋体"/>
        </w:rPr>
      </w:pPr>
      <w:r w:rsidRPr="0003456D">
        <w:rPr>
          <w:rFonts w:ascii="宋体" w:hAnsi="宋体" w:hint="eastAsia"/>
        </w:rPr>
        <w:t>（</w:t>
      </w:r>
      <w:r w:rsidR="00963359" w:rsidRPr="0003456D">
        <w:rPr>
          <w:rFonts w:ascii="宋体" w:hAnsi="宋体" w:hint="eastAsia"/>
        </w:rPr>
        <w:t>图1：</w:t>
      </w:r>
      <w:r w:rsidRPr="0003456D">
        <w:rPr>
          <w:rFonts w:ascii="宋体" w:hAnsi="宋体" w:hint="eastAsia"/>
        </w:rPr>
        <w:t>全球确诊/死亡/新增病例）</w:t>
      </w:r>
    </w:p>
    <w:p w14:paraId="1F384700" w14:textId="77777777" w:rsidR="00ED11BD" w:rsidRPr="0003456D" w:rsidRDefault="00ED11BD" w:rsidP="00ED11BD">
      <w:pPr>
        <w:jc w:val="center"/>
        <w:rPr>
          <w:rFonts w:ascii="宋体" w:hAnsi="宋体"/>
        </w:rPr>
      </w:pPr>
    </w:p>
    <w:p w14:paraId="4D0889A4" w14:textId="77777777" w:rsidR="00ED11BD" w:rsidRPr="0003456D" w:rsidRDefault="00ED11BD" w:rsidP="00ED11BD">
      <w:pPr>
        <w:jc w:val="center"/>
        <w:rPr>
          <w:rFonts w:ascii="宋体" w:hAnsi="宋体"/>
        </w:rPr>
      </w:pPr>
      <w:r w:rsidRPr="0003456D">
        <w:rPr>
          <w:rFonts w:ascii="宋体" w:hAnsi="宋体"/>
          <w:noProof/>
        </w:rPr>
        <w:drawing>
          <wp:inline distT="0" distB="0" distL="0" distR="0" wp14:anchorId="036A2589" wp14:editId="1A2EB025">
            <wp:extent cx="5657850" cy="30607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1" r="1764" b="803"/>
                    <a:stretch/>
                  </pic:blipFill>
                  <pic:spPr bwMode="auto">
                    <a:xfrm>
                      <a:off x="0" y="0"/>
                      <a:ext cx="565785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52CB9" w14:textId="77777777" w:rsidR="00963359" w:rsidRPr="0003456D" w:rsidRDefault="00963359" w:rsidP="00ED11BD">
      <w:pPr>
        <w:jc w:val="center"/>
        <w:rPr>
          <w:rFonts w:ascii="宋体" w:hAnsi="宋体"/>
        </w:rPr>
      </w:pPr>
      <w:r w:rsidRPr="0003456D">
        <w:rPr>
          <w:rFonts w:ascii="宋体" w:hAnsi="宋体" w:hint="eastAsia"/>
        </w:rPr>
        <w:t>（图2：全球致死率）</w:t>
      </w:r>
    </w:p>
    <w:p w14:paraId="04E18E60" w14:textId="77777777" w:rsidR="00EC6D00" w:rsidRPr="0003456D" w:rsidRDefault="00963359" w:rsidP="00963359">
      <w:pPr>
        <w:rPr>
          <w:rFonts w:ascii="宋体" w:hAnsi="宋体"/>
        </w:rPr>
      </w:pPr>
      <w:r w:rsidRPr="0003456D">
        <w:rPr>
          <w:rFonts w:ascii="宋体" w:hAnsi="宋体" w:hint="eastAsia"/>
        </w:rPr>
        <w:t>分析：</w:t>
      </w:r>
    </w:p>
    <w:p w14:paraId="5C1FB232" w14:textId="77777777" w:rsidR="00963359" w:rsidRPr="0003456D" w:rsidRDefault="00963359" w:rsidP="00EC6D00">
      <w:pPr>
        <w:pStyle w:val="a8"/>
        <w:numPr>
          <w:ilvl w:val="0"/>
          <w:numId w:val="29"/>
        </w:numPr>
        <w:ind w:firstLineChars="0"/>
        <w:rPr>
          <w:rFonts w:ascii="宋体" w:hAnsi="宋体"/>
        </w:rPr>
      </w:pPr>
      <w:r w:rsidRPr="0003456D">
        <w:rPr>
          <w:rFonts w:ascii="宋体" w:hAnsi="宋体" w:hint="eastAsia"/>
        </w:rPr>
        <w:t>从图1我们可以看到，世界疫情从三月中旬开始，便呈现指数级增长。在半个月内，全球确诊病例翻了一倍，死亡率也随之指数级上升。而三月中旬正好国内疫情进入攻坚后半段，形势好转，确诊人数各省逐步清零，但这时仅仅是国外疫情爆发的开始</w:t>
      </w:r>
      <w:r w:rsidRPr="0003456D">
        <w:rPr>
          <w:rFonts w:ascii="宋体" w:hAnsi="宋体"/>
        </w:rPr>
        <w:t>…</w:t>
      </w:r>
    </w:p>
    <w:p w14:paraId="47040048" w14:textId="77777777" w:rsidR="00EC6D00" w:rsidRPr="0003456D" w:rsidRDefault="00EC6D00" w:rsidP="00963359">
      <w:pPr>
        <w:pStyle w:val="a8"/>
        <w:numPr>
          <w:ilvl w:val="0"/>
          <w:numId w:val="29"/>
        </w:numPr>
        <w:ind w:firstLineChars="0"/>
        <w:rPr>
          <w:rFonts w:ascii="宋体" w:hAnsi="宋体"/>
        </w:rPr>
      </w:pPr>
      <w:r w:rsidRPr="0003456D">
        <w:rPr>
          <w:rFonts w:ascii="宋体" w:hAnsi="宋体" w:hint="eastAsia"/>
        </w:rPr>
        <w:t>从图2可以表明，但疫情仅在国内大规模爆发时，</w:t>
      </w:r>
      <w:r w:rsidR="009952A6" w:rsidRPr="0003456D">
        <w:rPr>
          <w:rFonts w:ascii="宋体" w:hAnsi="宋体" w:hint="eastAsia"/>
        </w:rPr>
        <w:t>死亡率</w:t>
      </w:r>
      <w:r w:rsidRPr="0003456D">
        <w:rPr>
          <w:rFonts w:ascii="宋体" w:hAnsi="宋体" w:hint="eastAsia"/>
        </w:rPr>
        <w:t>在3%附近；而截至于2020/5/5，该病毒的</w:t>
      </w:r>
      <w:r w:rsidR="009952A6" w:rsidRPr="0003456D">
        <w:rPr>
          <w:rFonts w:ascii="宋体" w:hAnsi="宋体" w:hint="eastAsia"/>
        </w:rPr>
        <w:t>死亡率</w:t>
      </w:r>
      <w:r w:rsidRPr="0003456D">
        <w:rPr>
          <w:rFonts w:ascii="宋体" w:hAnsi="宋体" w:hint="eastAsia"/>
        </w:rPr>
        <w:t>率已经</w:t>
      </w:r>
      <w:r w:rsidR="009952A6" w:rsidRPr="0003456D">
        <w:rPr>
          <w:rFonts w:ascii="宋体" w:hAnsi="宋体" w:hint="eastAsia"/>
        </w:rPr>
        <w:t>接近</w:t>
      </w:r>
      <w:r w:rsidRPr="0003456D">
        <w:rPr>
          <w:rFonts w:ascii="宋体" w:hAnsi="宋体" w:hint="eastAsia"/>
        </w:rPr>
        <w:t>7%，而这也由于国外对于疫情的不重视以及采取错误的决策导致；</w:t>
      </w:r>
    </w:p>
    <w:p w14:paraId="7F8B9502" w14:textId="77777777" w:rsidR="00EC6D00" w:rsidRPr="0003456D" w:rsidRDefault="00EC6D00" w:rsidP="00EC6D00">
      <w:pPr>
        <w:pStyle w:val="1"/>
        <w:rPr>
          <w:rFonts w:ascii="宋体" w:eastAsia="宋体" w:hAnsi="宋体"/>
        </w:rPr>
      </w:pPr>
      <w:r w:rsidRPr="0003456D">
        <w:rPr>
          <w:rFonts w:ascii="宋体" w:eastAsia="宋体" w:hAnsi="宋体" w:hint="eastAsia"/>
        </w:rPr>
        <w:lastRenderedPageBreak/>
        <w:t>各大洲（及国家）新冠疫情发展趋势</w:t>
      </w:r>
    </w:p>
    <w:p w14:paraId="28E0592D" w14:textId="77777777" w:rsidR="006E39F7" w:rsidRPr="0003456D" w:rsidRDefault="006E39F7" w:rsidP="006E39F7">
      <w:pPr>
        <w:pStyle w:val="2"/>
        <w:rPr>
          <w:rFonts w:ascii="宋体" w:eastAsia="宋体" w:hAnsi="宋体"/>
        </w:rPr>
      </w:pPr>
      <w:r w:rsidRPr="0003456D">
        <w:rPr>
          <w:rFonts w:ascii="宋体" w:eastAsia="宋体" w:hAnsi="宋体" w:hint="eastAsia"/>
        </w:rPr>
        <w:t>亚洲</w:t>
      </w:r>
    </w:p>
    <w:p w14:paraId="41C9D91B" w14:textId="77777777" w:rsidR="006E39F7" w:rsidRPr="0003456D" w:rsidRDefault="006E39F7" w:rsidP="006E39F7">
      <w:pPr>
        <w:rPr>
          <w:rFonts w:ascii="宋体" w:hAnsi="宋体"/>
        </w:rPr>
      </w:pPr>
      <w:r w:rsidRPr="0003456D">
        <w:rPr>
          <w:rFonts w:ascii="宋体" w:hAnsi="宋体"/>
          <w:noProof/>
        </w:rPr>
        <w:drawing>
          <wp:inline distT="0" distB="0" distL="0" distR="0" wp14:anchorId="0C2837D6" wp14:editId="7DF2CFA6">
            <wp:extent cx="5759450" cy="4012565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BEC4" w14:textId="77777777" w:rsidR="006E39F7" w:rsidRPr="0003456D" w:rsidRDefault="006437DA" w:rsidP="006437DA">
      <w:pPr>
        <w:jc w:val="center"/>
        <w:rPr>
          <w:rFonts w:ascii="宋体" w:hAnsi="宋体"/>
        </w:rPr>
      </w:pPr>
      <w:r w:rsidRPr="0003456D">
        <w:rPr>
          <w:rFonts w:ascii="宋体" w:hAnsi="宋体" w:hint="eastAsia"/>
        </w:rPr>
        <w:t>（图3：截至到2020/5/5亚洲确诊情况）</w:t>
      </w:r>
    </w:p>
    <w:p w14:paraId="06955CDE" w14:textId="77777777" w:rsidR="004F17A7" w:rsidRPr="0003456D" w:rsidRDefault="004F17A7" w:rsidP="006437DA">
      <w:pPr>
        <w:jc w:val="center"/>
        <w:rPr>
          <w:rFonts w:ascii="宋体" w:hAnsi="宋体"/>
        </w:rPr>
      </w:pPr>
      <w:r w:rsidRPr="0003456D">
        <w:rPr>
          <w:rFonts w:ascii="宋体" w:hAnsi="宋体"/>
          <w:noProof/>
        </w:rPr>
        <w:lastRenderedPageBreak/>
        <w:drawing>
          <wp:inline distT="0" distB="0" distL="0" distR="0" wp14:anchorId="67151B5F" wp14:editId="2FC80652">
            <wp:extent cx="5759450" cy="34163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6746" w14:textId="77777777" w:rsidR="004F17A7" w:rsidRPr="0003456D" w:rsidRDefault="004F17A7" w:rsidP="004F17A7">
      <w:pPr>
        <w:jc w:val="center"/>
        <w:rPr>
          <w:rFonts w:ascii="宋体" w:hAnsi="宋体"/>
        </w:rPr>
      </w:pPr>
      <w:r w:rsidRPr="0003456D">
        <w:rPr>
          <w:rFonts w:ascii="宋体" w:hAnsi="宋体" w:hint="eastAsia"/>
        </w:rPr>
        <w:t>（图4：截至到2020/5/5部分国家确诊情况）</w:t>
      </w:r>
    </w:p>
    <w:p w14:paraId="623EABDD" w14:textId="77777777" w:rsidR="004F17A7" w:rsidRPr="0003456D" w:rsidRDefault="004F17A7" w:rsidP="006437DA">
      <w:pPr>
        <w:jc w:val="center"/>
        <w:rPr>
          <w:rFonts w:ascii="宋体" w:hAnsi="宋体"/>
        </w:rPr>
      </w:pPr>
    </w:p>
    <w:p w14:paraId="19542969" w14:textId="77777777" w:rsidR="004F17A7" w:rsidRPr="0003456D" w:rsidRDefault="004F17A7" w:rsidP="006437DA">
      <w:pPr>
        <w:jc w:val="center"/>
        <w:rPr>
          <w:rFonts w:ascii="宋体" w:hAnsi="宋体"/>
        </w:rPr>
      </w:pPr>
    </w:p>
    <w:p w14:paraId="4CC558BE" w14:textId="77777777" w:rsidR="006437DA" w:rsidRPr="0003456D" w:rsidRDefault="006437DA" w:rsidP="006437DA">
      <w:pPr>
        <w:rPr>
          <w:rFonts w:ascii="宋体" w:hAnsi="宋体"/>
        </w:rPr>
      </w:pPr>
      <w:r w:rsidRPr="0003456D">
        <w:rPr>
          <w:rFonts w:ascii="宋体" w:hAnsi="宋体" w:hint="eastAsia"/>
        </w:rPr>
        <w:t>分析：</w:t>
      </w:r>
    </w:p>
    <w:p w14:paraId="49EA4252" w14:textId="77777777" w:rsidR="004F17A7" w:rsidRPr="0003456D" w:rsidRDefault="004F17A7" w:rsidP="004F17A7">
      <w:pPr>
        <w:pStyle w:val="a8"/>
        <w:numPr>
          <w:ilvl w:val="0"/>
          <w:numId w:val="30"/>
        </w:numPr>
        <w:ind w:firstLineChars="0"/>
        <w:rPr>
          <w:rFonts w:ascii="宋体" w:hAnsi="宋体"/>
        </w:rPr>
      </w:pPr>
      <w:r w:rsidRPr="0003456D">
        <w:rPr>
          <w:rFonts w:ascii="宋体" w:hAnsi="宋体" w:hint="eastAsia"/>
        </w:rPr>
        <w:t>从图3可以看出，</w:t>
      </w:r>
      <w:r w:rsidR="006437DA" w:rsidRPr="0003456D">
        <w:rPr>
          <w:rFonts w:ascii="宋体" w:hAnsi="宋体" w:hint="eastAsia"/>
        </w:rPr>
        <w:t>在亚洲大陆上中国、印度、伊朗、土耳其累计确诊人数居高，均超过了5万人。</w:t>
      </w:r>
      <w:r w:rsidRPr="0003456D">
        <w:rPr>
          <w:rFonts w:ascii="宋体" w:hAnsi="宋体" w:hint="eastAsia"/>
        </w:rPr>
        <w:t>从图4中，中国的确诊人数早已趋于稳定，而土耳其、伊朗等其他国家仍处于上升趋势。</w:t>
      </w:r>
    </w:p>
    <w:p w14:paraId="3AFF20B3" w14:textId="10A57714" w:rsidR="004F17A7" w:rsidRPr="0003456D" w:rsidRDefault="006437DA" w:rsidP="004F17A7">
      <w:pPr>
        <w:pStyle w:val="a8"/>
        <w:numPr>
          <w:ilvl w:val="0"/>
          <w:numId w:val="30"/>
        </w:numPr>
        <w:ind w:firstLineChars="0"/>
        <w:rPr>
          <w:rFonts w:ascii="宋体" w:hAnsi="宋体"/>
        </w:rPr>
      </w:pPr>
      <w:r w:rsidRPr="0003456D">
        <w:rPr>
          <w:rFonts w:ascii="宋体" w:hAnsi="宋体" w:hint="eastAsia"/>
        </w:rPr>
        <w:t>结合近期新闻，土耳其和伊朗在疫情前都没有做好充分的政策和认识准备，在国内疫情日益严重时，才逐渐加码政策，最近也看到了胜利的曙光。而印度正处在疫情扩大阶段，由于检测量不足，其数据不足以反映疫情的规模和进展态势，而印度目前采取的社交隔离政策较日本更严厉。</w:t>
      </w:r>
    </w:p>
    <w:p w14:paraId="689655DB" w14:textId="77777777" w:rsidR="004F17A7" w:rsidRPr="0003456D" w:rsidRDefault="004F17A7" w:rsidP="004F17A7">
      <w:pPr>
        <w:rPr>
          <w:rFonts w:ascii="宋体" w:hAnsi="宋体"/>
        </w:rPr>
      </w:pPr>
    </w:p>
    <w:p w14:paraId="6A68A2CD" w14:textId="77777777" w:rsidR="004F17A7" w:rsidRPr="0003456D" w:rsidRDefault="004F17A7" w:rsidP="004F17A7">
      <w:pPr>
        <w:pStyle w:val="2"/>
        <w:rPr>
          <w:rFonts w:ascii="宋体" w:eastAsia="宋体" w:hAnsi="宋体"/>
        </w:rPr>
      </w:pPr>
      <w:r w:rsidRPr="0003456D">
        <w:rPr>
          <w:rFonts w:ascii="宋体" w:eastAsia="宋体" w:hAnsi="宋体" w:hint="eastAsia"/>
        </w:rPr>
        <w:t>欧洲</w:t>
      </w:r>
    </w:p>
    <w:p w14:paraId="4B3A700F" w14:textId="77777777" w:rsidR="004F17A7" w:rsidRPr="0003456D" w:rsidRDefault="004F17A7" w:rsidP="004F17A7">
      <w:pPr>
        <w:rPr>
          <w:rFonts w:ascii="宋体" w:hAnsi="宋体"/>
        </w:rPr>
      </w:pPr>
      <w:r w:rsidRPr="0003456D">
        <w:rPr>
          <w:rFonts w:ascii="宋体" w:hAnsi="宋体"/>
          <w:noProof/>
        </w:rPr>
        <w:drawing>
          <wp:inline distT="0" distB="0" distL="0" distR="0" wp14:anchorId="27A74677" wp14:editId="5747126E">
            <wp:extent cx="5759450" cy="106362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C445" w14:textId="77777777" w:rsidR="004F17A7" w:rsidRPr="0003456D" w:rsidRDefault="004F17A7" w:rsidP="004F17A7">
      <w:pPr>
        <w:rPr>
          <w:rFonts w:ascii="宋体" w:hAnsi="宋体"/>
        </w:rPr>
      </w:pPr>
      <w:r w:rsidRPr="0003456D">
        <w:rPr>
          <w:rFonts w:ascii="宋体" w:hAnsi="宋体"/>
          <w:noProof/>
        </w:rPr>
        <w:lastRenderedPageBreak/>
        <w:drawing>
          <wp:inline distT="0" distB="0" distL="0" distR="0" wp14:anchorId="5C9ADF93" wp14:editId="3C7FED88">
            <wp:extent cx="5759450" cy="39884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5637" w14:textId="77777777" w:rsidR="004F17A7" w:rsidRPr="0003456D" w:rsidRDefault="004F17A7" w:rsidP="004F17A7">
      <w:pPr>
        <w:jc w:val="center"/>
        <w:rPr>
          <w:rFonts w:ascii="宋体" w:hAnsi="宋体"/>
        </w:rPr>
      </w:pPr>
      <w:r w:rsidRPr="0003456D">
        <w:rPr>
          <w:rFonts w:ascii="宋体" w:hAnsi="宋体" w:hint="eastAsia"/>
        </w:rPr>
        <w:t>（图</w:t>
      </w:r>
      <w:r w:rsidR="00D55810" w:rsidRPr="0003456D">
        <w:rPr>
          <w:rFonts w:ascii="宋体" w:hAnsi="宋体" w:hint="eastAsia"/>
        </w:rPr>
        <w:t>5</w:t>
      </w:r>
      <w:r w:rsidRPr="0003456D">
        <w:rPr>
          <w:rFonts w:ascii="宋体" w:hAnsi="宋体" w:hint="eastAsia"/>
        </w:rPr>
        <w:t>：截至到2020/5/5欧洲确诊情况）</w:t>
      </w:r>
    </w:p>
    <w:p w14:paraId="1DC7834E" w14:textId="77777777" w:rsidR="004F17A7" w:rsidRPr="0003456D" w:rsidRDefault="004F17A7" w:rsidP="004F17A7">
      <w:pPr>
        <w:rPr>
          <w:rFonts w:ascii="宋体" w:hAnsi="宋体"/>
        </w:rPr>
      </w:pPr>
    </w:p>
    <w:p w14:paraId="0A04FC9D" w14:textId="77777777" w:rsidR="004F17A7" w:rsidRPr="0003456D" w:rsidRDefault="004F17A7" w:rsidP="004F17A7">
      <w:pPr>
        <w:rPr>
          <w:rFonts w:ascii="宋体" w:hAnsi="宋体"/>
        </w:rPr>
      </w:pPr>
      <w:r w:rsidRPr="0003456D">
        <w:rPr>
          <w:rFonts w:ascii="宋体" w:hAnsi="宋体" w:hint="eastAsia"/>
        </w:rPr>
        <w:t>分析：</w:t>
      </w:r>
    </w:p>
    <w:p w14:paraId="7C5BCC21" w14:textId="77777777" w:rsidR="00521058" w:rsidRPr="0003456D" w:rsidRDefault="00521058" w:rsidP="004F17A7">
      <w:pPr>
        <w:rPr>
          <w:rFonts w:ascii="宋体" w:hAnsi="宋体"/>
        </w:rPr>
      </w:pPr>
      <w:r w:rsidRPr="0003456D">
        <w:rPr>
          <w:rFonts w:ascii="宋体" w:hAnsi="宋体" w:hint="eastAsia"/>
        </w:rPr>
        <w:t>图5可以看出，意大利、西班牙以及英国是欧洲内部较严重的国家，均达到了20万左右的确诊人数。与亚洲疫情严重的国家相比，都不能处在同一个向量级了.</w:t>
      </w:r>
      <w:r w:rsidRPr="0003456D">
        <w:rPr>
          <w:rFonts w:ascii="宋体" w:hAnsi="宋体"/>
        </w:rPr>
        <w:t>.</w:t>
      </w:r>
      <w:r w:rsidRPr="0003456D">
        <w:rPr>
          <w:rFonts w:ascii="宋体" w:hAnsi="宋体" w:hint="eastAsia"/>
        </w:rPr>
        <w:t>我认为这与国家面对疫情时所采取的政策、本身医疗系统以及民众对待病情的态度有着密不可分的关系；</w:t>
      </w:r>
    </w:p>
    <w:p w14:paraId="68B2F78F" w14:textId="77777777" w:rsidR="00521058" w:rsidRPr="0003456D" w:rsidRDefault="00521058" w:rsidP="00521058">
      <w:pPr>
        <w:pStyle w:val="a8"/>
        <w:numPr>
          <w:ilvl w:val="0"/>
          <w:numId w:val="31"/>
        </w:numPr>
        <w:ind w:firstLineChars="0"/>
        <w:rPr>
          <w:rFonts w:ascii="宋体" w:hAnsi="宋体"/>
        </w:rPr>
      </w:pPr>
      <w:r w:rsidRPr="0003456D">
        <w:rPr>
          <w:rFonts w:ascii="宋体" w:hAnsi="宋体" w:hint="eastAsia"/>
        </w:rPr>
        <w:t>比如英国在面对疫情时采取的“群体免疫政策”，企图通过大部分人在隐匿性感染后无症状或仅有轻微症状，从而在人群中获得普遍免疫，以控制疫情。事实证明这种政策造成了英国疫情的大爆发；</w:t>
      </w:r>
    </w:p>
    <w:p w14:paraId="34D0269B" w14:textId="77777777" w:rsidR="00521058" w:rsidRPr="0003456D" w:rsidRDefault="00C81246" w:rsidP="00521058">
      <w:pPr>
        <w:pStyle w:val="a8"/>
        <w:numPr>
          <w:ilvl w:val="0"/>
          <w:numId w:val="31"/>
        </w:numPr>
        <w:ind w:firstLineChars="0"/>
        <w:rPr>
          <w:rFonts w:ascii="宋体" w:hAnsi="宋体"/>
        </w:rPr>
      </w:pPr>
      <w:r w:rsidRPr="0003456D">
        <w:rPr>
          <w:rFonts w:ascii="宋体" w:hAnsi="宋体" w:hint="eastAsia"/>
        </w:rPr>
        <w:t>由于不同国家的信仰习惯不同，社交习惯不同，导致在流行传染病面前，许许多多的外国人仍在坚持不戴口罩以及聚众玩闹，这是让我们经历过疫情大爆发的人最最揪心；</w:t>
      </w:r>
    </w:p>
    <w:p w14:paraId="3065D33D" w14:textId="77777777" w:rsidR="00C81246" w:rsidRPr="0003456D" w:rsidRDefault="00C81246" w:rsidP="00521058">
      <w:pPr>
        <w:pStyle w:val="a8"/>
        <w:numPr>
          <w:ilvl w:val="0"/>
          <w:numId w:val="31"/>
        </w:numPr>
        <w:ind w:firstLineChars="0"/>
        <w:rPr>
          <w:rFonts w:ascii="宋体" w:hAnsi="宋体"/>
        </w:rPr>
      </w:pPr>
      <w:r w:rsidRPr="0003456D">
        <w:rPr>
          <w:rFonts w:ascii="宋体" w:hAnsi="宋体" w:hint="eastAsia"/>
        </w:rPr>
        <w:t>截至目前，德国新冠病毒感染人数为17万人，死亡率远低于</w:t>
      </w:r>
      <w:r w:rsidR="0022309B" w:rsidRPr="0003456D">
        <w:rPr>
          <w:rFonts w:ascii="宋体" w:hAnsi="宋体" w:hint="eastAsia"/>
        </w:rPr>
        <w:t>英国、意大利等疫情重灾区。这与德国有着欧洲最庞大的医疗体系是密切相关的，与此同时，他们的检测数量也是早早领先于全欧洲的。</w:t>
      </w:r>
      <w:r w:rsidRPr="0003456D">
        <w:rPr>
          <w:rFonts w:ascii="宋体" w:hAnsi="宋体" w:hint="eastAsia"/>
        </w:rPr>
        <w:t xml:space="preserve"> </w:t>
      </w:r>
    </w:p>
    <w:p w14:paraId="4D659736" w14:textId="77777777" w:rsidR="005B758C" w:rsidRPr="0003456D" w:rsidRDefault="005B758C" w:rsidP="005B758C">
      <w:pPr>
        <w:rPr>
          <w:rFonts w:ascii="宋体" w:hAnsi="宋体"/>
        </w:rPr>
      </w:pPr>
    </w:p>
    <w:p w14:paraId="4D66DA78" w14:textId="77777777" w:rsidR="005B758C" w:rsidRPr="0003456D" w:rsidRDefault="005B758C" w:rsidP="005B758C">
      <w:pPr>
        <w:pStyle w:val="2"/>
        <w:rPr>
          <w:rFonts w:ascii="宋体" w:eastAsia="宋体" w:hAnsi="宋体"/>
        </w:rPr>
      </w:pPr>
      <w:r w:rsidRPr="0003456D">
        <w:rPr>
          <w:rFonts w:ascii="宋体" w:eastAsia="宋体" w:hAnsi="宋体" w:hint="eastAsia"/>
        </w:rPr>
        <w:lastRenderedPageBreak/>
        <w:t>各国家疫情对比</w:t>
      </w:r>
      <w:r w:rsidR="00893DEF" w:rsidRPr="0003456D">
        <w:rPr>
          <w:rFonts w:ascii="宋体" w:eastAsia="宋体" w:hAnsi="宋体" w:hint="eastAsia"/>
        </w:rPr>
        <w:t>分析</w:t>
      </w:r>
    </w:p>
    <w:p w14:paraId="7DD7FDFD" w14:textId="77777777" w:rsidR="005B758C" w:rsidRPr="0003456D" w:rsidRDefault="005B758C" w:rsidP="005B758C">
      <w:pPr>
        <w:jc w:val="center"/>
        <w:rPr>
          <w:rFonts w:ascii="宋体" w:hAnsi="宋体"/>
        </w:rPr>
      </w:pPr>
      <w:r w:rsidRPr="0003456D">
        <w:rPr>
          <w:rFonts w:ascii="宋体" w:hAnsi="宋体"/>
          <w:noProof/>
        </w:rPr>
        <w:drawing>
          <wp:inline distT="0" distB="0" distL="0" distR="0" wp14:anchorId="12C86029" wp14:editId="2C1DD1FF">
            <wp:extent cx="4965955" cy="3949903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394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CF4A" w14:textId="77777777" w:rsidR="005B758C" w:rsidRPr="0003456D" w:rsidRDefault="005B758C" w:rsidP="005B758C">
      <w:pPr>
        <w:jc w:val="center"/>
        <w:rPr>
          <w:rFonts w:ascii="宋体" w:hAnsi="宋体"/>
        </w:rPr>
      </w:pPr>
      <w:r w:rsidRPr="0003456D">
        <w:rPr>
          <w:rFonts w:ascii="宋体" w:hAnsi="宋体" w:hint="eastAsia"/>
        </w:rPr>
        <w:t>（图6：数据集中所包含的国家共187个）</w:t>
      </w:r>
    </w:p>
    <w:p w14:paraId="121837CE" w14:textId="77777777" w:rsidR="004F17A7" w:rsidRPr="0003456D" w:rsidRDefault="002E6459" w:rsidP="005C101B">
      <w:pPr>
        <w:jc w:val="center"/>
        <w:rPr>
          <w:rFonts w:ascii="宋体" w:hAnsi="宋体"/>
        </w:rPr>
      </w:pPr>
      <w:r w:rsidRPr="0003456D">
        <w:rPr>
          <w:rFonts w:ascii="宋体" w:hAnsi="宋体"/>
          <w:noProof/>
        </w:rPr>
        <w:drawing>
          <wp:inline distT="0" distB="0" distL="0" distR="0" wp14:anchorId="0F0DF9F5" wp14:editId="263AE913">
            <wp:extent cx="3899100" cy="2419474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9F38" w14:textId="77777777" w:rsidR="005C101B" w:rsidRPr="0003456D" w:rsidRDefault="005C101B" w:rsidP="005C101B">
      <w:pPr>
        <w:jc w:val="center"/>
        <w:rPr>
          <w:rFonts w:ascii="宋体" w:hAnsi="宋体"/>
        </w:rPr>
      </w:pPr>
      <w:r w:rsidRPr="0003456D">
        <w:rPr>
          <w:rFonts w:ascii="宋体" w:hAnsi="宋体" w:hint="eastAsia"/>
        </w:rPr>
        <w:t>（图7：截至2020/5/5疫情确诊人数排名前十一的国家）</w:t>
      </w:r>
    </w:p>
    <w:p w14:paraId="12E608D4" w14:textId="77777777" w:rsidR="005C101B" w:rsidRPr="0003456D" w:rsidRDefault="005C101B" w:rsidP="006437DA">
      <w:pPr>
        <w:rPr>
          <w:rFonts w:ascii="宋体" w:hAnsi="宋体"/>
        </w:rPr>
      </w:pPr>
      <w:r w:rsidRPr="0003456D">
        <w:rPr>
          <w:rFonts w:ascii="宋体" w:hAnsi="宋体"/>
          <w:noProof/>
        </w:rPr>
        <w:lastRenderedPageBreak/>
        <w:drawing>
          <wp:inline distT="0" distB="0" distL="0" distR="0" wp14:anchorId="3D0C32CD" wp14:editId="1805C575">
            <wp:extent cx="5759450" cy="3502025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6C8F" w14:textId="77777777" w:rsidR="005C101B" w:rsidRPr="0003456D" w:rsidRDefault="005C101B" w:rsidP="005C101B">
      <w:pPr>
        <w:jc w:val="center"/>
        <w:rPr>
          <w:rFonts w:ascii="宋体" w:hAnsi="宋体"/>
        </w:rPr>
      </w:pPr>
      <w:r w:rsidRPr="0003456D">
        <w:rPr>
          <w:rFonts w:ascii="宋体" w:hAnsi="宋体" w:hint="eastAsia"/>
        </w:rPr>
        <w:t>（图8：全球范围确诊前十一国家）</w:t>
      </w:r>
    </w:p>
    <w:p w14:paraId="386A5EA0" w14:textId="77777777" w:rsidR="006437DA" w:rsidRPr="0003456D" w:rsidRDefault="005C101B" w:rsidP="006437DA">
      <w:pPr>
        <w:rPr>
          <w:rFonts w:ascii="宋体" w:hAnsi="宋体"/>
        </w:rPr>
      </w:pPr>
      <w:r w:rsidRPr="0003456D">
        <w:rPr>
          <w:rFonts w:ascii="宋体" w:hAnsi="宋体"/>
          <w:noProof/>
        </w:rPr>
        <w:drawing>
          <wp:inline distT="0" distB="0" distL="0" distR="0" wp14:anchorId="3074CAF5" wp14:editId="0B9AEE5A">
            <wp:extent cx="5753100" cy="340931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0" t="2187"/>
                    <a:stretch/>
                  </pic:blipFill>
                  <pic:spPr bwMode="auto">
                    <a:xfrm>
                      <a:off x="0" y="0"/>
                      <a:ext cx="5753100" cy="3409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CEE33" w14:textId="77777777" w:rsidR="006E39F7" w:rsidRPr="0003456D" w:rsidRDefault="005C101B" w:rsidP="005C101B">
      <w:pPr>
        <w:jc w:val="center"/>
        <w:rPr>
          <w:rFonts w:ascii="宋体" w:hAnsi="宋体"/>
        </w:rPr>
      </w:pPr>
      <w:r w:rsidRPr="0003456D">
        <w:rPr>
          <w:rFonts w:ascii="宋体" w:hAnsi="宋体" w:hint="eastAsia"/>
        </w:rPr>
        <w:t>（图9：图8国家对应的死亡人数）</w:t>
      </w:r>
    </w:p>
    <w:p w14:paraId="620AFEB4" w14:textId="77777777" w:rsidR="005C101B" w:rsidRPr="0003456D" w:rsidRDefault="005C101B" w:rsidP="005C101B">
      <w:pPr>
        <w:jc w:val="center"/>
        <w:rPr>
          <w:rFonts w:ascii="宋体" w:hAnsi="宋体"/>
        </w:rPr>
      </w:pPr>
      <w:r w:rsidRPr="0003456D">
        <w:rPr>
          <w:rFonts w:ascii="宋体" w:hAnsi="宋体"/>
          <w:noProof/>
        </w:rPr>
        <w:lastRenderedPageBreak/>
        <w:drawing>
          <wp:inline distT="0" distB="0" distL="0" distR="0" wp14:anchorId="51B6A1E6" wp14:editId="666DDF07">
            <wp:extent cx="5759450" cy="26162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39F9" w14:textId="77777777" w:rsidR="005C101B" w:rsidRPr="0003456D" w:rsidRDefault="005C101B" w:rsidP="005C101B">
      <w:pPr>
        <w:jc w:val="center"/>
        <w:rPr>
          <w:rFonts w:ascii="宋体" w:hAnsi="宋体"/>
        </w:rPr>
      </w:pPr>
      <w:r w:rsidRPr="0003456D">
        <w:rPr>
          <w:rFonts w:ascii="宋体" w:hAnsi="宋体" w:hint="eastAsia"/>
        </w:rPr>
        <w:t>（图10：代表性国家</w:t>
      </w:r>
      <w:r w:rsidR="006918F3" w:rsidRPr="0003456D">
        <w:rPr>
          <w:rFonts w:ascii="宋体" w:hAnsi="宋体" w:hint="eastAsia"/>
        </w:rPr>
        <w:t>（除美国）</w:t>
      </w:r>
      <w:r w:rsidRPr="0003456D">
        <w:rPr>
          <w:rFonts w:ascii="宋体" w:hAnsi="宋体" w:hint="eastAsia"/>
        </w:rPr>
        <w:t>当前疫情发展趋势）</w:t>
      </w:r>
    </w:p>
    <w:p w14:paraId="00EEE598" w14:textId="77777777" w:rsidR="006918F3" w:rsidRPr="0003456D" w:rsidRDefault="006918F3" w:rsidP="005C101B">
      <w:pPr>
        <w:jc w:val="center"/>
        <w:rPr>
          <w:rFonts w:ascii="宋体" w:hAnsi="宋体"/>
        </w:rPr>
      </w:pPr>
      <w:r w:rsidRPr="0003456D">
        <w:rPr>
          <w:rFonts w:ascii="宋体" w:hAnsi="宋体"/>
          <w:noProof/>
        </w:rPr>
        <w:drawing>
          <wp:inline distT="0" distB="0" distL="0" distR="0" wp14:anchorId="2011EDA8" wp14:editId="6AD6FEE6">
            <wp:extent cx="5270771" cy="3632387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771" cy="363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AD6A" w14:textId="77777777" w:rsidR="006918F3" w:rsidRPr="0003456D" w:rsidRDefault="006918F3" w:rsidP="005C101B">
      <w:pPr>
        <w:jc w:val="center"/>
        <w:rPr>
          <w:rFonts w:ascii="宋体" w:hAnsi="宋体"/>
        </w:rPr>
      </w:pPr>
      <w:r w:rsidRPr="0003456D">
        <w:rPr>
          <w:rFonts w:ascii="宋体" w:hAnsi="宋体" w:hint="eastAsia"/>
        </w:rPr>
        <w:t>（图11：截至2020/5/5各国家死亡率）</w:t>
      </w:r>
    </w:p>
    <w:p w14:paraId="310BBA5D" w14:textId="77777777" w:rsidR="006918F3" w:rsidRPr="0003456D" w:rsidRDefault="006918F3" w:rsidP="006918F3">
      <w:pPr>
        <w:rPr>
          <w:rFonts w:ascii="宋体" w:hAnsi="宋体"/>
        </w:rPr>
      </w:pPr>
      <w:r w:rsidRPr="0003456D">
        <w:rPr>
          <w:rFonts w:ascii="宋体" w:hAnsi="宋体" w:hint="eastAsia"/>
        </w:rPr>
        <w:t>分析：结合图8、9、10、11可以得出</w:t>
      </w:r>
    </w:p>
    <w:p w14:paraId="29F95495" w14:textId="77777777" w:rsidR="006918F3" w:rsidRPr="0003456D" w:rsidRDefault="006918F3" w:rsidP="00033F72">
      <w:pPr>
        <w:pStyle w:val="a8"/>
        <w:numPr>
          <w:ilvl w:val="0"/>
          <w:numId w:val="32"/>
        </w:numPr>
        <w:ind w:firstLineChars="0"/>
        <w:rPr>
          <w:rFonts w:ascii="宋体" w:hAnsi="宋体"/>
        </w:rPr>
      </w:pPr>
      <w:r w:rsidRPr="0003456D">
        <w:rPr>
          <w:rFonts w:ascii="宋体" w:hAnsi="宋体" w:hint="eastAsia"/>
        </w:rPr>
        <w:t>美国虽然是目前确诊人数最多的国家，但是其死亡率远低于英国、法国、意大利；截至到目前为止，俄罗斯、德国、土耳其国内都保持着较低死亡率；</w:t>
      </w:r>
    </w:p>
    <w:p w14:paraId="5D2EA6F4" w14:textId="77777777" w:rsidR="00033F72" w:rsidRPr="0003456D" w:rsidRDefault="00033F72" w:rsidP="00033F72">
      <w:pPr>
        <w:pStyle w:val="a8"/>
        <w:numPr>
          <w:ilvl w:val="0"/>
          <w:numId w:val="32"/>
        </w:numPr>
        <w:ind w:firstLineChars="0"/>
        <w:rPr>
          <w:rFonts w:ascii="宋体" w:hAnsi="宋体"/>
        </w:rPr>
      </w:pPr>
      <w:r w:rsidRPr="0003456D">
        <w:rPr>
          <w:rFonts w:ascii="宋体" w:hAnsi="宋体" w:hint="eastAsia"/>
        </w:rPr>
        <w:t>对于死亡率排名前三的国家，深究其因，除了前面提到的医疗体系不够健全，普通百姓的防范意识不强。还存在另一个重要的原因，这几个国家的人口老龄化十分严重。众所周知，在疫情爆发之初，我国的专家就说过，此次的新冠病毒对年轻人还是很友好的，治愈率很高。但是对于年老体迈的老人来说，是不太友好的。特别</w:t>
      </w:r>
      <w:r w:rsidRPr="0003456D">
        <w:rPr>
          <w:rFonts w:ascii="宋体" w:hAnsi="宋体" w:hint="eastAsia"/>
        </w:rPr>
        <w:lastRenderedPageBreak/>
        <w:t>是那些身体有其他隐疾的老人，是十分危险的，这就不难理解这三个国家确诊人数比不上美国，但死亡率为什么突然之间成为了世界前三；</w:t>
      </w:r>
    </w:p>
    <w:p w14:paraId="61C7BBC6" w14:textId="77777777" w:rsidR="00D0648E" w:rsidRPr="0003456D" w:rsidRDefault="00033F72" w:rsidP="00033F72">
      <w:pPr>
        <w:pStyle w:val="a8"/>
        <w:numPr>
          <w:ilvl w:val="0"/>
          <w:numId w:val="32"/>
        </w:numPr>
        <w:ind w:firstLineChars="0"/>
        <w:rPr>
          <w:rFonts w:ascii="宋体" w:hAnsi="宋体"/>
        </w:rPr>
      </w:pPr>
      <w:r w:rsidRPr="0003456D">
        <w:rPr>
          <w:rFonts w:ascii="宋体" w:hAnsi="宋体" w:hint="eastAsia"/>
        </w:rPr>
        <w:t>在本次数据中，更值得注意的是俄罗斯</w:t>
      </w:r>
      <w:r w:rsidR="00D0648E" w:rsidRPr="0003456D">
        <w:rPr>
          <w:rFonts w:ascii="宋体" w:hAnsi="宋体" w:hint="eastAsia"/>
        </w:rPr>
        <w:t>。它确诊人数高，但是其死亡率却明显的低于其他十个国家；</w:t>
      </w:r>
    </w:p>
    <w:p w14:paraId="467B92AA" w14:textId="77777777" w:rsidR="00033F72" w:rsidRPr="0003456D" w:rsidRDefault="00D0648E" w:rsidP="001E0597">
      <w:pPr>
        <w:pStyle w:val="a8"/>
        <w:ind w:left="420" w:firstLineChars="0"/>
        <w:rPr>
          <w:rFonts w:ascii="宋体" w:hAnsi="宋体" w:cs="Arial"/>
          <w:color w:val="333333"/>
          <w:shd w:val="clear" w:color="auto" w:fill="FFFFFF"/>
        </w:rPr>
      </w:pPr>
      <w:r w:rsidRPr="0003456D">
        <w:rPr>
          <w:rFonts w:ascii="宋体" w:hAnsi="宋体" w:hint="eastAsia"/>
        </w:rPr>
        <w:t>从医疗系统条件分析，依据</w:t>
      </w:r>
      <w:r w:rsidRPr="0003456D">
        <w:rPr>
          <w:rFonts w:ascii="宋体" w:hAnsi="宋体" w:cs="Arial"/>
          <w:color w:val="333333"/>
          <w:shd w:val="clear" w:color="auto" w:fill="FFFFFF"/>
        </w:rPr>
        <w:t>知名医学期刊《柳叶刀》(Lancet)发布了最新一份</w:t>
      </w:r>
      <w:bookmarkStart w:id="3" w:name="_Hlk40278192"/>
      <w:r w:rsidRPr="0003456D">
        <w:rPr>
          <w:rFonts w:ascii="宋体" w:hAnsi="宋体" w:cs="Arial"/>
          <w:color w:val="333333"/>
          <w:shd w:val="clear" w:color="auto" w:fill="FFFFFF"/>
        </w:rPr>
        <w:t>《全球195个国家和地区的医疗质量与可及性排名》</w:t>
      </w:r>
      <w:bookmarkEnd w:id="3"/>
      <w:r w:rsidRPr="0003456D">
        <w:rPr>
          <w:rFonts w:ascii="宋体" w:hAnsi="宋体" w:cs="Arial" w:hint="eastAsia"/>
          <w:color w:val="333333"/>
          <w:shd w:val="clear" w:color="auto" w:fill="FFFFFF"/>
        </w:rPr>
        <w:t>，</w:t>
      </w:r>
      <w:r w:rsidRPr="0003456D">
        <w:rPr>
          <w:rFonts w:ascii="宋体" w:hAnsi="宋体" w:cs="Arial"/>
          <w:color w:val="333333"/>
          <w:shd w:val="clear" w:color="auto" w:fill="FFFFFF"/>
        </w:rPr>
        <w:t>俄罗斯排名第58位，排名并不靠前</w:t>
      </w:r>
      <w:r w:rsidRPr="0003456D">
        <w:rPr>
          <w:rFonts w:ascii="宋体" w:hAnsi="宋体" w:cs="Arial" w:hint="eastAsia"/>
          <w:color w:val="333333"/>
          <w:shd w:val="clear" w:color="auto" w:fill="FFFFFF"/>
        </w:rPr>
        <w:t>（其中</w:t>
      </w:r>
      <w:r w:rsidRPr="0003456D">
        <w:rPr>
          <w:rFonts w:ascii="宋体" w:hAnsi="宋体" w:cs="Arial"/>
          <w:color w:val="333333"/>
          <w:shd w:val="clear" w:color="auto" w:fill="FFFFFF"/>
        </w:rPr>
        <w:t>意大利排名第9，德国排名第18，西班牙排名第19，法国排名第20，美国排名第29</w:t>
      </w:r>
      <w:r w:rsidRPr="0003456D">
        <w:rPr>
          <w:rFonts w:ascii="宋体" w:hAnsi="宋体" w:cs="Arial" w:hint="eastAsia"/>
          <w:color w:val="333333"/>
          <w:shd w:val="clear" w:color="auto" w:fill="FFFFFF"/>
        </w:rPr>
        <w:t>），</w:t>
      </w:r>
      <w:r w:rsidRPr="0003456D">
        <w:rPr>
          <w:rFonts w:ascii="宋体" w:hAnsi="宋体" w:cs="Arial"/>
          <w:color w:val="333333"/>
          <w:shd w:val="clear" w:color="auto" w:fill="FFFFFF"/>
        </w:rPr>
        <w:t>由此可以看出俄罗斯在这场全球新冠肺炎战役中，医疗条件并不占优势</w:t>
      </w:r>
      <w:r w:rsidRPr="0003456D">
        <w:rPr>
          <w:rFonts w:ascii="宋体" w:hAnsi="宋体" w:cs="Arial" w:hint="eastAsia"/>
          <w:color w:val="333333"/>
          <w:shd w:val="clear" w:color="auto" w:fill="FFFFFF"/>
        </w:rPr>
        <w:t>；</w:t>
      </w:r>
    </w:p>
    <w:p w14:paraId="0DB667A4" w14:textId="77777777" w:rsidR="00D0648E" w:rsidRPr="0003456D" w:rsidRDefault="00D0648E" w:rsidP="001E0597">
      <w:pPr>
        <w:pStyle w:val="a8"/>
        <w:ind w:left="420" w:firstLineChars="0"/>
        <w:rPr>
          <w:rFonts w:ascii="宋体" w:hAnsi="宋体"/>
        </w:rPr>
      </w:pPr>
      <w:r w:rsidRPr="0003456D">
        <w:rPr>
          <w:rFonts w:ascii="宋体" w:hAnsi="宋体" w:hint="eastAsia"/>
        </w:rPr>
        <w:t>从俄罗斯新冠肺炎应对政策，尽管俄罗斯宣布在全国范围内实施“封锁”措施，但其力度比起中国不只是弱了一点，可中国的新冠肺炎患者死亡率是5.5%，是俄罗斯死亡率的6倍。很多国家和地区也采取了与俄罗斯差不多的防控措施，可见俄罗斯新冠肺炎应对政策也不见优势。</w:t>
      </w:r>
    </w:p>
    <w:p w14:paraId="29B2B6ED" w14:textId="77777777" w:rsidR="00D0648E" w:rsidRPr="0003456D" w:rsidRDefault="00D0648E" w:rsidP="001E0597">
      <w:pPr>
        <w:pStyle w:val="a8"/>
        <w:ind w:left="420" w:firstLineChars="0"/>
        <w:rPr>
          <w:rFonts w:ascii="宋体" w:hAnsi="宋体" w:cs="Arial"/>
          <w:color w:val="333333"/>
          <w:shd w:val="clear" w:color="auto" w:fill="FFFFFF"/>
        </w:rPr>
      </w:pPr>
      <w:r w:rsidRPr="0003456D">
        <w:rPr>
          <w:rFonts w:ascii="宋体" w:hAnsi="宋体" w:hint="eastAsia"/>
        </w:rPr>
        <w:t>排除这些可能后，可以注意到，俄罗斯向来被称为“战斗民族”，在俄罗斯特别流行的户外健身，男女老少在家里或者街上只要找到空地就能动起来，利用随手可得的器械锻炼肌肉力量。在这样的氛围下，他们强壮的不仅是体魄，还有精神力量。有着如此的高</w:t>
      </w:r>
      <w:r w:rsidRPr="0003456D">
        <w:rPr>
          <w:rFonts w:ascii="宋体" w:hAnsi="宋体" w:cs="Arial"/>
          <w:color w:val="333333"/>
          <w:shd w:val="clear" w:color="auto" w:fill="FFFFFF"/>
        </w:rPr>
        <w:t>身体整体素质，</w:t>
      </w:r>
      <w:r w:rsidRPr="0003456D">
        <w:rPr>
          <w:rFonts w:ascii="宋体" w:hAnsi="宋体" w:cs="Arial" w:hint="eastAsia"/>
          <w:color w:val="333333"/>
          <w:shd w:val="clear" w:color="auto" w:fill="FFFFFF"/>
        </w:rPr>
        <w:t>强大的</w:t>
      </w:r>
      <w:r w:rsidRPr="0003456D">
        <w:rPr>
          <w:rFonts w:ascii="宋体" w:hAnsi="宋体" w:cs="Arial"/>
          <w:color w:val="333333"/>
          <w:shd w:val="clear" w:color="auto" w:fill="FFFFFF"/>
        </w:rPr>
        <w:t>免疫力</w:t>
      </w:r>
      <w:r w:rsidRPr="0003456D">
        <w:rPr>
          <w:rFonts w:ascii="宋体" w:hAnsi="宋体" w:cs="Arial" w:hint="eastAsia"/>
          <w:color w:val="333333"/>
          <w:shd w:val="clear" w:color="auto" w:fill="FFFFFF"/>
        </w:rPr>
        <w:t>，也能理解低死亡率的原因；</w:t>
      </w:r>
    </w:p>
    <w:p w14:paraId="48206C5A" w14:textId="77777777" w:rsidR="00893DEF" w:rsidRPr="0003456D" w:rsidRDefault="00893DEF" w:rsidP="00D0648E">
      <w:pPr>
        <w:pStyle w:val="a8"/>
        <w:ind w:left="420" w:firstLineChars="0" w:firstLine="0"/>
        <w:rPr>
          <w:rFonts w:ascii="宋体" w:hAnsi="宋体" w:cs="Arial"/>
          <w:color w:val="333333"/>
          <w:shd w:val="clear" w:color="auto" w:fill="FFFFFF"/>
        </w:rPr>
      </w:pPr>
    </w:p>
    <w:p w14:paraId="1EE992C3" w14:textId="77777777" w:rsidR="00893DEF" w:rsidRPr="0003456D" w:rsidRDefault="00893DEF" w:rsidP="00893DEF">
      <w:pPr>
        <w:pStyle w:val="1"/>
        <w:rPr>
          <w:rFonts w:ascii="宋体" w:eastAsia="宋体" w:hAnsi="宋体"/>
        </w:rPr>
      </w:pPr>
      <w:r w:rsidRPr="0003456D">
        <w:rPr>
          <w:rFonts w:ascii="宋体" w:eastAsia="宋体" w:hAnsi="宋体" w:hint="eastAsia"/>
        </w:rPr>
        <w:t>基于Logistic模型预测美国确诊数目</w:t>
      </w:r>
    </w:p>
    <w:p w14:paraId="01B0030F" w14:textId="77777777" w:rsidR="009952A6" w:rsidRPr="0003456D" w:rsidRDefault="009952A6" w:rsidP="009952A6">
      <w:pPr>
        <w:pStyle w:val="2"/>
        <w:rPr>
          <w:rFonts w:ascii="宋体" w:eastAsia="宋体" w:hAnsi="宋体"/>
        </w:rPr>
      </w:pPr>
      <w:r w:rsidRPr="0003456D">
        <w:rPr>
          <w:rFonts w:ascii="宋体" w:eastAsia="宋体" w:hAnsi="宋体" w:hint="eastAsia"/>
        </w:rPr>
        <w:t>美国疫情发展趋势</w:t>
      </w:r>
    </w:p>
    <w:p w14:paraId="5871FD1C" w14:textId="77777777" w:rsidR="009952A6" w:rsidRPr="0003456D" w:rsidRDefault="009952A6" w:rsidP="009952A6">
      <w:pPr>
        <w:jc w:val="center"/>
        <w:rPr>
          <w:rFonts w:ascii="宋体" w:hAnsi="宋体"/>
        </w:rPr>
      </w:pPr>
      <w:r w:rsidRPr="0003456D">
        <w:rPr>
          <w:rFonts w:ascii="宋体" w:hAnsi="宋体"/>
          <w:noProof/>
        </w:rPr>
        <w:drawing>
          <wp:inline distT="0" distB="0" distL="0" distR="0" wp14:anchorId="54FDB896" wp14:editId="249F3639">
            <wp:extent cx="5742305" cy="2715837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1214" cy="273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10E3" w14:textId="77777777" w:rsidR="009952A6" w:rsidRPr="0003456D" w:rsidRDefault="009952A6" w:rsidP="009952A6">
      <w:pPr>
        <w:jc w:val="center"/>
        <w:rPr>
          <w:rFonts w:ascii="宋体" w:hAnsi="宋体"/>
          <w:sz w:val="22"/>
          <w:szCs w:val="20"/>
        </w:rPr>
      </w:pPr>
      <w:r w:rsidRPr="0003456D">
        <w:rPr>
          <w:rFonts w:ascii="宋体" w:hAnsi="宋体" w:hint="eastAsia"/>
          <w:sz w:val="22"/>
          <w:szCs w:val="20"/>
        </w:rPr>
        <w:t>该数据日期从2020/4/01-2020/5/5</w:t>
      </w:r>
    </w:p>
    <w:p w14:paraId="587CACA7" w14:textId="77777777" w:rsidR="009952A6" w:rsidRPr="0003456D" w:rsidRDefault="009952A6" w:rsidP="009952A6">
      <w:pPr>
        <w:jc w:val="center"/>
        <w:rPr>
          <w:rFonts w:ascii="宋体" w:hAnsi="宋体"/>
        </w:rPr>
      </w:pPr>
      <w:r w:rsidRPr="0003456D">
        <w:rPr>
          <w:rFonts w:ascii="宋体" w:hAnsi="宋体" w:hint="eastAsia"/>
        </w:rPr>
        <w:t>（图12：截至2020/5/5美国疫情发展趋势）</w:t>
      </w:r>
    </w:p>
    <w:p w14:paraId="41F87ADA" w14:textId="77777777" w:rsidR="00B50B5D" w:rsidRPr="0003456D" w:rsidRDefault="00B50B5D" w:rsidP="00B50B5D">
      <w:pPr>
        <w:rPr>
          <w:rFonts w:ascii="宋体" w:hAnsi="宋体"/>
        </w:rPr>
      </w:pPr>
      <w:r w:rsidRPr="0003456D">
        <w:rPr>
          <w:rFonts w:ascii="宋体" w:hAnsi="宋体" w:hint="eastAsia"/>
        </w:rPr>
        <w:lastRenderedPageBreak/>
        <w:t>分析：</w:t>
      </w:r>
    </w:p>
    <w:p w14:paraId="748DE485" w14:textId="77777777" w:rsidR="00B50B5D" w:rsidRPr="0003456D" w:rsidRDefault="00B50B5D" w:rsidP="00B50B5D">
      <w:pPr>
        <w:pStyle w:val="a8"/>
        <w:numPr>
          <w:ilvl w:val="0"/>
          <w:numId w:val="33"/>
        </w:numPr>
        <w:ind w:firstLineChars="0"/>
        <w:rPr>
          <w:rFonts w:ascii="宋体" w:hAnsi="宋体"/>
        </w:rPr>
      </w:pPr>
      <w:r w:rsidRPr="0003456D">
        <w:rPr>
          <w:rFonts w:ascii="宋体" w:hAnsi="宋体" w:hint="eastAsia"/>
        </w:rPr>
        <w:t>图12可以看出，截至到2020/5/5，美国疫情仍在上升趋势，疫情拐点还未到来；</w:t>
      </w:r>
    </w:p>
    <w:p w14:paraId="0284AEAB" w14:textId="77777777" w:rsidR="00B50B5D" w:rsidRPr="0003456D" w:rsidRDefault="00B50B5D" w:rsidP="00B50B5D">
      <w:pPr>
        <w:rPr>
          <w:rFonts w:ascii="宋体" w:hAnsi="宋体"/>
        </w:rPr>
      </w:pPr>
    </w:p>
    <w:p w14:paraId="372D7C69" w14:textId="77777777" w:rsidR="00B50B5D" w:rsidRPr="0003456D" w:rsidRDefault="00B50B5D" w:rsidP="00B50B5D">
      <w:pPr>
        <w:pStyle w:val="2"/>
        <w:rPr>
          <w:rFonts w:ascii="宋体" w:eastAsia="宋体" w:hAnsi="宋体"/>
        </w:rPr>
      </w:pPr>
      <w:r w:rsidRPr="0003456D">
        <w:rPr>
          <w:rFonts w:ascii="宋体" w:eastAsia="宋体" w:hAnsi="宋体" w:hint="eastAsia"/>
        </w:rPr>
        <w:t>美国确诊数目预测</w:t>
      </w:r>
    </w:p>
    <w:p w14:paraId="670A9B04" w14:textId="77777777" w:rsidR="00B50B5D" w:rsidRPr="0003456D" w:rsidRDefault="00B50B5D" w:rsidP="00B50B5D">
      <w:pPr>
        <w:pStyle w:val="3"/>
        <w:rPr>
          <w:rFonts w:ascii="宋体" w:eastAsia="宋体" w:hAnsi="宋体"/>
        </w:rPr>
      </w:pPr>
      <w:r w:rsidRPr="0003456D">
        <w:rPr>
          <w:rFonts w:ascii="宋体" w:eastAsia="宋体" w:hAnsi="宋体" w:hint="eastAsia"/>
        </w:rPr>
        <w:t>Logistic模型介绍（</w:t>
      </w:r>
      <w:r w:rsidRPr="0003456D">
        <w:rPr>
          <w:rFonts w:ascii="宋体" w:eastAsia="宋体" w:hAnsi="宋体" w:cs="Arial"/>
          <w:color w:val="333333"/>
          <w:sz w:val="21"/>
          <w:szCs w:val="21"/>
          <w:shd w:val="clear" w:color="auto" w:fill="FFFFFF"/>
        </w:rPr>
        <w:t>逻辑斯蒂增长模型</w:t>
      </w:r>
      <w:r w:rsidRPr="0003456D">
        <w:rPr>
          <w:rFonts w:ascii="宋体" w:eastAsia="宋体" w:hAnsi="宋体" w:hint="eastAsia"/>
        </w:rPr>
        <w:t>）</w:t>
      </w:r>
    </w:p>
    <w:p w14:paraId="1CE9D540" w14:textId="77777777" w:rsidR="00B50B5D" w:rsidRPr="0003456D" w:rsidRDefault="00B50B5D" w:rsidP="00B50B5D">
      <w:pPr>
        <w:jc w:val="center"/>
        <w:rPr>
          <w:rFonts w:ascii="宋体" w:hAnsi="宋体"/>
        </w:rPr>
      </w:pPr>
    </w:p>
    <w:p w14:paraId="51A6C833" w14:textId="77777777" w:rsidR="00B50B5D" w:rsidRPr="0003456D" w:rsidRDefault="00B50B5D" w:rsidP="00B50B5D">
      <w:pPr>
        <w:jc w:val="center"/>
        <w:rPr>
          <w:rFonts w:ascii="宋体" w:hAnsi="宋体"/>
        </w:rPr>
      </w:pPr>
      <w:r w:rsidRPr="0003456D">
        <w:rPr>
          <w:rFonts w:ascii="宋体" w:hAnsi="宋体"/>
          <w:noProof/>
        </w:rPr>
        <w:drawing>
          <wp:inline distT="0" distB="0" distL="0" distR="0" wp14:anchorId="0AEFF97C" wp14:editId="3342B62E">
            <wp:extent cx="4089400" cy="2683669"/>
            <wp:effectExtent l="0" t="0" r="635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633" cy="2696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B1F1A" w14:textId="77777777" w:rsidR="00B50B5D" w:rsidRPr="0003456D" w:rsidRDefault="00B50B5D" w:rsidP="00B50B5D">
      <w:pPr>
        <w:shd w:val="clear" w:color="auto" w:fill="FFFFFF"/>
        <w:wordWrap/>
        <w:spacing w:after="240" w:line="390" w:lineRule="atLeast"/>
        <w:jc w:val="center"/>
        <w:rPr>
          <w:rFonts w:ascii="宋体" w:hAnsi="宋体" w:cs="宋体"/>
          <w:color w:val="4D4D4D"/>
          <w:kern w:val="0"/>
          <w:szCs w:val="24"/>
        </w:rPr>
      </w:pPr>
      <w:r w:rsidRPr="00B50B5D">
        <w:rPr>
          <w:rFonts w:ascii="宋体" w:hAnsi="宋体" w:cs="宋体" w:hint="eastAsia"/>
          <w:color w:val="4D4D4D"/>
          <w:kern w:val="0"/>
          <w:szCs w:val="24"/>
        </w:rPr>
        <w:t>logistic增长的曲线也称为s型曲线。下图左图为曲线数量，右图为增长速率。</w:t>
      </w:r>
    </w:p>
    <w:p w14:paraId="70C4E25D" w14:textId="77777777" w:rsidR="00B50B5D" w:rsidRPr="0003456D" w:rsidRDefault="00232656" w:rsidP="00232656">
      <w:pPr>
        <w:shd w:val="clear" w:color="auto" w:fill="FFFFFF"/>
        <w:wordWrap/>
        <w:spacing w:after="240" w:line="390" w:lineRule="atLeast"/>
        <w:jc w:val="center"/>
        <w:rPr>
          <w:rFonts w:ascii="宋体" w:hAnsi="宋体" w:cs="宋体"/>
          <w:color w:val="4D4D4D"/>
          <w:kern w:val="0"/>
          <w:szCs w:val="24"/>
        </w:rPr>
      </w:pPr>
      <w:r w:rsidRPr="0003456D">
        <w:rPr>
          <w:rFonts w:ascii="宋体" w:hAnsi="宋体"/>
          <w:noProof/>
        </w:rPr>
        <w:drawing>
          <wp:inline distT="0" distB="0" distL="0" distR="0" wp14:anchorId="2153DC07" wp14:editId="292CBFCD">
            <wp:extent cx="5353050" cy="2279325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459" cy="2286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CF349" w14:textId="77777777" w:rsidR="00232656" w:rsidRPr="0003456D" w:rsidRDefault="00232656" w:rsidP="00232656">
      <w:pPr>
        <w:rPr>
          <w:rFonts w:ascii="宋体" w:hAnsi="宋体"/>
        </w:rPr>
      </w:pPr>
      <w:r w:rsidRPr="0003456D">
        <w:rPr>
          <w:rFonts w:ascii="宋体" w:hAnsi="宋体" w:hint="eastAsia"/>
        </w:rPr>
        <w:t>逻辑斯蒂模型，又叫阻滞增长模型</w:t>
      </w:r>
    </w:p>
    <w:p w14:paraId="737E07C4" w14:textId="77777777" w:rsidR="00232656" w:rsidRPr="0003456D" w:rsidRDefault="00232656" w:rsidP="00232656">
      <w:pPr>
        <w:rPr>
          <w:rFonts w:ascii="宋体" w:hAnsi="宋体"/>
        </w:rPr>
      </w:pPr>
      <w:r w:rsidRPr="0003456D">
        <w:rPr>
          <w:rFonts w:ascii="宋体" w:hAnsi="宋体" w:hint="eastAsia"/>
        </w:rPr>
        <w:t>逻辑斯蒂曲线通常分为5个时期：</w:t>
      </w:r>
    </w:p>
    <w:p w14:paraId="44FCD8A6" w14:textId="77777777" w:rsidR="00232656" w:rsidRPr="0003456D" w:rsidRDefault="00232656" w:rsidP="00232656">
      <w:pPr>
        <w:pStyle w:val="a8"/>
        <w:numPr>
          <w:ilvl w:val="1"/>
          <w:numId w:val="35"/>
        </w:numPr>
        <w:ind w:firstLineChars="0"/>
        <w:rPr>
          <w:rFonts w:ascii="宋体" w:hAnsi="宋体"/>
        </w:rPr>
      </w:pPr>
      <w:r w:rsidRPr="0003456D">
        <w:rPr>
          <w:rFonts w:ascii="宋体" w:hAnsi="宋体" w:hint="eastAsia"/>
        </w:rPr>
        <w:t>开始期，由于种群个体数很少，密度增长缓慢，又称潜伏期。</w:t>
      </w:r>
    </w:p>
    <w:p w14:paraId="33102841" w14:textId="77777777" w:rsidR="00232656" w:rsidRPr="0003456D" w:rsidRDefault="00232656" w:rsidP="00232656">
      <w:pPr>
        <w:pStyle w:val="a8"/>
        <w:numPr>
          <w:ilvl w:val="1"/>
          <w:numId w:val="35"/>
        </w:numPr>
        <w:ind w:firstLineChars="0"/>
        <w:rPr>
          <w:rFonts w:ascii="宋体" w:hAnsi="宋体"/>
        </w:rPr>
      </w:pPr>
      <w:r w:rsidRPr="0003456D">
        <w:rPr>
          <w:rFonts w:ascii="宋体" w:hAnsi="宋体" w:hint="eastAsia"/>
        </w:rPr>
        <w:lastRenderedPageBreak/>
        <w:t>加速期，随个体数增加，密度增长加快。</w:t>
      </w:r>
    </w:p>
    <w:p w14:paraId="0DE51830" w14:textId="77777777" w:rsidR="00232656" w:rsidRPr="0003456D" w:rsidRDefault="00232656" w:rsidP="00232656">
      <w:pPr>
        <w:pStyle w:val="a8"/>
        <w:numPr>
          <w:ilvl w:val="1"/>
          <w:numId w:val="35"/>
        </w:numPr>
        <w:ind w:firstLineChars="0"/>
        <w:rPr>
          <w:rFonts w:ascii="宋体" w:hAnsi="宋体"/>
        </w:rPr>
      </w:pPr>
      <w:r w:rsidRPr="0003456D">
        <w:rPr>
          <w:rFonts w:ascii="宋体" w:hAnsi="宋体" w:hint="eastAsia"/>
        </w:rPr>
        <w:t>转折期，当个体数达到饱和密度一半（K/2),密度增长最快。</w:t>
      </w:r>
    </w:p>
    <w:p w14:paraId="28DDA35C" w14:textId="77777777" w:rsidR="00232656" w:rsidRPr="0003456D" w:rsidRDefault="00232656" w:rsidP="00232656">
      <w:pPr>
        <w:pStyle w:val="a8"/>
        <w:numPr>
          <w:ilvl w:val="1"/>
          <w:numId w:val="35"/>
        </w:numPr>
        <w:ind w:firstLineChars="0"/>
        <w:rPr>
          <w:rFonts w:ascii="宋体" w:hAnsi="宋体"/>
        </w:rPr>
      </w:pPr>
      <w:r w:rsidRPr="0003456D">
        <w:rPr>
          <w:rFonts w:ascii="宋体" w:hAnsi="宋体" w:hint="eastAsia"/>
        </w:rPr>
        <w:t>减速期，个体数超过密度一半（K/2)后，增长变慢。</w:t>
      </w:r>
    </w:p>
    <w:p w14:paraId="59D0C38E" w14:textId="77777777" w:rsidR="00B50B5D" w:rsidRPr="0003456D" w:rsidRDefault="00232656" w:rsidP="00232656">
      <w:pPr>
        <w:pStyle w:val="a8"/>
        <w:numPr>
          <w:ilvl w:val="1"/>
          <w:numId w:val="35"/>
        </w:numPr>
        <w:ind w:firstLineChars="0"/>
        <w:rPr>
          <w:rFonts w:ascii="宋体" w:hAnsi="宋体"/>
        </w:rPr>
      </w:pPr>
      <w:r w:rsidRPr="0003456D">
        <w:rPr>
          <w:rFonts w:ascii="宋体" w:hAnsi="宋体" w:hint="eastAsia"/>
        </w:rPr>
        <w:t>饱和期，种群个体数达到K值而饱和。</w:t>
      </w:r>
    </w:p>
    <w:p w14:paraId="38EB1533" w14:textId="77777777" w:rsidR="00232656" w:rsidRPr="0003456D" w:rsidRDefault="00232656" w:rsidP="00232656">
      <w:pPr>
        <w:rPr>
          <w:rFonts w:ascii="宋体" w:hAnsi="宋体"/>
        </w:rPr>
      </w:pPr>
    </w:p>
    <w:p w14:paraId="2D990D9C" w14:textId="36D5E1AE" w:rsidR="00232656" w:rsidRPr="0003456D" w:rsidRDefault="00232656" w:rsidP="00232656">
      <w:pPr>
        <w:ind w:firstLine="420"/>
        <w:rPr>
          <w:rFonts w:ascii="宋体" w:hAnsi="宋体"/>
        </w:rPr>
      </w:pPr>
      <w:r w:rsidRPr="0003456D">
        <w:rPr>
          <w:rFonts w:ascii="宋体" w:hAnsi="宋体" w:hint="eastAsia"/>
        </w:rPr>
        <w:t>根据历史经验，2003年非典患者预测，部分学者利用逻辑斯蒂增长模型进行预测，并且准确率很高，所以我也尝试利用逻辑斯蒂增长模型进行新型冠状病毒患者数量，逻辑斯蒂增长模型具体为：</w:t>
      </w:r>
      <w:r w:rsidRPr="0003456D">
        <w:rPr>
          <w:rFonts w:ascii="宋体" w:hAnsi="宋体"/>
          <w:noProof/>
        </w:rPr>
        <w:drawing>
          <wp:inline distT="0" distB="0" distL="0" distR="0" wp14:anchorId="34C6EB59" wp14:editId="4E3F80EF">
            <wp:extent cx="1739900" cy="4191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BE978" w14:textId="77777777" w:rsidR="00232656" w:rsidRPr="0003456D" w:rsidRDefault="00232656" w:rsidP="00232656">
      <w:pPr>
        <w:ind w:firstLine="420"/>
        <w:rPr>
          <w:rFonts w:ascii="宋体" w:hAnsi="宋体"/>
        </w:rPr>
      </w:pPr>
      <w:r w:rsidRPr="0003456D">
        <w:rPr>
          <w:rFonts w:ascii="宋体" w:hAnsi="宋体" w:hint="eastAsia"/>
        </w:rPr>
        <w:t>（其中K为环境最大容量，P0为初始容量，r为增长速率，r越大则增长越快（即更快的逼近上限）。）</w:t>
      </w:r>
    </w:p>
    <w:p w14:paraId="55288B97" w14:textId="77777777" w:rsidR="00B50B5D" w:rsidRPr="0003456D" w:rsidRDefault="00B50B5D" w:rsidP="00B50B5D">
      <w:pPr>
        <w:rPr>
          <w:rFonts w:ascii="宋体" w:hAnsi="宋体"/>
        </w:rPr>
      </w:pPr>
    </w:p>
    <w:p w14:paraId="0F800862" w14:textId="77777777" w:rsidR="00232656" w:rsidRPr="0003456D" w:rsidRDefault="00232656" w:rsidP="00232656">
      <w:pPr>
        <w:pStyle w:val="3"/>
        <w:rPr>
          <w:rFonts w:ascii="宋体" w:eastAsia="宋体" w:hAnsi="宋体"/>
        </w:rPr>
      </w:pPr>
      <w:r w:rsidRPr="0003456D">
        <w:rPr>
          <w:rFonts w:ascii="宋体" w:eastAsia="宋体" w:hAnsi="宋体" w:hint="eastAsia"/>
        </w:rPr>
        <w:t>预测美国确诊数目</w:t>
      </w:r>
    </w:p>
    <w:p w14:paraId="3DCE59FD" w14:textId="77777777" w:rsidR="00232656" w:rsidRPr="0003456D" w:rsidRDefault="003166BE" w:rsidP="003166BE">
      <w:pPr>
        <w:jc w:val="center"/>
        <w:rPr>
          <w:rFonts w:ascii="宋体" w:hAnsi="宋体"/>
        </w:rPr>
      </w:pPr>
      <w:r w:rsidRPr="0003456D">
        <w:rPr>
          <w:rFonts w:ascii="宋体" w:hAnsi="宋体"/>
          <w:noProof/>
        </w:rPr>
        <w:drawing>
          <wp:inline distT="0" distB="0" distL="0" distR="0" wp14:anchorId="7542353A" wp14:editId="0800DB33">
            <wp:extent cx="5759450" cy="318706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1634" w14:textId="77777777" w:rsidR="003166BE" w:rsidRPr="0003456D" w:rsidRDefault="003166BE" w:rsidP="003166BE">
      <w:pPr>
        <w:jc w:val="center"/>
        <w:rPr>
          <w:rFonts w:ascii="宋体" w:hAnsi="宋体"/>
        </w:rPr>
      </w:pPr>
    </w:p>
    <w:p w14:paraId="4AE393D2" w14:textId="77777777" w:rsidR="003166BE" w:rsidRPr="0003456D" w:rsidRDefault="003166BE" w:rsidP="003166BE">
      <w:pPr>
        <w:jc w:val="center"/>
        <w:rPr>
          <w:rFonts w:ascii="宋体" w:hAnsi="宋体"/>
        </w:rPr>
      </w:pPr>
      <w:r w:rsidRPr="0003456D">
        <w:rPr>
          <w:rFonts w:ascii="宋体" w:hAnsi="宋体"/>
          <w:noProof/>
        </w:rPr>
        <w:lastRenderedPageBreak/>
        <w:drawing>
          <wp:inline distT="0" distB="0" distL="0" distR="0" wp14:anchorId="23E5E103" wp14:editId="44F5ED62">
            <wp:extent cx="5759450" cy="204025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AB58" w14:textId="77777777" w:rsidR="003166BE" w:rsidRPr="0003456D" w:rsidRDefault="003166BE" w:rsidP="003166BE">
      <w:pPr>
        <w:jc w:val="center"/>
        <w:rPr>
          <w:rFonts w:ascii="宋体" w:hAnsi="宋体"/>
        </w:rPr>
      </w:pPr>
      <w:r w:rsidRPr="0003456D">
        <w:rPr>
          <w:rFonts w:ascii="宋体" w:hAnsi="宋体" w:hint="eastAsia"/>
        </w:rPr>
        <w:t>（图13：绘制散点误差图）</w:t>
      </w:r>
    </w:p>
    <w:p w14:paraId="097C1076" w14:textId="77777777" w:rsidR="009952A6" w:rsidRPr="0003456D" w:rsidRDefault="003166BE" w:rsidP="009952A6">
      <w:pPr>
        <w:jc w:val="center"/>
        <w:rPr>
          <w:rFonts w:ascii="宋体" w:hAnsi="宋体"/>
        </w:rPr>
      </w:pPr>
      <w:r w:rsidRPr="0003456D">
        <w:rPr>
          <w:rFonts w:ascii="宋体" w:hAnsi="宋体"/>
          <w:noProof/>
        </w:rPr>
        <w:drawing>
          <wp:inline distT="0" distB="0" distL="0" distR="0" wp14:anchorId="29A09268" wp14:editId="101D7667">
            <wp:extent cx="5715000" cy="25971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772" b="4148"/>
                    <a:stretch/>
                  </pic:blipFill>
                  <pic:spPr bwMode="auto">
                    <a:xfrm>
                      <a:off x="0" y="0"/>
                      <a:ext cx="5715000" cy="259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028E6" w14:textId="77777777" w:rsidR="003166BE" w:rsidRPr="0003456D" w:rsidRDefault="003166BE" w:rsidP="009952A6">
      <w:pPr>
        <w:jc w:val="center"/>
        <w:rPr>
          <w:rFonts w:ascii="宋体" w:hAnsi="宋体"/>
        </w:rPr>
      </w:pPr>
      <w:r w:rsidRPr="0003456D">
        <w:rPr>
          <w:rFonts w:ascii="宋体" w:hAnsi="宋体"/>
          <w:noProof/>
        </w:rPr>
        <w:drawing>
          <wp:inline distT="0" distB="0" distL="0" distR="0" wp14:anchorId="5553FFFE" wp14:editId="1290A46B">
            <wp:extent cx="5759450" cy="852170"/>
            <wp:effectExtent l="0" t="0" r="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FBEF" w14:textId="77777777" w:rsidR="009952A6" w:rsidRPr="0003456D" w:rsidRDefault="003166BE" w:rsidP="009952A6">
      <w:pPr>
        <w:jc w:val="center"/>
        <w:rPr>
          <w:rFonts w:ascii="宋体" w:hAnsi="宋体"/>
        </w:rPr>
      </w:pPr>
      <w:r w:rsidRPr="0003456D">
        <w:rPr>
          <w:rFonts w:ascii="宋体" w:hAnsi="宋体"/>
          <w:noProof/>
        </w:rPr>
        <w:drawing>
          <wp:inline distT="0" distB="0" distL="0" distR="0" wp14:anchorId="52005AFC" wp14:editId="72AF65A3">
            <wp:extent cx="6191250" cy="2133418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14242" cy="214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EDBF" w14:textId="77777777" w:rsidR="00B07390" w:rsidRPr="0003456D" w:rsidRDefault="003166BE" w:rsidP="00B07390">
      <w:pPr>
        <w:jc w:val="center"/>
        <w:rPr>
          <w:rFonts w:ascii="宋体" w:hAnsi="宋体"/>
        </w:rPr>
      </w:pPr>
      <w:r w:rsidRPr="0003456D">
        <w:rPr>
          <w:rFonts w:ascii="宋体" w:hAnsi="宋体" w:hint="eastAsia"/>
        </w:rPr>
        <w:t>（图14：预测近未来</w:t>
      </w:r>
      <w:r w:rsidR="00B07390" w:rsidRPr="0003456D">
        <w:rPr>
          <w:rFonts w:ascii="宋体" w:hAnsi="宋体" w:hint="eastAsia"/>
        </w:rPr>
        <w:t>90</w:t>
      </w:r>
      <w:r w:rsidRPr="0003456D">
        <w:rPr>
          <w:rFonts w:ascii="宋体" w:hAnsi="宋体" w:hint="eastAsia"/>
        </w:rPr>
        <w:t>天内的疫情人数）</w:t>
      </w:r>
    </w:p>
    <w:p w14:paraId="524B7DD8" w14:textId="77777777" w:rsidR="00B07390" w:rsidRPr="0003456D" w:rsidRDefault="00B07390" w:rsidP="00B07390">
      <w:pPr>
        <w:rPr>
          <w:rFonts w:ascii="宋体" w:hAnsi="宋体"/>
        </w:rPr>
      </w:pPr>
      <w:r w:rsidRPr="0003456D">
        <w:rPr>
          <w:rFonts w:ascii="宋体" w:hAnsi="宋体" w:hint="eastAsia"/>
        </w:rPr>
        <w:lastRenderedPageBreak/>
        <w:t>分析：</w:t>
      </w:r>
    </w:p>
    <w:p w14:paraId="3527AFEB" w14:textId="77777777" w:rsidR="00B07390" w:rsidRPr="0003456D" w:rsidRDefault="00B07390" w:rsidP="00710E57">
      <w:pPr>
        <w:pStyle w:val="a8"/>
        <w:numPr>
          <w:ilvl w:val="0"/>
          <w:numId w:val="36"/>
        </w:numPr>
        <w:ind w:firstLineChars="0"/>
        <w:rPr>
          <w:rFonts w:ascii="宋体" w:hAnsi="宋体"/>
        </w:rPr>
      </w:pPr>
      <w:r w:rsidRPr="0003456D">
        <w:rPr>
          <w:rFonts w:ascii="宋体" w:hAnsi="宋体" w:hint="eastAsia"/>
        </w:rPr>
        <w:t xml:space="preserve">模型预测的结果是近90天内美国新冠肺炎最终的患者数量是145万人左右，拐点出现在第80天，即6月19日左右。 </w:t>
      </w:r>
    </w:p>
    <w:p w14:paraId="4E94AC27" w14:textId="77777777" w:rsidR="00B07390" w:rsidRPr="0003456D" w:rsidRDefault="00B07390" w:rsidP="00710E57">
      <w:pPr>
        <w:pStyle w:val="a8"/>
        <w:numPr>
          <w:ilvl w:val="0"/>
          <w:numId w:val="36"/>
        </w:numPr>
        <w:ind w:firstLineChars="0"/>
        <w:rPr>
          <w:rFonts w:ascii="宋体" w:hAnsi="宋体"/>
        </w:rPr>
      </w:pPr>
      <w:r w:rsidRPr="0003456D">
        <w:rPr>
          <w:rFonts w:ascii="宋体" w:hAnsi="宋体" w:hint="eastAsia"/>
        </w:rPr>
        <w:t>模型拟合度</w:t>
      </w:r>
      <w:r w:rsidR="00710E57" w:rsidRPr="0003456D">
        <w:rPr>
          <w:rFonts w:ascii="宋体" w:hAnsi="宋体" w:hint="eastAsia"/>
        </w:rPr>
        <w:t>较</w:t>
      </w:r>
      <w:r w:rsidRPr="0003456D">
        <w:rPr>
          <w:rFonts w:ascii="宋体" w:hAnsi="宋体" w:hint="eastAsia"/>
        </w:rPr>
        <w:t>高，但结合实际仍存在偏差；模型预测5.6号-5.12号确诊人数在120万-130万之间浮动，但实际数据中美国在此期间早已突破130万确诊人数，在5.13号已经突破140万确诊人数（模型预测为131万）。因此后续还需要对模型进行进一步的调参</w:t>
      </w:r>
      <w:r w:rsidR="00710E57" w:rsidRPr="0003456D">
        <w:rPr>
          <w:rFonts w:ascii="宋体" w:hAnsi="宋体" w:hint="eastAsia"/>
        </w:rPr>
        <w:t>以完善预测数据；</w:t>
      </w:r>
    </w:p>
    <w:p w14:paraId="389D2F95" w14:textId="77777777" w:rsidR="00710E57" w:rsidRPr="0003456D" w:rsidRDefault="00710E57" w:rsidP="00710E57">
      <w:pPr>
        <w:rPr>
          <w:rFonts w:ascii="宋体" w:hAnsi="宋体"/>
        </w:rPr>
      </w:pPr>
    </w:p>
    <w:p w14:paraId="013731B0" w14:textId="77777777" w:rsidR="00710E57" w:rsidRPr="0003456D" w:rsidRDefault="00710E57" w:rsidP="00710E57">
      <w:pPr>
        <w:pStyle w:val="1"/>
        <w:rPr>
          <w:rFonts w:ascii="宋体" w:eastAsia="宋体" w:hAnsi="宋体"/>
        </w:rPr>
      </w:pPr>
      <w:r w:rsidRPr="0003456D">
        <w:rPr>
          <w:rFonts w:ascii="宋体" w:eastAsia="宋体" w:hAnsi="宋体" w:hint="eastAsia"/>
        </w:rPr>
        <w:t>总结与展望</w:t>
      </w:r>
    </w:p>
    <w:p w14:paraId="3D79D626" w14:textId="77777777" w:rsidR="00710E57" w:rsidRPr="0003456D" w:rsidRDefault="00710E57" w:rsidP="005756A3">
      <w:pPr>
        <w:ind w:firstLine="420"/>
        <w:rPr>
          <w:rFonts w:ascii="宋体" w:hAnsi="宋体"/>
        </w:rPr>
      </w:pPr>
      <w:r w:rsidRPr="0003456D">
        <w:rPr>
          <w:rFonts w:ascii="宋体" w:hAnsi="宋体" w:hint="eastAsia"/>
        </w:rPr>
        <w:t>本文仅通过个人的资料收集，结合决策支持系统课程所学的数据分析、数据挖掘以及机器学习等方面内容，对目前牵动全球人心的新冠肺炎疫情进行了基础性的分析和预测；总体上存在许多不足，可视化分析以及预测拟合程度仍需提高；</w:t>
      </w:r>
    </w:p>
    <w:p w14:paraId="061945E7" w14:textId="77777777" w:rsidR="005756A3" w:rsidRPr="0003456D" w:rsidRDefault="005756A3" w:rsidP="005756A3">
      <w:pPr>
        <w:ind w:firstLine="420"/>
        <w:rPr>
          <w:rFonts w:ascii="宋体" w:hAnsi="宋体"/>
        </w:rPr>
      </w:pPr>
      <w:r w:rsidRPr="0003456D">
        <w:rPr>
          <w:rFonts w:ascii="宋体" w:hAnsi="宋体" w:hint="eastAsia"/>
        </w:rPr>
        <w:t>但通过这次的分析，不仅增加了我对数据分析及机器学习方面的知识，也让我对目前的疫情发展有了更清晰的认识。虽然我们国内的疫情趋势正在转好，但也不能掉以轻心，这场疫情攻坚战还有很长的一段路要走，但相信只要我们齐心协力，一定能迎来属于全世界人民的春天！</w:t>
      </w:r>
    </w:p>
    <w:p w14:paraId="129B628C" w14:textId="77777777" w:rsidR="00DB50DB" w:rsidRPr="0003456D" w:rsidRDefault="005756A3" w:rsidP="005756A3">
      <w:pPr>
        <w:pStyle w:val="1"/>
        <w:rPr>
          <w:rFonts w:ascii="宋体" w:eastAsia="宋体" w:hAnsi="宋体"/>
        </w:rPr>
      </w:pPr>
      <w:r w:rsidRPr="0003456D">
        <w:rPr>
          <w:rFonts w:ascii="宋体" w:eastAsia="宋体" w:hAnsi="宋体" w:hint="eastAsia"/>
        </w:rPr>
        <w:t>参考文献</w:t>
      </w:r>
    </w:p>
    <w:p w14:paraId="6E204E1A" w14:textId="77777777" w:rsidR="005756A3" w:rsidRPr="0003456D" w:rsidRDefault="005756A3" w:rsidP="005756A3">
      <w:pPr>
        <w:autoSpaceDE w:val="0"/>
        <w:autoSpaceDN w:val="0"/>
        <w:spacing w:before="7" w:line="260" w:lineRule="exact"/>
        <w:ind w:right="63" w:firstLine="465"/>
        <w:rPr>
          <w:rFonts w:ascii="宋体" w:hAnsi="宋体"/>
          <w:bCs/>
          <w:color w:val="231F20"/>
          <w:kern w:val="0"/>
          <w:sz w:val="22"/>
          <w:szCs w:val="36"/>
        </w:rPr>
      </w:pPr>
      <w:r w:rsidRPr="0003456D">
        <w:rPr>
          <w:rFonts w:ascii="宋体" w:hAnsi="宋体"/>
          <w:bCs/>
          <w:color w:val="231F20"/>
          <w:spacing w:val="2"/>
          <w:w w:val="104"/>
          <w:kern w:val="0"/>
          <w:sz w:val="22"/>
          <w:szCs w:val="36"/>
        </w:rPr>
        <w:t>[1]</w:t>
      </w:r>
      <w:r w:rsidRPr="0003456D">
        <w:rPr>
          <w:rFonts w:ascii="宋体" w:hAnsi="宋体"/>
          <w:bCs/>
          <w:color w:val="231F20"/>
          <w:spacing w:val="25"/>
          <w:kern w:val="0"/>
          <w:sz w:val="22"/>
          <w:szCs w:val="36"/>
        </w:rPr>
        <w:t xml:space="preserve"> </w:t>
      </w:r>
      <w:r w:rsidRPr="0003456D">
        <w:rPr>
          <w:rFonts w:ascii="宋体" w:hAnsi="宋体" w:cs="Arial"/>
          <w:color w:val="333333"/>
          <w:shd w:val="clear" w:color="auto" w:fill="FFFFFF"/>
        </w:rPr>
        <w:t>《柳叶刀》(Lancet)</w:t>
      </w:r>
      <w:r w:rsidRPr="0003456D">
        <w:rPr>
          <w:rFonts w:ascii="宋体" w:hAnsi="宋体" w:cs="Arial" w:hint="eastAsia"/>
          <w:color w:val="333333"/>
          <w:shd w:val="clear" w:color="auto" w:fill="FFFFFF"/>
        </w:rPr>
        <w:t>.</w:t>
      </w:r>
      <w:r w:rsidRPr="0003456D">
        <w:rPr>
          <w:rFonts w:ascii="宋体" w:hAnsi="宋体" w:cs="Arial"/>
          <w:color w:val="333333"/>
          <w:shd w:val="clear" w:color="auto" w:fill="FFFFFF"/>
        </w:rPr>
        <w:t>《全球195个国家和地区的医疗质量与可及性排名》</w:t>
      </w:r>
      <w:r w:rsidRPr="0003456D">
        <w:rPr>
          <w:rFonts w:ascii="宋体" w:hAnsi="宋体" w:hint="eastAsia"/>
          <w:bCs/>
          <w:color w:val="231F20"/>
          <w:kern w:val="0"/>
          <w:sz w:val="22"/>
          <w:szCs w:val="36"/>
        </w:rPr>
        <w:t>2019</w:t>
      </w:r>
    </w:p>
    <w:p w14:paraId="686132F4" w14:textId="77777777" w:rsidR="005756A3" w:rsidRPr="0003456D" w:rsidRDefault="005756A3" w:rsidP="005756A3">
      <w:pPr>
        <w:autoSpaceDE w:val="0"/>
        <w:autoSpaceDN w:val="0"/>
        <w:spacing w:before="7" w:line="260" w:lineRule="exact"/>
        <w:ind w:right="63" w:firstLine="465"/>
        <w:rPr>
          <w:rFonts w:ascii="宋体" w:hAnsi="宋体"/>
        </w:rPr>
      </w:pPr>
      <w:r w:rsidRPr="0003456D">
        <w:rPr>
          <w:rFonts w:ascii="宋体" w:hAnsi="宋体"/>
          <w:bCs/>
          <w:color w:val="231F20"/>
          <w:spacing w:val="2"/>
          <w:w w:val="104"/>
          <w:kern w:val="0"/>
          <w:sz w:val="22"/>
          <w:szCs w:val="36"/>
        </w:rPr>
        <w:t>[</w:t>
      </w:r>
      <w:r w:rsidRPr="0003456D">
        <w:rPr>
          <w:rFonts w:ascii="宋体" w:hAnsi="宋体" w:hint="eastAsia"/>
          <w:bCs/>
          <w:color w:val="231F20"/>
          <w:spacing w:val="2"/>
          <w:w w:val="104"/>
          <w:kern w:val="0"/>
          <w:sz w:val="22"/>
          <w:szCs w:val="36"/>
        </w:rPr>
        <w:t>2</w:t>
      </w:r>
      <w:r w:rsidRPr="0003456D">
        <w:rPr>
          <w:rFonts w:ascii="宋体" w:hAnsi="宋体"/>
          <w:bCs/>
          <w:color w:val="231F20"/>
          <w:spacing w:val="2"/>
          <w:w w:val="104"/>
          <w:kern w:val="0"/>
          <w:sz w:val="22"/>
          <w:szCs w:val="36"/>
        </w:rPr>
        <w:t>]</w:t>
      </w:r>
      <w:r w:rsidRPr="0003456D">
        <w:rPr>
          <w:rFonts w:ascii="宋体" w:hAnsi="宋体"/>
          <w:bCs/>
          <w:color w:val="231F20"/>
          <w:spacing w:val="25"/>
          <w:kern w:val="0"/>
          <w:sz w:val="22"/>
          <w:szCs w:val="36"/>
        </w:rPr>
        <w:t xml:space="preserve"> </w:t>
      </w:r>
      <w:r w:rsidR="00A86124" w:rsidRPr="0003456D">
        <w:rPr>
          <w:rFonts w:ascii="宋体" w:hAnsi="宋体" w:cs="宋体" w:hint="eastAsia"/>
          <w:bCs/>
          <w:color w:val="231F20"/>
          <w:kern w:val="0"/>
          <w:sz w:val="22"/>
          <w:szCs w:val="36"/>
        </w:rPr>
        <w:t>王旭艳，喻勇，胡樱，宇传华</w:t>
      </w:r>
      <w:r w:rsidRPr="0003456D">
        <w:rPr>
          <w:rFonts w:ascii="宋体" w:hAnsi="宋体" w:cs="宋体"/>
          <w:bCs/>
          <w:color w:val="231F20"/>
          <w:w w:val="9"/>
          <w:kern w:val="0"/>
          <w:sz w:val="22"/>
          <w:szCs w:val="36"/>
        </w:rPr>
        <w:t xml:space="preserve"> </w:t>
      </w:r>
      <w:r w:rsidRPr="0003456D">
        <w:rPr>
          <w:rFonts w:ascii="宋体" w:hAnsi="宋体"/>
          <w:bCs/>
          <w:color w:val="231F20"/>
          <w:kern w:val="0"/>
          <w:sz w:val="22"/>
          <w:szCs w:val="36"/>
        </w:rPr>
        <w:t>.</w:t>
      </w:r>
      <w:r w:rsidR="00A86124" w:rsidRPr="0003456D">
        <w:rPr>
          <w:rFonts w:ascii="宋体" w:hAnsi="宋体" w:hint="eastAsia"/>
        </w:rPr>
        <w:t xml:space="preserve"> 《</w:t>
      </w:r>
      <w:r w:rsidR="00A86124" w:rsidRPr="0003456D">
        <w:rPr>
          <w:rFonts w:ascii="宋体" w:hAnsi="宋体" w:cs="宋体" w:hint="eastAsia"/>
          <w:bCs/>
          <w:color w:val="231F20"/>
          <w:kern w:val="0"/>
          <w:sz w:val="22"/>
          <w:szCs w:val="36"/>
        </w:rPr>
        <w:t>基于指数平滑模型的湖北省新冠肺炎疫情预测分析》</w:t>
      </w:r>
      <w:r w:rsidRPr="0003456D">
        <w:rPr>
          <w:rFonts w:ascii="宋体" w:hAnsi="宋体"/>
          <w:bCs/>
          <w:color w:val="231F20"/>
          <w:kern w:val="0"/>
          <w:sz w:val="22"/>
          <w:szCs w:val="36"/>
        </w:rPr>
        <w:t>.</w:t>
      </w:r>
      <w:r w:rsidR="00A86124" w:rsidRPr="0003456D">
        <w:rPr>
          <w:rFonts w:ascii="宋体" w:hAnsi="宋体" w:cs="宋体" w:hint="eastAsia"/>
          <w:bCs/>
          <w:color w:val="231F20"/>
          <w:kern w:val="0"/>
          <w:sz w:val="22"/>
          <w:szCs w:val="36"/>
        </w:rPr>
        <w:t>公共卫生与预防医学,</w:t>
      </w:r>
      <w:r w:rsidRPr="0003456D">
        <w:rPr>
          <w:rFonts w:ascii="宋体" w:hAnsi="宋体" w:hint="eastAsia"/>
          <w:bCs/>
          <w:color w:val="231F20"/>
          <w:kern w:val="0"/>
          <w:sz w:val="22"/>
          <w:szCs w:val="36"/>
        </w:rPr>
        <w:t>20</w:t>
      </w:r>
      <w:r w:rsidR="00A86124" w:rsidRPr="0003456D">
        <w:rPr>
          <w:rFonts w:ascii="宋体" w:hAnsi="宋体" w:hint="eastAsia"/>
          <w:bCs/>
          <w:color w:val="231F20"/>
          <w:kern w:val="0"/>
          <w:sz w:val="22"/>
          <w:szCs w:val="36"/>
        </w:rPr>
        <w:t>20</w:t>
      </w:r>
      <w:r w:rsidRPr="0003456D">
        <w:rPr>
          <w:rFonts w:ascii="宋体" w:hAnsi="宋体" w:hint="eastAsia"/>
        </w:rPr>
        <w:t xml:space="preserve"> </w:t>
      </w:r>
    </w:p>
    <w:p w14:paraId="73ECB00D" w14:textId="77777777" w:rsidR="00A86124" w:rsidRPr="0003456D" w:rsidRDefault="00A86124" w:rsidP="005756A3">
      <w:pPr>
        <w:autoSpaceDE w:val="0"/>
        <w:autoSpaceDN w:val="0"/>
        <w:spacing w:before="7" w:line="260" w:lineRule="exact"/>
        <w:ind w:right="63" w:firstLine="465"/>
        <w:rPr>
          <w:rFonts w:ascii="宋体" w:hAnsi="宋体"/>
        </w:rPr>
      </w:pPr>
      <w:r w:rsidRPr="0003456D">
        <w:rPr>
          <w:rFonts w:ascii="宋体" w:hAnsi="宋体"/>
          <w:bCs/>
          <w:color w:val="231F20"/>
          <w:spacing w:val="2"/>
          <w:w w:val="104"/>
          <w:kern w:val="0"/>
          <w:sz w:val="22"/>
          <w:szCs w:val="36"/>
        </w:rPr>
        <w:t>[3]</w:t>
      </w:r>
      <w:r w:rsidRPr="0003456D">
        <w:rPr>
          <w:rFonts w:ascii="宋体" w:hAnsi="宋体" w:hint="eastAsia"/>
        </w:rPr>
        <w:t xml:space="preserve"> </w:t>
      </w:r>
      <w:r w:rsidRPr="0003456D">
        <w:rPr>
          <w:rFonts w:ascii="宋体" w:hAnsi="宋体" w:cs="宋体" w:hint="eastAsia"/>
          <w:bCs/>
          <w:color w:val="231F20"/>
          <w:spacing w:val="2"/>
          <w:w w:val="104"/>
          <w:kern w:val="0"/>
          <w:sz w:val="22"/>
          <w:szCs w:val="36"/>
        </w:rPr>
        <w:t>伊赫亚</w:t>
      </w:r>
      <w:r w:rsidRPr="0003456D">
        <w:rPr>
          <w:rFonts w:ascii="宋体" w:hAnsi="宋体"/>
          <w:bCs/>
          <w:color w:val="231F20"/>
          <w:spacing w:val="2"/>
          <w:w w:val="104"/>
          <w:kern w:val="0"/>
          <w:sz w:val="22"/>
          <w:szCs w:val="36"/>
        </w:rPr>
        <w:t>,</w:t>
      </w:r>
      <w:r w:rsidRPr="0003456D">
        <w:rPr>
          <w:rFonts w:ascii="宋体" w:hAnsi="宋体" w:cs="宋体" w:hint="eastAsia"/>
          <w:bCs/>
          <w:color w:val="231F20"/>
          <w:spacing w:val="2"/>
          <w:w w:val="104"/>
          <w:kern w:val="0"/>
          <w:sz w:val="22"/>
          <w:szCs w:val="36"/>
        </w:rPr>
        <w:t>李川</w:t>
      </w:r>
      <w:r w:rsidRPr="0003456D">
        <w:rPr>
          <w:rFonts w:ascii="宋体" w:hAnsi="宋体"/>
          <w:bCs/>
          <w:color w:val="231F20"/>
          <w:spacing w:val="2"/>
          <w:w w:val="104"/>
          <w:kern w:val="0"/>
          <w:sz w:val="22"/>
          <w:szCs w:val="36"/>
        </w:rPr>
        <w:t>,</w:t>
      </w:r>
      <w:r w:rsidRPr="0003456D">
        <w:rPr>
          <w:rFonts w:ascii="宋体" w:hAnsi="宋体" w:cs="宋体" w:hint="eastAsia"/>
          <w:bCs/>
          <w:color w:val="231F20"/>
          <w:spacing w:val="2"/>
          <w:w w:val="104"/>
          <w:kern w:val="0"/>
          <w:sz w:val="22"/>
          <w:szCs w:val="36"/>
        </w:rPr>
        <w:t>王芃</w:t>
      </w:r>
      <w:r w:rsidRPr="0003456D">
        <w:rPr>
          <w:rFonts w:ascii="宋体" w:hAnsi="宋体"/>
          <w:bCs/>
          <w:color w:val="231F20"/>
          <w:spacing w:val="2"/>
          <w:w w:val="104"/>
          <w:kern w:val="0"/>
          <w:sz w:val="22"/>
          <w:szCs w:val="36"/>
        </w:rPr>
        <w:t>,</w:t>
      </w:r>
      <w:r w:rsidRPr="0003456D">
        <w:rPr>
          <w:rFonts w:ascii="宋体" w:hAnsi="宋体" w:cs="宋体" w:hint="eastAsia"/>
          <w:bCs/>
          <w:color w:val="231F20"/>
          <w:spacing w:val="2"/>
          <w:w w:val="104"/>
          <w:kern w:val="0"/>
          <w:sz w:val="22"/>
          <w:szCs w:val="36"/>
        </w:rPr>
        <w:t>崔增伟</w:t>
      </w:r>
      <w:r w:rsidRPr="0003456D">
        <w:rPr>
          <w:rFonts w:ascii="宋体" w:hAnsi="宋体"/>
          <w:bCs/>
          <w:color w:val="231F20"/>
          <w:spacing w:val="2"/>
          <w:w w:val="104"/>
          <w:kern w:val="0"/>
          <w:sz w:val="22"/>
          <w:szCs w:val="36"/>
        </w:rPr>
        <w:t>,</w:t>
      </w:r>
      <w:r w:rsidRPr="0003456D">
        <w:rPr>
          <w:rFonts w:ascii="宋体" w:hAnsi="宋体" w:cs="宋体" w:hint="eastAsia"/>
          <w:bCs/>
          <w:color w:val="231F20"/>
          <w:spacing w:val="2"/>
          <w:w w:val="104"/>
          <w:kern w:val="0"/>
          <w:sz w:val="22"/>
          <w:szCs w:val="36"/>
        </w:rPr>
        <w:t>夏建国.《全球新型冠状病毒肺炎疫情与早期防控对策》.</w:t>
      </w:r>
      <w:r w:rsidRPr="0003456D">
        <w:rPr>
          <w:rFonts w:ascii="宋体" w:hAnsi="宋体" w:hint="eastAsia"/>
        </w:rPr>
        <w:t xml:space="preserve"> </w:t>
      </w:r>
      <w:r w:rsidRPr="0003456D">
        <w:rPr>
          <w:rFonts w:ascii="宋体" w:hAnsi="宋体" w:cs="宋体" w:hint="eastAsia"/>
          <w:bCs/>
          <w:color w:val="231F20"/>
          <w:spacing w:val="2"/>
          <w:w w:val="104"/>
          <w:kern w:val="0"/>
          <w:sz w:val="22"/>
          <w:szCs w:val="36"/>
        </w:rPr>
        <w:t>预防医学,</w:t>
      </w:r>
      <w:r w:rsidRPr="0003456D">
        <w:rPr>
          <w:rFonts w:ascii="宋体" w:hAnsi="宋体" w:cs="宋体"/>
          <w:bCs/>
          <w:color w:val="231F20"/>
          <w:spacing w:val="2"/>
          <w:w w:val="104"/>
          <w:kern w:val="0"/>
          <w:sz w:val="22"/>
          <w:szCs w:val="36"/>
        </w:rPr>
        <w:t>2020</w:t>
      </w:r>
    </w:p>
    <w:p w14:paraId="5A2AD4C3" w14:textId="77777777" w:rsidR="005756A3" w:rsidRPr="0003456D" w:rsidRDefault="0003456D" w:rsidP="0003456D">
      <w:pPr>
        <w:autoSpaceDE w:val="0"/>
        <w:autoSpaceDN w:val="0"/>
        <w:spacing w:before="7" w:line="260" w:lineRule="exact"/>
        <w:ind w:right="63" w:firstLine="465"/>
        <w:rPr>
          <w:rFonts w:ascii="宋体" w:hAnsi="宋体"/>
          <w:bCs/>
          <w:color w:val="231F20"/>
          <w:spacing w:val="2"/>
          <w:w w:val="104"/>
          <w:kern w:val="0"/>
          <w:sz w:val="22"/>
          <w:szCs w:val="36"/>
        </w:rPr>
      </w:pPr>
      <w:r w:rsidRPr="0003456D">
        <w:rPr>
          <w:rFonts w:ascii="宋体" w:hAnsi="宋体"/>
          <w:bCs/>
          <w:color w:val="231F20"/>
          <w:spacing w:val="2"/>
          <w:w w:val="104"/>
          <w:kern w:val="0"/>
          <w:sz w:val="22"/>
          <w:szCs w:val="36"/>
        </w:rPr>
        <w:t>[4]</w:t>
      </w:r>
      <w:r w:rsidRPr="0003456D">
        <w:rPr>
          <w:rFonts w:ascii="宋体" w:hAnsi="宋体" w:hint="eastAsia"/>
        </w:rPr>
        <w:t xml:space="preserve"> </w:t>
      </w:r>
      <w:r w:rsidRPr="0003456D">
        <w:rPr>
          <w:rFonts w:ascii="宋体" w:hAnsi="宋体" w:cs="宋体" w:hint="eastAsia"/>
          <w:bCs/>
          <w:color w:val="231F20"/>
          <w:spacing w:val="2"/>
          <w:w w:val="104"/>
          <w:kern w:val="0"/>
          <w:sz w:val="22"/>
          <w:szCs w:val="36"/>
        </w:rPr>
        <w:t>博主「风度</w:t>
      </w:r>
      <w:r w:rsidRPr="0003456D">
        <w:rPr>
          <w:rFonts w:ascii="宋体" w:hAnsi="宋体" w:hint="eastAsia"/>
          <w:bCs/>
          <w:color w:val="231F20"/>
          <w:spacing w:val="2"/>
          <w:w w:val="104"/>
          <w:kern w:val="0"/>
          <w:sz w:val="22"/>
          <w:szCs w:val="36"/>
        </w:rPr>
        <w:t>78</w:t>
      </w:r>
      <w:r w:rsidRPr="0003456D">
        <w:rPr>
          <w:rFonts w:ascii="宋体" w:hAnsi="宋体" w:cs="宋体"/>
          <w:bCs/>
          <w:color w:val="231F20"/>
          <w:spacing w:val="2"/>
          <w:w w:val="104"/>
          <w:kern w:val="0"/>
          <w:sz w:val="22"/>
          <w:szCs w:val="36"/>
        </w:rPr>
        <w:t>」.</w:t>
      </w:r>
      <w:r w:rsidRPr="0003456D">
        <w:rPr>
          <w:rFonts w:ascii="宋体" w:hAnsi="宋体" w:cs="宋体" w:hint="eastAsia"/>
          <w:bCs/>
          <w:color w:val="231F20"/>
          <w:spacing w:val="2"/>
          <w:w w:val="104"/>
          <w:kern w:val="0"/>
          <w:sz w:val="22"/>
          <w:szCs w:val="36"/>
        </w:rPr>
        <w:t>新冠肺炎的可视化和预测分析</w:t>
      </w:r>
    </w:p>
    <w:p w14:paraId="3831285D" w14:textId="77777777" w:rsidR="009D2558" w:rsidRPr="0003456D" w:rsidRDefault="009D2558" w:rsidP="009D2558">
      <w:pPr>
        <w:ind w:firstLine="480"/>
        <w:rPr>
          <w:rFonts w:ascii="宋体" w:hAnsi="宋体"/>
        </w:rPr>
      </w:pPr>
    </w:p>
    <w:sectPr w:rsidR="009D2558" w:rsidRPr="0003456D" w:rsidSect="006554C4">
      <w:footerReference w:type="default" r:id="rId33"/>
      <w:pgSz w:w="11906" w:h="16838" w:code="9"/>
      <w:pgMar w:top="1418" w:right="1418" w:bottom="1418" w:left="1418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7FD983" w14:textId="77777777" w:rsidR="00D45B8A" w:rsidRDefault="00D45B8A" w:rsidP="009C6CE6">
      <w:pPr>
        <w:spacing w:after="0"/>
        <w:ind w:firstLine="480"/>
      </w:pPr>
      <w:r>
        <w:separator/>
      </w:r>
    </w:p>
  </w:endnote>
  <w:endnote w:type="continuationSeparator" w:id="0">
    <w:p w14:paraId="4540AC6F" w14:textId="77777777" w:rsidR="00D45B8A" w:rsidRDefault="00D45B8A" w:rsidP="009C6CE6">
      <w:pPr>
        <w:spacing w:after="0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0855C9" w14:textId="77777777" w:rsidR="002E6459" w:rsidRDefault="002E6459" w:rsidP="003C7CA9">
    <w:pPr>
      <w:pStyle w:val="ac"/>
      <w:ind w:firstLine="360"/>
      <w:jc w:val="center"/>
    </w:pPr>
    <w:r>
      <w:fldChar w:fldCharType="begin"/>
    </w:r>
    <w:r>
      <w:instrText>PAGE   \* MERGEFORMAT</w:instrText>
    </w:r>
    <w:r>
      <w:fldChar w:fldCharType="separate"/>
    </w:r>
    <w:r w:rsidRPr="00F27A8D">
      <w:rPr>
        <w:noProof/>
        <w:lang w:val="zh-CN"/>
      </w:rPr>
      <w:t>5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FE8F5F" w14:textId="77777777" w:rsidR="00D45B8A" w:rsidRDefault="00D45B8A" w:rsidP="002A0484">
      <w:pPr>
        <w:spacing w:after="0"/>
      </w:pPr>
      <w:r>
        <w:separator/>
      </w:r>
    </w:p>
  </w:footnote>
  <w:footnote w:type="continuationSeparator" w:id="0">
    <w:p w14:paraId="402AA20F" w14:textId="77777777" w:rsidR="00D45B8A" w:rsidRDefault="00D45B8A" w:rsidP="009C6CE6">
      <w:pPr>
        <w:spacing w:after="0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0C9D82" w14:textId="77777777" w:rsidR="002E6459" w:rsidRDefault="002E6459" w:rsidP="005C35FB">
    <w:pPr>
      <w:pStyle w:val="aa"/>
      <w:pBdr>
        <w:bottom w:val="none" w:sz="0" w:space="0" w:color="auto"/>
      </w:pBdr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39985" w14:textId="77777777" w:rsidR="002E6459" w:rsidRDefault="002E6459" w:rsidP="00780D46">
    <w:pPr>
      <w:pStyle w:val="aa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5CB4CF28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F8D244EC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599632AA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C3FADF68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A1CA4534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A7C83AEA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7690F61E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A36CF1F8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71E8597E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DFD81FDC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1E73B89"/>
    <w:multiLevelType w:val="hybridMultilevel"/>
    <w:tmpl w:val="E5A48BE8"/>
    <w:lvl w:ilvl="0" w:tplc="3A66EBA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050F34E3"/>
    <w:multiLevelType w:val="hybridMultilevel"/>
    <w:tmpl w:val="74FC8198"/>
    <w:lvl w:ilvl="0" w:tplc="F91675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C107B5D"/>
    <w:multiLevelType w:val="multilevel"/>
    <w:tmpl w:val="D2A0C1B6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13" w15:restartNumberingAfterBreak="0">
    <w:nsid w:val="10EB3A90"/>
    <w:multiLevelType w:val="hybridMultilevel"/>
    <w:tmpl w:val="94064BBE"/>
    <w:lvl w:ilvl="0" w:tplc="44C6AE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13C6483"/>
    <w:multiLevelType w:val="hybridMultilevel"/>
    <w:tmpl w:val="92962DB8"/>
    <w:lvl w:ilvl="0" w:tplc="BA9ED222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140246BA"/>
    <w:multiLevelType w:val="hybridMultilevel"/>
    <w:tmpl w:val="A29007EA"/>
    <w:lvl w:ilvl="0" w:tplc="D03E52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5464423"/>
    <w:multiLevelType w:val="hybridMultilevel"/>
    <w:tmpl w:val="744634EC"/>
    <w:lvl w:ilvl="0" w:tplc="171CD2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55223AE"/>
    <w:multiLevelType w:val="hybridMultilevel"/>
    <w:tmpl w:val="99CC9F56"/>
    <w:lvl w:ilvl="0" w:tplc="0D76BF3A">
      <w:start w:val="1"/>
      <w:numFmt w:val="decimal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7D21070"/>
    <w:multiLevelType w:val="hybridMultilevel"/>
    <w:tmpl w:val="76A4DD86"/>
    <w:lvl w:ilvl="0" w:tplc="79AE94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19B31AFA"/>
    <w:multiLevelType w:val="hybridMultilevel"/>
    <w:tmpl w:val="FDA0B1A2"/>
    <w:lvl w:ilvl="0" w:tplc="7B3894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1EB37A26"/>
    <w:multiLevelType w:val="hybridMultilevel"/>
    <w:tmpl w:val="94060FE8"/>
    <w:lvl w:ilvl="0" w:tplc="BA9ED222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20A51E99"/>
    <w:multiLevelType w:val="hybridMultilevel"/>
    <w:tmpl w:val="0316CDB6"/>
    <w:lvl w:ilvl="0" w:tplc="BA9ED222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24AB6738"/>
    <w:multiLevelType w:val="hybridMultilevel"/>
    <w:tmpl w:val="2774E91C"/>
    <w:lvl w:ilvl="0" w:tplc="3000FD8A">
      <w:start w:val="1"/>
      <w:numFmt w:val="lowerLetter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55847E6"/>
    <w:multiLevelType w:val="hybridMultilevel"/>
    <w:tmpl w:val="FB56BEC0"/>
    <w:lvl w:ilvl="0" w:tplc="BA9ED222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63F0738"/>
    <w:multiLevelType w:val="hybridMultilevel"/>
    <w:tmpl w:val="6088C8D2"/>
    <w:lvl w:ilvl="0" w:tplc="BE986C9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7DA0E0F"/>
    <w:multiLevelType w:val="hybridMultilevel"/>
    <w:tmpl w:val="B87E31D4"/>
    <w:lvl w:ilvl="0" w:tplc="E82455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8A62E85"/>
    <w:multiLevelType w:val="hybridMultilevel"/>
    <w:tmpl w:val="28B2837E"/>
    <w:lvl w:ilvl="0" w:tplc="E612F96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2E8A2C0D"/>
    <w:multiLevelType w:val="hybridMultilevel"/>
    <w:tmpl w:val="40A2185A"/>
    <w:lvl w:ilvl="0" w:tplc="BA9ED222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32FE0140"/>
    <w:multiLevelType w:val="hybridMultilevel"/>
    <w:tmpl w:val="E9DC6444"/>
    <w:lvl w:ilvl="0" w:tplc="5CCEA28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7FE84776">
      <w:start w:val="1"/>
      <w:numFmt w:val="lowerLetter"/>
      <w:pStyle w:val="MTDisplayEquation"/>
      <w:lvlText w:val="%2)"/>
      <w:lvlJc w:val="left"/>
      <w:pPr>
        <w:ind w:left="1260" w:hanging="420"/>
      </w:pPr>
    </w:lvl>
    <w:lvl w:ilvl="2" w:tplc="FB7681A6">
      <w:start w:val="2"/>
      <w:numFmt w:val="bullet"/>
      <w:lvlText w:val=""/>
      <w:lvlJc w:val="left"/>
      <w:pPr>
        <w:ind w:left="1620" w:hanging="360"/>
      </w:pPr>
      <w:rPr>
        <w:rFonts w:ascii="Wingdings" w:eastAsia="宋体" w:hAnsi="Wingdings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41FA4736"/>
    <w:multiLevelType w:val="hybridMultilevel"/>
    <w:tmpl w:val="8500E732"/>
    <w:lvl w:ilvl="0" w:tplc="BA9ED222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FC142D58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43154B4A"/>
    <w:multiLevelType w:val="hybridMultilevel"/>
    <w:tmpl w:val="20B4F38C"/>
    <w:lvl w:ilvl="0" w:tplc="51406F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49ED439D"/>
    <w:multiLevelType w:val="hybridMultilevel"/>
    <w:tmpl w:val="5588D000"/>
    <w:lvl w:ilvl="0" w:tplc="3BD6F27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56793A28"/>
    <w:multiLevelType w:val="multilevel"/>
    <w:tmpl w:val="7522F5BE"/>
    <w:styleLink w:val="1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33" w15:restartNumberingAfterBreak="0">
    <w:nsid w:val="5BA7722E"/>
    <w:multiLevelType w:val="hybridMultilevel"/>
    <w:tmpl w:val="ED7094F4"/>
    <w:lvl w:ilvl="0" w:tplc="18C836B8">
      <w:start w:val="1"/>
      <w:numFmt w:val="chineseCountingThousand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5EBC18CC"/>
    <w:multiLevelType w:val="hybridMultilevel"/>
    <w:tmpl w:val="F670C63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C1407CA"/>
    <w:multiLevelType w:val="hybridMultilevel"/>
    <w:tmpl w:val="F522C86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11"/>
  </w:num>
  <w:num w:numId="12">
    <w:abstractNumId w:val="12"/>
  </w:num>
  <w:num w:numId="13">
    <w:abstractNumId w:val="32"/>
  </w:num>
  <w:num w:numId="14">
    <w:abstractNumId w:val="28"/>
  </w:num>
  <w:num w:numId="15">
    <w:abstractNumId w:val="26"/>
  </w:num>
  <w:num w:numId="16">
    <w:abstractNumId w:val="17"/>
  </w:num>
  <w:num w:numId="17">
    <w:abstractNumId w:val="33"/>
  </w:num>
  <w:num w:numId="18">
    <w:abstractNumId w:val="31"/>
  </w:num>
  <w:num w:numId="19">
    <w:abstractNumId w:val="25"/>
  </w:num>
  <w:num w:numId="20">
    <w:abstractNumId w:val="16"/>
  </w:num>
  <w:num w:numId="21">
    <w:abstractNumId w:val="10"/>
  </w:num>
  <w:num w:numId="22">
    <w:abstractNumId w:val="13"/>
  </w:num>
  <w:num w:numId="23">
    <w:abstractNumId w:val="30"/>
  </w:num>
  <w:num w:numId="24">
    <w:abstractNumId w:val="15"/>
  </w:num>
  <w:num w:numId="25">
    <w:abstractNumId w:val="24"/>
  </w:num>
  <w:num w:numId="26">
    <w:abstractNumId w:val="19"/>
  </w:num>
  <w:num w:numId="27">
    <w:abstractNumId w:val="18"/>
  </w:num>
  <w:num w:numId="28">
    <w:abstractNumId w:val="22"/>
  </w:num>
  <w:num w:numId="29">
    <w:abstractNumId w:val="21"/>
  </w:num>
  <w:num w:numId="30">
    <w:abstractNumId w:val="14"/>
  </w:num>
  <w:num w:numId="31">
    <w:abstractNumId w:val="20"/>
  </w:num>
  <w:num w:numId="32">
    <w:abstractNumId w:val="27"/>
  </w:num>
  <w:num w:numId="33">
    <w:abstractNumId w:val="29"/>
  </w:num>
  <w:num w:numId="34">
    <w:abstractNumId w:val="34"/>
  </w:num>
  <w:num w:numId="35">
    <w:abstractNumId w:val="35"/>
  </w:num>
  <w:num w:numId="3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NE.Ref{00070D6E-4083-496B-A3F5-6DAE48D459F6}" w:val=" ADDIN NE.Ref.{00070D6E-4083-496B-A3F5-6DAE48D459F6}&lt;Citation&gt;&lt;Group&gt;&lt;References&gt;&lt;Item&gt;&lt;ID&gt;384&lt;/ID&gt;&lt;UID&gt;{6CE6E027-802D-4C65-B8E5-C672FF67042F}&lt;/UID&gt;&lt;Title&gt;PKUSEG: A Toolkit for Multi-Domain Chinese Word Segmentation&lt;/Title&gt;&lt;Template&gt;Journal Article&lt;/Template&gt;&lt;Star&gt;0&lt;/Star&gt;&lt;Tag&gt;0&lt;/Tag&gt;&lt;Author&gt;Luo, Ruixuan; Xu, Jingjing; Zhang, Ying; Ren, Xuancheng; Sun, Xu&lt;/Author&gt;&lt;Year&gt;2019&lt;/Year&gt;&lt;Details&gt;&lt;_accessed&gt;63180693&lt;/_accessed&gt;&lt;_created&gt;63180688&lt;/_created&gt;&lt;_journal&gt;ArXiv&lt;/_journal&gt;&lt;_modified&gt;63180694&lt;/_modified&gt;&lt;_volume&gt;abs/1906.11455&lt;/_volume&gt;&lt;/Details&gt;&lt;Extra&gt;&lt;DBUID&gt;{0F1396E1-13FB-4B19-9925-FB65FFA3767B}&lt;/DBUID&gt;&lt;/Extra&gt;&lt;/Item&gt;&lt;/References&gt;&lt;/Group&gt;&lt;/Citation&gt;_x000a_"/>
    <w:docVar w:name="NE.Ref{000B559D-BBD9-4145-A761-602B675DF6AB}" w:val=" ADDIN NE.Ref.{000B559D-BBD9-4145-A761-602B675DF6AB}&lt;Citation&gt;&lt;Group&gt;&lt;References&gt;&lt;Item&gt;&lt;ID&gt;458&lt;/ID&gt;&lt;UID&gt;{123CDA53-4370-40E7-98F9-C6B56D3EC28C}&lt;/UID&gt;&lt;Title&gt;The different effects of online consumer reviews on consumers&amp;apos; purchase intentions depending on trust in online shopping malls—An advertising perspective&lt;/Title&gt;&lt;Template&gt;Journal Article&lt;/Template&gt;&lt;Star&gt;1&lt;/Star&gt;&lt;Tag&gt;0&lt;/Tag&gt;&lt;Author&gt;Lee, Jumin; Park, Do-Hyung; Han, Ingoo&lt;/Author&gt;&lt;Year&gt;2011&lt;/Year&gt;&lt;Details&gt;&lt;_collection_scope&gt;SCIE;SSCI&lt;/_collection_scope&gt;&lt;_created&gt;63201504&lt;/_created&gt;&lt;_impact_factor&gt;   4.109&lt;/_impact_factor&gt;&lt;_issue&gt;2&lt;/_issue&gt;&lt;_journal&gt;Internet Research&lt;/_journal&gt;&lt;_modified&gt;63201508&lt;/_modified&gt;&lt;_pages&gt;187-206&lt;/_pages&gt;&lt;_volume&gt;21&lt;/_volume&gt;&lt;/Details&gt;&lt;Extra&gt;&lt;DBUID&gt;{0F1396E1-13FB-4B19-9925-FB65FFA3767B}&lt;/DBUID&gt;&lt;/Extra&gt;&lt;/Item&gt;&lt;/References&gt;&lt;/Group&gt;&lt;/Citation&gt;_x000a_"/>
    <w:docVar w:name="NE.Ref{004AE02D-02B0-4F70-B5FF-21DD49518BEB}" w:val=" ADDIN NE.Ref.{004AE02D-02B0-4F70-B5FF-21DD49518BEB}&lt;Citation&gt;&lt;Group&gt;&lt;References&gt;&lt;Item&gt;&lt;ID&gt;403&lt;/ID&gt;&lt;UID&gt;{A55BD481-6D25-4351-8CFE-68D01C58A051}&lt;/UID&gt;&lt;Title&gt;ERNIE: Enhanced Language Representation with Informative Entities&lt;/Title&gt;&lt;Template&gt;Journal Article&lt;/Template&gt;&lt;Star&gt;0&lt;/Star&gt;&lt;Tag&gt;0&lt;/Tag&gt;&lt;Author&gt;Zhang, Zhengyan; Han, Xu; Liu, Zhiyuan; Jiang, Xin; Sun, Maosong; Liu, Qun&lt;/Author&gt;&lt;Year&gt;2019&lt;/Year&gt;&lt;Details&gt;&lt;_accessed&gt;63185046&lt;/_accessed&gt;&lt;_created&gt;63185046&lt;/_created&gt;&lt;_journal&gt;aeXiv:1905.07129 [cs.CL]&lt;/_journal&gt;&lt;_modified&gt;63185046&lt;/_modified&gt;&lt;/Details&gt;&lt;Extra&gt;&lt;DBUID&gt;{0F1396E1-13FB-4B19-9925-FB65FFA3767B}&lt;/DBUID&gt;&lt;/Extra&gt;&lt;/Item&gt;&lt;/References&gt;&lt;/Group&gt;&lt;/Citation&gt;_x000a_"/>
    <w:docVar w:name="NE.Ref{01237000-00A6-4A6B-A220-6055FB21A416}" w:val=" ADDIN NE.Ref.{01237000-00A6-4A6B-A220-6055FB21A416}&lt;Citation&gt;&lt;Group&gt;&lt;References&gt;&lt;Item&gt;&lt;ID&gt;351&lt;/ID&gt;&lt;UID&gt;{EB4DD690-40EC-4A49-991A-2D54805FD685}&lt;/UID&gt;&lt;Title&gt;Helpfulness of Online Consumer Reviews: Readers&amp;apos; Objectives and Review Cues&lt;/Title&gt;&lt;Template&gt;Journal Article&lt;/Template&gt;&lt;Star&gt;0&lt;/Star&gt;&lt;Tag&gt;0&lt;/Tag&gt;&lt;Author&gt;Baek, Hyunmi; Ahn, JoongHo; Choi, Youngseok&lt;/Author&gt;&lt;Year&gt;2012&lt;/Year&gt;&lt;Details&gt;&lt;_accessed&gt;63177847&lt;/_accessed&gt;&lt;_collection_scope&gt;SCIE;SSCI&lt;/_collection_scope&gt;&lt;_created&gt;63177847&lt;/_created&gt;&lt;_date&gt;58906080&lt;/_date&gt;&lt;_date_display&gt;2012&lt;/_date_display&gt;&lt;_db_updated&gt;PKU Search&lt;/_db_updated&gt;&lt;_doi&gt;10.2753/JEC1086-4415170204&lt;/_doi&gt;&lt;_impact_factor&gt;   3.439&lt;/_impact_factor&gt;&lt;_isbn&gt;1086-4415_x000d__x000a_&lt;/_isbn&gt;&lt;_issue&gt;2&lt;/_issue&gt;&lt;_journal&gt;International Journal of Electronic Commerce&lt;/_journal&gt;&lt;_keywords&gt;dual process theory_x000d__x000a_; eWOM (electronic word of mouth)_x000d__x000a_; review helpfulness_x000d__x000a_; online consumer review_x000d__x000a_; Consumer decision-making process_x000d__x000a_; Consumer research_x000d__x000a_; Sentiment analysis_x000d__x000a_; Consumer behavior_x000d__x000a_; Consumer goods_x000d__x000a_; Consumer information_x000d__x000a_; Heuristics_x000d__x000a_; Information storage and retrieval systems_x000d__x000a_; Information processing_x000d__x000a_; Information search_x000d__x000a_; Electronic commerce_x000d__x000a_&lt;/_keywords&gt;&lt;_modified&gt;63217030&lt;/_modified&gt;&lt;_number&gt;1&lt;/_number&gt;&lt;_ori_publication&gt;Routledge_x000d__x000a_&lt;/_ori_publication&gt;&lt;_pages&gt;99-126_x000d__x000a_&lt;/_pages&gt;&lt;_url&gt;http://pku.summon.serialssolutions.com/2.0.0/link/0/eLvHCXMwpV3dS8MwEA-6B_HF7-H8Im8-SGd6SWPrm5QVmYoiA8GXkrTpg8o23Mb-fS9JNzfBPehjaa4cl-Tud83ld4RwaLPgh0_gOqkKUwLjmD8bI0FIu1gShLMJ06772-tDfP8EWSfqLpTqTKdtm1FXnjbCeW671ZV2_UgAsfZlt5PabkGBTQzCK3vXEx0y7mNLpN_LXuZHCsAiT01Qj_U3aH75xFKUWuIwXa5bdFEo2_6nwjtkq4af9Mavl12yZvp7ZGNW_b5P7jAMDavJh32ig4p6JlKa1hc1qT9KGF3TZ18CfU4f9Zv3mSOKGtUDaIrR5oD0sk4vvQ3qfgtBAahZUMqES6a1MVAyCaC1VoAIojRlrEDECsEJGMYLfI_AS1hnoAwmbILpChPaJmn0B31zSKgsRYJRzxIPCKHCOFGyAK6U4QbzMRm1yMXMvPnQs2rkmI1Y8-S1efJv87RItDgD-dj9y6h845GVcnKFHF8l2HRzPNdNhPY8M-RHf9TkmGwi0AJfBnNCGuPPiTkl68P3yZlbpF_8RuRk&lt;/_url&gt;&lt;_volume&gt;17&lt;/_volume&gt;&lt;/Details&gt;&lt;Extra&gt;&lt;DBUID&gt;{0F1396E1-13FB-4B19-9925-FB65FFA3767B}&lt;/DBUID&gt;&lt;/Extra&gt;&lt;/Item&gt;&lt;/References&gt;&lt;/Group&gt;&lt;/Citation&gt;_x000a_"/>
    <w:docVar w:name="NE.Ref{0315BE4B-A3B0-4D98-9EC9-DF51C73D691C}" w:val=" ADDIN NE.Ref.{0315BE4B-A3B0-4D98-9EC9-DF51C73D691C}&lt;Citation&gt;&lt;Group&gt;&lt;References&gt;&lt;Item&gt;&lt;ID&gt;319&lt;/ID&gt;&lt;UID&gt;{CCBE7389-AF27-41E4-9C0E-FD8336745CF9}&lt;/UID&gt;&lt;Title&gt;网络口碑中追加评论的有用性感知研究&lt;/Title&gt;&lt;Template&gt;Journal Article&lt;/Template&gt;&lt;Star&gt;0&lt;/Star&gt;&lt;Tag&gt;0&lt;/Tag&gt;&lt;Author&gt;王长征; 何钐; 王魁&lt;/Author&gt;&lt;Year&gt;2015&lt;/Year&gt;&lt;Details&gt;&lt;_accessed&gt;63175479&lt;/_accessed&gt;&lt;_author_aff&gt;武汉大学经济与管理学院;&lt;/_author_aff&gt;&lt;_collection_scope&gt;CSSCI-C;PKU&lt;/_collection_scope&gt;&lt;_created&gt;63175479&lt;/_created&gt;&lt;_date&gt;60684480&lt;/_date&gt;&lt;_db_provider&gt;CNKI: 期刊&lt;/_db_provider&gt;&lt;_db_updated&gt;CNKI - Reference&lt;/_db_updated&gt;&lt;_issue&gt;03&lt;/_issue&gt;&lt;_journal&gt;管理科学&lt;/_journal&gt;&lt;_keywords&gt;一次性评论;追加评论;归因理论;时间距离;评论有用性&lt;/_keywords&gt;&lt;_language&gt;Chinese&lt;/_language&gt;&lt;_modified&gt;63175479&lt;/_modified&gt;&lt;_pages&gt;102-114&lt;/_pages&gt;&lt;_url&gt;http://kns.cnki.net/KCMS/detail/detail.aspx?FileName=JCJJ201503009&amp;amp;DbName=CJFQ2015&lt;/_url&gt;&lt;_volume&gt;28&lt;/_volume&gt;&lt;_translated_author&gt;Wang, Zhangzheng;He, Shan;Wang, Kui&lt;/_translated_author&gt;&lt;/Details&gt;&lt;Extra&gt;&lt;DBUID&gt;{0F1396E1-13FB-4B19-9925-FB65FFA3767B}&lt;/DBUID&gt;&lt;/Extra&gt;&lt;/Item&gt;&lt;/References&gt;&lt;/Group&gt;&lt;/Citation&gt;_x000a_"/>
    <w:docVar w:name="NE.Ref{03920527-05B2-4D2C-9626-5188A0864831}" w:val=" ADDIN NE.Ref.{03920527-05B2-4D2C-9626-5188A0864831}&lt;Citation&gt;&lt;Group&gt;&lt;References&gt;&lt;Item&gt;&lt;ID&gt;413&lt;/ID&gt;&lt;UID&gt;{8C3852F3-E23B-48FD-B412-88E5865E6952}&lt;/UID&gt;&lt;Title&gt;含追加的在线评论有用性感知影响因素研究——基于眼动实验&lt;/Title&gt;&lt;Template&gt;Journal Article&lt;/Template&gt;&lt;Star&gt;0&lt;/Star&gt;&lt;Tag&gt;0&lt;/Tag&gt;&lt;Author&gt;王翠翠; 高慧&lt;/Author&gt;&lt;Year&gt;2018&lt;/Year&gt;&lt;Details&gt;&lt;_accessed&gt;63189817&lt;/_accessed&gt;&lt;_author_aff&gt;合肥工业大学管理学院;合肥工业大学产业转移与创新发展研究中心;&lt;/_author_aff&gt;&lt;_collection_scope&gt;CSSCI-C;PKU&lt;/_collection_scope&gt;&lt;_created&gt;63189817&lt;/_created&gt;&lt;_date&gt;62549280&lt;/_date&gt;&lt;_db_provider&gt;CNKI: 期刊&lt;/_db_provider&gt;&lt;_db_updated&gt;CNKI - Reference&lt;/_db_updated&gt;&lt;_issue&gt;12&lt;/_issue&gt;&lt;_journal&gt;现代情报&lt;/_journal&gt;&lt;_keywords&gt;在线评论;追加评论;有用性感知;眼动实验;认知过程&lt;/_keywords&gt;&lt;_language&gt;Chinese&lt;/_language&gt;&lt;_modified&gt;63189817&lt;/_modified&gt;&lt;_pages&gt;70-77+90&lt;/_pages&gt;&lt;_url&gt;http://kns.cnki.net/KCMS/detail/detail.aspx?FileName=XDQB201812011&amp;amp;DbName=CJFQ2018&lt;/_url&gt;&lt;_volume&gt;38&lt;/_volume&gt;&lt;_translated_author&gt;Wang, Cuicui;Gao, Hui&lt;/_translated_author&gt;&lt;/Details&gt;&lt;Extra&gt;&lt;DBUID&gt;{0F1396E1-13FB-4B19-9925-FB65FFA3767B}&lt;/DBUID&gt;&lt;/Extra&gt;&lt;/Item&gt;&lt;/References&gt;&lt;/Group&gt;&lt;Group&gt;&lt;References&gt;&lt;Item&gt;&lt;ID&gt;319&lt;/ID&gt;&lt;UID&gt;{CCBE7389-AF27-41E4-9C0E-FD8336745CF9}&lt;/UID&gt;&lt;Title&gt;网络口碑中追加评论的有用性感知研究&lt;/Title&gt;&lt;Template&gt;Journal Article&lt;/Template&gt;&lt;Star&gt;0&lt;/Star&gt;&lt;Tag&gt;0&lt;/Tag&gt;&lt;Author&gt;王长征; 何钐; 王魁&lt;/Author&gt;&lt;Year&gt;2015&lt;/Year&gt;&lt;Details&gt;&lt;_accessed&gt;63175479&lt;/_accessed&gt;&lt;_author_aff&gt;武汉大学经济与管理学院;&lt;/_author_aff&gt;&lt;_collection_scope&gt;CSSCI-C;PKU&lt;/_collection_scope&gt;&lt;_created&gt;63175479&lt;/_created&gt;&lt;_date&gt;60684480&lt;/_date&gt;&lt;_db_provider&gt;CNKI: 期刊&lt;/_db_provider&gt;&lt;_db_updated&gt;CNKI - Reference&lt;/_db_updated&gt;&lt;_issue&gt;03&lt;/_issue&gt;&lt;_journal&gt;管理科学&lt;/_journal&gt;&lt;_keywords&gt;一次性评论;追加评论;归因理论;时间距离;评论有用性&lt;/_keywords&gt;&lt;_language&gt;Chinese&lt;/_language&gt;&lt;_modified&gt;63175479&lt;/_modified&gt;&lt;_pages&gt;102-114&lt;/_pages&gt;&lt;_url&gt;http://kns.cnki.net/KCMS/detail/detail.aspx?FileName=JCJJ201503009&amp;amp;DbName=CJFQ2015&lt;/_url&gt;&lt;_volume&gt;28&lt;/_volume&gt;&lt;_translated_author&gt;Wang, Zhangzheng;He, Shan;Wang, Kui&lt;/_translated_author&gt;&lt;/Details&gt;&lt;Extra&gt;&lt;DBUID&gt;{0F1396E1-13FB-4B19-9925-FB65FFA3767B}&lt;/DBUID&gt;&lt;/Extra&gt;&lt;/Item&gt;&lt;/References&gt;&lt;/Group&gt;&lt;Group&gt;&lt;References&gt;&lt;Item&gt;&lt;ID&gt;306&lt;/ID&gt;&lt;UID&gt;{B10FB95D-6AE1-4D4E-89C4-10A4C4B06AF6}&lt;/UID&gt;&lt;Title&gt;矛盾性追加评论对感知有用性的影响效应研究&lt;/Title&gt;&lt;Template&gt;Journal Article&lt;/Template&gt;&lt;Star&gt;0&lt;/Star&gt;&lt;Tag&gt;0&lt;/Tag&gt;&lt;Author&gt;李琪; 任小静&lt;/Author&gt;&lt;Year&gt;2017&lt;/Year&gt;&lt;Details&gt;&lt;_accessed&gt;63174956&lt;/_accessed&gt;&lt;_author_aff&gt;西安交通大学经济与金融学院;&lt;/_author_aff&gt;&lt;_collection_scope&gt;CSSCI-C;PKU&lt;/_collection_scope&gt;&lt;_created&gt;63174956&lt;/_created&gt;&lt;_date&gt;61824960&lt;/_date&gt;&lt;_db_provider&gt;CNKI: 期刊&lt;/_db_provider&gt;&lt;_db_updated&gt;CNKI - Reference&lt;/_db_updated&gt;&lt;_issue&gt;04&lt;/_issue&gt;&lt;_journal&gt;管理科学&lt;/_journal&gt;&lt;_keywords&gt;在线评论;追加评论;矛盾性追加评论;产品卷入度;感知有用性&lt;/_keywords&gt;&lt;_language&gt;Chinese&lt;/_language&gt;&lt;_modified&gt;63174956&lt;/_modified&gt;&lt;_pages&gt;139-150&lt;/_pages&gt;&lt;_url&gt;http://kns.cnki.net/KCMS/detail/detail.aspx?FileName=JCJJ201704011&amp;amp;DbName=CJFQ2017&lt;/_url&gt;&lt;_volume&gt;30&lt;/_volume&gt;&lt;_translated_author&gt;Li, Qi;Ren, Xiaojing&lt;/_translated_author&gt;&lt;/Details&gt;&lt;Extra&gt;&lt;DBUID&gt;{0F1396E1-13FB-4B19-9925-FB65FFA3767B}&lt;/DBUID&gt;&lt;/Extra&gt;&lt;/Item&gt;&lt;/References&gt;&lt;/Group&gt;&lt;/Citation&gt;_x000a_"/>
    <w:docVar w:name="NE.Ref{045047E0-24FA-4FF3-9F0E-3BCA0AE30E13}" w:val=" ADDIN NE.Ref.{045047E0-24FA-4FF3-9F0E-3BCA0AE30E13}&lt;Citation&gt;&lt;Group&gt;&lt;References&gt;&lt;Item&gt;&lt;ID&gt;311&lt;/ID&gt;&lt;UID&gt;{A7D94014-1177-4382-86A3-07419CC2DC57}&lt;/UID&gt;&lt;Title&gt;The Effect of Word of Mouth on Sales: Online Book Reviews&lt;/Title&gt;&lt;Template&gt;Journal Article&lt;/Template&gt;&lt;Star&gt;1&lt;/Star&gt;&lt;Tag&gt;5&lt;/Tag&gt;&lt;Author&gt;Chevalier, Judith A; Mayzlin, Dina&lt;/Author&gt;&lt;Year&gt;2006&lt;/Year&gt;&lt;Details&gt;&lt;_accessed&gt;63175132&lt;/_accessed&gt;&lt;_collection_scope&gt;SSCI&lt;/_collection_scope&gt;&lt;_created&gt;63175132&lt;/_created&gt;&lt;_date&gt;55751040&lt;/_date&gt;&lt;_date_display&gt;2006&lt;/_date_display&gt;&lt;_db_updated&gt;PKU Search&lt;/_db_updated&gt;&lt;_doi&gt;10.1509/jmkr.43.3.345&lt;/_doi&gt;&lt;_impact_factor&gt;   4.200&lt;/_impact_factor&gt;&lt;_isbn&gt;0022-2437_x000d__x000a_&lt;/_isbn&gt;&lt;_issue&gt;3_x000d__x000a_&lt;/_issue&gt;&lt;_journal&gt;Journal of Marketing Research&lt;/_journal&gt;&lt;_keywords&gt;Literature_x000d__x000a_; Customers_x000d__x000a_; Variable coefficients_x000d__x000a_; Shipping_x000d__x000a_; Books_x000d__x000a_; Coefficients_x000d__x000a_; Data sampling_x000d__x000a_; Astronomical magnitude_x000d__x000a_; Marketing strategies_x000d__x000a_; Marketing_x000d__x000a_; Technology application_x000d__x000a_; Computer services industry_x000d__x000a_; Word of mouth marketing_x000d__x000a_; Company sales and earnings_x000d__x000a_; Economic aspects_x000d__x000a_; Book reviews_x000d__x000a_; Book reviewing_x000d__x000a_&lt;/_keywords&gt;&lt;_modified&gt;63192147&lt;/_modified&gt;&lt;_number&gt;1&lt;/_number&gt;&lt;_ori_publication&gt;American Marketing Association_x000d__x000a_&lt;/_ori_publication&gt;&lt;_pages&gt;345_x000d__x000a_-354_x000d__x000a_&lt;/_pages&gt;&lt;_url&gt;http://pku.summon.serialssolutions.com/2.0.0/link/0/eLvHCXMwnV1LS8NAEB7aHsSL72J9sRf1VN1ks2niRYq0iFgQVAQvYTfZFaymtWn_vzObRFrBiwSSwy5k2Nd8szPzDYDwL3j315lgMx16OrZKWSN7sZUqEibKZGCUp4Sj7X4dRfcP_nAg7xoQ1akxFGXpwgSdUx_xkv4wl7gmQ1RE8fX0q0vlo8jNWtXSaEITNX5Job_EIsV7NWk48e-tqKDqIF4ORnSqZbj5fym2YKOCk6xfzv82NEy-A2t1NPsuxLgMWMlQzCaWvaCpSd8RFc5jk5w9oljFFSsJRxklPrDSW1DswfNw8HRz262qJXRRZVOoGpoGCJelUVZzHGSEVlFI5PCWh7GvM427U8g05Jn2fMW1H6bcaiNjgQgvMqloQyuf5GYfWOqpyOtZoW3o6GS0H2iug4zgXWQy1YGzegCTaUmKkZAxgeAjef8cz5JAJPgEsgOnNLxJVVATXwVdORRvalEUSR_RRoD2qfQ6cO760aaaz1SqqtwAFIfoqVZ6tt1M_Py3noaDvxoOYb28NqGgvSNozWcLcwzN6Xhx4pbJNz05xpQ&lt;/_url&gt;&lt;_volume&gt;43&lt;/_volume&gt;&lt;/Details&gt;&lt;Extra&gt;&lt;DBUID&gt;{0F1396E1-13FB-4B19-9925-FB65FFA3767B}&lt;/DBUID&gt;&lt;/Extra&gt;&lt;/Item&gt;&lt;/References&gt;&lt;/Group&gt;&lt;/Citation&gt;_x000a_"/>
    <w:docVar w:name="NE.Ref{047DA5F5-3A69-4462-88F1-11C38F035BFD}" w:val=" ADDIN NE.Ref.{047DA5F5-3A69-4462-88F1-11C38F035BFD}&lt;Citation&gt;&lt;Group&gt;&lt;References&gt;&lt;Item&gt;&lt;ID&gt;353&lt;/ID&gt;&lt;UID&gt;{617F0719-0E8A-4F4C-8C23-D6E13843C013}&lt;/UID&gt;&lt;Title&gt;Is It the Review or the Reviewer? a Multi-Method Approach to Determine the Antecedents of Online Review Helpfulness&lt;/Title&gt;&lt;Template&gt;Conference Proceedings&lt;/Template&gt;&lt;Star&gt;0&lt;/Star&gt;&lt;Tag&gt;0&lt;/Tag&gt;&lt;Author&gt;Connors, Laura; Mudambi, Susan M; Schuff, David&lt;/Author&gt;&lt;Year&gt;2011&lt;/Year&gt;&lt;Details&gt;&lt;_accessed&gt;63177898&lt;/_accessed&gt;&lt;_created&gt;63177847&lt;/_created&gt;&lt;_date&gt;58380480&lt;/_date&gt;&lt;_date_display&gt;2011&lt;/_date_display&gt;&lt;_db_updated&gt;PKU Search&lt;/_db_updated&gt;&lt;_doi&gt;10.1109/HICSS.2011.260&lt;/_doi&gt;&lt;_isbn&gt;1530-1605_x000d__x000a_&lt;/_isbn&gt;&lt;_keywords&gt;Writing_x000d__x000a_; Digital cameras_x000d__x000a_; Instruments_x000d__x000a_; Laboratories_x000d__x000a_; Decision making_x000d__x000a_&lt;/_keywords&gt;&lt;_modified&gt;63215266&lt;/_modified&gt;&lt;_number&gt;1&lt;/_number&gt;&lt;_pages&gt;1-10_x000d__x000a_&lt;/_pages&gt;&lt;_publisher&gt;IEEE&lt;/_publisher&gt;&lt;_url&gt;http://pku.summon.serialssolutions.com/2.0.0/link/0/eLvHCXMwlV3LasJAFL2oq3Zjq5a-mQ9o7MRMHrMqYhVTKkh11Y1MJjdQWoyo-f_emSRWSjeFLDKBhDDJzD33dQ6AN-hz59eeEHBTT2O0RbinPIK0Cc98ngiBZG5CKxrxPote54PJ2H9pwMOhNQYRbS0a9s2pTe2nuS5M5Ix8eaOn5DehGdkM7Vv8E17h_iC0yLnyvbiwKqi0vrnjEoSve7yM4ElYUz9VY7cid3S5fJzGo8WiZPocGBrLIwkWa4Em7f-97Bn0flr52PxgpM6hgesOtGstB1Yt7Q6cHhETdmEX71i8ZwQOWZk8YPn2aITbJ6aY7d11ZlaCmg0rbnK2z9lzVWKD9pYhfTqNph94x_KMldym9WPJ6m2y4svstz1YTsbL0dSp5BmcD_LpHClSGSiOhAdTV0UeSnKOpCeiJAyyQCvkIuWR1AQAUvJxuMoIK5L7mMlEJmkQeRfQWudrvATmE0ZVCkUWSi0IEyauNtlhV2CqvUQHV9A1E7ralAQcq2our_--fAMnZeDXHLfQ2m8LvIPm5rO4t__IN9ILuAU&lt;/_url&gt;&lt;/Details&gt;&lt;Extra&gt;&lt;DBUID&gt;{0F1396E1-13FB-4B19-9925-FB65FFA3767B}&lt;/DBUID&gt;&lt;/Extra&gt;&lt;/Item&gt;&lt;/References&gt;&lt;/Group&gt;&lt;/Citation&gt;_x000a_"/>
    <w:docVar w:name="NE.Ref{0639B1FA-FD59-4D77-85C8-B441D18E3C34}" w:val=" ADDIN NE.Ref.{0639B1FA-FD59-4D77-85C8-B441D18E3C34}&lt;Citation&gt;&lt;Group&gt;&lt;References&gt;&lt;Item&gt;&lt;ID&gt;367&lt;/ID&gt;&lt;UID&gt;{FE50A074-F9D4-4567-84BF-3882819C7331}&lt;/UID&gt;&lt;Title&gt;Investigation of Review Voting in Online Review Systems&lt;/Title&gt;&lt;Template&gt;Journal Article&lt;/Template&gt;&lt;Star&gt;0&lt;/Star&gt;&lt;Tag&gt;0&lt;/Tag&gt;&lt;Author&gt;Kuan, Kevin K Y; Prasarnphanich, Pattarawan; Hui, Kai-Lung; Lai, Hok-Yin&lt;/Author&gt;&lt;Year&gt;2015&lt;/Year&gt;&lt;Details&gt;&lt;_accessed&gt;63178072&lt;/_accessed&gt;&lt;_collection_scope&gt;SCIE;SSCI;EI&lt;/_collection_scope&gt;&lt;_created&gt;63178068&lt;/_created&gt;&lt;_impact_factor&gt;   3.103&lt;/_impact_factor&gt;&lt;_issue&gt;1&lt;/_issue&gt;&lt;_journal&gt;Journal of the Association for Information Systems&lt;/_journal&gt;&lt;_modified&gt;63178074&lt;/_modified&gt;&lt;_pages&gt;48-71&lt;/_pages&gt;&lt;_volume&gt;16&lt;/_volume&gt;&lt;/Details&gt;&lt;Extra&gt;&lt;DBUID&gt;{0F1396E1-13FB-4B19-9925-FB65FFA3767B}&lt;/DBUID&gt;&lt;/Extra&gt;&lt;/Item&gt;&lt;/References&gt;&lt;/Group&gt;&lt;/Citation&gt;_x000a_"/>
    <w:docVar w:name="NE.Ref{08D79DB5-2A8C-4C75-BA35-84E0F5653E89}" w:val=" ADDIN NE.Ref.{08D79DB5-2A8C-4C75-BA35-84E0F5653E89}&lt;Citation&gt;&lt;Group&gt;&lt;References&gt;&lt;Item&gt;&lt;ID&gt;460&lt;/ID&gt;&lt;UID&gt;{ABED4DF6-D1CD-43EF-AA9A-0CEB02837E13}&lt;/UID&gt;&lt;Title&gt;User Acceptance of Computer Technology: A Comparison of Two Theoretical Models&lt;/Title&gt;&lt;Template&gt;Journal Article&lt;/Template&gt;&lt;Star&gt;1&lt;/Star&gt;&lt;Tag&gt;0&lt;/Tag&gt;&lt;Author&gt;Davis, Fred D; Bagozzi, Richard P; Warshaw, Paul R&lt;/Author&gt;&lt;Year&gt;1989&lt;/Year&gt;&lt;Details&gt;&lt;_accessed&gt;63202830&lt;/_accessed&gt;&lt;_collection_scope&gt;SCIE;SSCI;EI&lt;/_collection_scope&gt;&lt;_created&gt;63202830&lt;/_created&gt;&lt;_db_updated&gt;CrossRef&lt;/_db_updated&gt;&lt;_doi&gt;10.1287/mnsc.35.8.982&lt;/_doi&gt;&lt;_impact_factor&gt;   4.219&lt;/_impact_factor&gt;&lt;_isbn&gt;0025-1909&lt;/_isbn&gt;&lt;_issue&gt;8&lt;/_issue&gt;&lt;_journal&gt;Management Science&lt;/_journal&gt;&lt;_modified&gt;63202831&lt;/_modified&gt;&lt;_pages&gt;982-1003&lt;/_pages&gt;&lt;_tertiary_title&gt;Management Science&lt;/_tertiary_title&gt;&lt;_url&gt;http://pubsonline.informs.org/doi/abs/10.1287/mnsc.35.8.982_x000d__x000a_https://pubsonline.informs.org/doi/pdf/10.1287/mnsc.35.8.982&lt;/_url&gt;&lt;_volume&gt;35&lt;/_volume&gt;&lt;/Details&gt;&lt;Extra&gt;&lt;DBUID&gt;{0F1396E1-13FB-4B19-9925-FB65FFA3767B}&lt;/DBUID&gt;&lt;/Extra&gt;&lt;/Item&gt;&lt;/References&gt;&lt;/Group&gt;&lt;/Citation&gt;_x000a_"/>
    <w:docVar w:name="NE.Ref{0958F0EA-606A-4DA5-B7E4-0DE87D89AFAA}" w:val=" ADDIN NE.Ref.{0958F0EA-606A-4DA5-B7E4-0DE87D89AFAA}&lt;Citation&gt;&lt;Group&gt;&lt;References&gt;&lt;Item&gt;&lt;ID&gt;470&lt;/ID&gt;&lt;UID&gt;{0E24CF0F-3312-4D40-B639-D71D3E5C5D5D}&lt;/UID&gt;&lt;Title&gt;A Short, Reliable Measure of Subjective Knowledge&lt;/Title&gt;&lt;Template&gt;Journal Article&lt;/Template&gt;&lt;Star&gt;0&lt;/Star&gt;&lt;Tag&gt;0&lt;/Tag&gt;&lt;Author&gt;Flynn, Leisa Reinecke; Goldsmith, Ronald E&lt;/Author&gt;&lt;Year&gt;1999&lt;/Year&gt;&lt;Details&gt;&lt;_accessed&gt;63212399&lt;/_accessed&gt;&lt;_collection_scope&gt;SSCI&lt;/_collection_scope&gt;&lt;_created&gt;63212399&lt;/_created&gt;&lt;_date&gt;52068960&lt;/_date&gt;&lt;_date_display&gt;1999&lt;/_date_display&gt;&lt;_db_updated&gt;PKU Search&lt;/_db_updated&gt;&lt;_doi&gt;10.1016/S0148-2963(98)00057-5&lt;/_doi&gt;&lt;_impact_factor&gt;   4.028&lt;/_impact_factor&gt;&lt;_isbn&gt;0148-2963_x000d__x000a_&lt;/_isbn&gt;&lt;_issue&gt;1&lt;/_issue&gt;&lt;_journal&gt;Journal of Business Research&lt;/_journal&gt;&lt;_keywords&gt;Consumer behavior_x000d__x000a_; Research_x000d__x000a_; Marketing research_x000d__x000a_; Analysis_x000d__x000a_; Consumer preferences_x000d__x000a_&lt;/_keywords&gt;&lt;_modified&gt;63217033&lt;/_modified&gt;&lt;_number&gt;1&lt;/_number&gt;&lt;_ori_publication&gt;Elsevier Inc_x000d__x000a_&lt;/_ori_publication&gt;&lt;_pages&gt;57-66_x000d__x000a_&lt;/_pages&gt;&lt;_url&gt;http://pku.summon.serialssolutions.com/2.0.0/link/0/eLvHCXMwnV1LS8QwEB58gHrxsSquL3oSBavZpE3T46q7iA8Q1IuXkDYJ64q7y7oK_ntntq2KKKKHtLmkHSbpzGQy31cAwQ9Y-MUmZLHixMTWyJgVylghJTOSRQ2jiHKK0h93l-riirdb8dkEHP5woD-G9lIKjOO62U3VHoUcSUgYc4GumFgeT47eDTEd7RcVjMWADwDP90_5yTWVtnp66AYu_-R92gt_FnQR5stAM2gWK2MJJlyvBjNVnXsNZitI8tMyNJrBdQfj8P2AKpQJTBVcFrnDoO8DtC3dwiwG51UGbgVu262b49Ow_JdCmFOEEOYYWQifMMuU97iJyHxqnWC5srjjskZyxl1i0PzlNnMq8cJnROqgIpvjHHMnVmGq1--5NQji2OeJsC4SxkVexoZOaRLGs9TEqeeiDgeVGvWgoMzQn2vJlCal6FTpsVJ0XAdVKVuXfr_w5xp1-tvQHZocTV_jaGhyU4IKUFLitdJN2nDGSSTr0BxP37tEzrluRggv_aKFiSReXrERKwPe7qmLbYAN3yOl7owe1_8v5wbMFXwPlLvZhKnR8NltweTg4Xl7vGbfABhI4NE&lt;/_url&gt;&lt;_volume&gt;46&lt;/_volume&gt;&lt;/Details&gt;&lt;Extra&gt;&lt;DBUID&gt;{0F1396E1-13FB-4B19-9925-FB65FFA3767B}&lt;/DBUID&gt;&lt;/Extra&gt;&lt;/Item&gt;&lt;/References&gt;&lt;/Group&gt;&lt;/Citation&gt;_x000a_"/>
    <w:docVar w:name="NE.Ref{0973C3AA-23A2-4397-8FC0-E15541922523}" w:val=" ADDIN NE.Ref.{0973C3AA-23A2-4397-8FC0-E15541922523}&lt;Citation&gt;&lt;Group&gt;&lt;References&gt;&lt;Item&gt;&lt;ID&gt;297&lt;/ID&gt;&lt;UID&gt;{829DBAE3-A979-4982-8656-98DFF8F66F3D}&lt;/UID&gt;&lt;Title&gt;Marketing Analytics for Data-Rich Environments&lt;/Title&gt;&lt;Template&gt;Journal Article&lt;/Template&gt;&lt;Star&gt;0&lt;/Star&gt;&lt;Tag&gt;0&lt;/Tag&gt;&lt;Author&gt;Wedel, Michel; Kannan, P K&lt;/Author&gt;&lt;Year&gt;2016&lt;/Year&gt;&lt;Details&gt;&lt;_accessed&gt;63173459&lt;/_accessed&gt;&lt;_collection_scope&gt;SSCI&lt;/_collection_scope&gt;&lt;_created&gt;63173459&lt;/_created&gt;&lt;_db_updated&gt;CrossRef&lt;/_db_updated&gt;&lt;_doi&gt;10.1509/jm.15.0413&lt;/_doi&gt;&lt;_impact_factor&gt;   7.821&lt;/_impact_factor&gt;&lt;_isbn&gt;0022-2429&lt;/_isbn&gt;&lt;_issue&gt;6&lt;/_issue&gt;&lt;_journal&gt;Journal of Marketing&lt;/_journal&gt;&lt;_modified&gt;63173459&lt;/_modified&gt;&lt;_pages&gt;97-121&lt;/_pages&gt;&lt;_tertiary_title&gt;Journal of Marketing&lt;/_tertiary_title&gt;&lt;_url&gt;http://journals.sagepub.com/doi/10.1509/jm.15.0413_x000d__x000a_http://journals.sagepub.com/doi/pdf/10.1509/jm.15.0413&lt;/_url&gt;&lt;_volume&gt;80&lt;/_volume&gt;&lt;/Details&gt;&lt;Extra&gt;&lt;DBUID&gt;{0F1396E1-13FB-4B19-9925-FB65FFA3767B}&lt;/DBUID&gt;&lt;/Extra&gt;&lt;/Item&gt;&lt;/References&gt;&lt;/Group&gt;&lt;Group&gt;&lt;References&gt;&lt;Item&gt;&lt;ID&gt;298&lt;/ID&gt;&lt;UID&gt;{A362489F-4810-4BF4-94C6-85397D43846C}&lt;/UID&gt;&lt;Title&gt;Transformative Marketing: The Next 20 Years&lt;/Title&gt;&lt;Template&gt;Journal Article&lt;/Template&gt;&lt;Star&gt;0&lt;/Star&gt;&lt;Tag&gt;0&lt;/Tag&gt;&lt;Author&gt;Kumar, V&lt;/Author&gt;&lt;Year&gt;2018&lt;/Year&gt;&lt;Details&gt;&lt;_accessed&gt;63173459&lt;/_accessed&gt;&lt;_collection_scope&gt;SSCI&lt;/_collection_scope&gt;&lt;_created&gt;63173459&lt;/_created&gt;&lt;_db_updated&gt;CrossRef&lt;/_db_updated&gt;&lt;_doi&gt;10.1509/jm.82.41&lt;/_doi&gt;&lt;_impact_factor&gt;   7.821&lt;/_impact_factor&gt;&lt;_isbn&gt;0022-2429&lt;/_isbn&gt;&lt;_issue&gt;4&lt;/_issue&gt;&lt;_journal&gt;Journal of Marketing&lt;/_journal&gt;&lt;_modified&gt;63173459&lt;/_modified&gt;&lt;_pages&gt;1-12&lt;/_pages&gt;&lt;_tertiary_title&gt;Journal of Marketing&lt;/_tertiary_title&gt;&lt;_url&gt;http://journals.sagepub.com/doi/10.1509/jm.82.41_x000d__x000a_http://journals.sagepub.com/doi/pdf/10.1509/jm.82.41&lt;/_url&gt;&lt;_volume&gt;82&lt;/_volume&gt;&lt;/Details&gt;&lt;Extra&gt;&lt;DBUID&gt;{0F1396E1-13FB-4B19-9925-FB65FFA3767B}&lt;/DBUID&gt;&lt;/Extra&gt;&lt;/Item&gt;&lt;/References&gt;&lt;/Group&gt;&lt;/Citation&gt;_x000a_"/>
    <w:docVar w:name="NE.Ref{09AE8965-EB6C-498C-9A58-FC90DD3A26DC}" w:val=" ADDIN NE.Ref.{09AE8965-EB6C-498C-9A58-FC90DD3A26DC}&lt;Citation&gt;&lt;Group&gt;&lt;References&gt;&lt;Item&gt;&lt;ID&gt;420&lt;/ID&gt;&lt;UID&gt;{96B1E177-33EA-435D-B1AB-8BF41DB380E3}&lt;/UID&gt;&lt;Title&gt;A technology acceptance model for empirically testing new end-user information systems: theory and results&lt;/Title&gt;&lt;Template&gt;Thesis&lt;/Template&gt;&lt;Star&gt;0&lt;/Star&gt;&lt;Tag&gt;0&lt;/Tag&gt;&lt;Author&gt;Davis, Fred D&lt;/Author&gt;&lt;Year&gt;1985&lt;/Year&gt;&lt;Details&gt;&lt;_created&gt;63197175&lt;/_created&gt;&lt;_language&gt;English&lt;/_language&gt;&lt;_modified&gt;63197969&lt;/_modified&gt;&lt;_publisher&gt;Massachusetts Institute of Technology&lt;/_publisher&gt;&lt;_section&gt;Sloan School of Management&lt;/_section&gt;&lt;_url&gt;http://hdl.handle.net/1721.1/15192&lt;/_url&gt;&lt;_volume&gt;Ph.D.&lt;/_volume&gt;&lt;/Details&gt;&lt;Extra&gt;&lt;DBUID&gt;{0F1396E1-13FB-4B19-9925-FB65FFA3767B}&lt;/DBUID&gt;&lt;/Extra&gt;&lt;/Item&gt;&lt;/References&gt;&lt;/Group&gt;&lt;/Citation&gt;_x000a_"/>
    <w:docVar w:name="NE.Ref{0AD966F5-BDF6-4A51-9952-F5F3D5C9D2E6}" w:val=" ADDIN NE.Ref.{0AD966F5-BDF6-4A51-9952-F5F3D5C9D2E6}&lt;Citation&gt;&lt;Group&gt;&lt;References&gt;&lt;Item&gt;&lt;ID&gt;11&lt;/ID&gt;&lt;UID&gt;{9050B096-AD6A-4F40-AAB8-8F150348B15C}&lt;/UID&gt;&lt;Title&gt;The Effects of Positive and Negative Online Customer Reviews: Do Brand Strength and Category Maturity Matter?&lt;/Title&gt;&lt;Template&gt;Journal Article&lt;/Template&gt;&lt;Star&gt;0&lt;/Star&gt;&lt;Tag&gt;0&lt;/Tag&gt;&lt;Author&gt;Ho-Dac, Nga N; Carson, Stephen J; Moore, William L&lt;/Author&gt;&lt;Year&gt;2013&lt;/Year&gt;&lt;Details&gt;&lt;_accessed&gt;63156547&lt;/_accessed&gt;&lt;_collection_scope&gt;SSCI&lt;/_collection_scope&gt;&lt;_created&gt;63156523&lt;/_created&gt;&lt;_date&gt;59433120&lt;/_date&gt;&lt;_date_display&gt;2013&lt;/_date_display&gt;&lt;_db_updated&gt;PKU Search&lt;/_db_updated&gt;&lt;_doi&gt;10.1509/jm.11.0011&lt;/_doi&gt;&lt;_impact_factor&gt;   7.821&lt;/_impact_factor&gt;&lt;_isbn&gt;0022-2429_x000d__x000a_&lt;/_isbn&gt;&lt;_issue&gt;6_x000d__x000a_&lt;/_issue&gt;&lt;_journal&gt;Journal of Marketing&lt;/_journal&gt;&lt;_keywords&gt;Influence_x000d__x000a_; Consumer behavior_x000d__x000a_; Brand equity_x000d__x000a_; Research_x000d__x000a_&lt;/_keywords&gt;&lt;_modified&gt;63157561&lt;/_modified&gt;&lt;_number&gt;1&lt;/_number&gt;&lt;_ori_publication&gt;American Marketing Association_x000d__x000a_&lt;/_ori_publication&gt;&lt;_pages&gt;37_x000d__x000a_-53_x000d__x000a_&lt;/_pages&gt;&lt;_url&gt;http://pku.summon.serialssolutions.com/2.0.0/link/0/eLvHCXMwnV1LT8MwDLYYB8SFN2K8FAkhToWuSZeUywSDCSFAHODCpUrTbAhYN9oNiX-Pnba8JC5cqkp1lahOYn-1_RmAB4e-9-tM8Llpm9AIEfIk0gE3MkmVsrwv07YJHLXew7W6ug165-HlDKi6NIayLF2aoAvqo7-UvNgjwaUSnIvO-NWj9lEUZq16aTSggRa_pND_OpADJWvScLRI0Q8TVB3E35MRnWnpLf5_FkuwULmT7KTU_zLM2GwF5ups9lUY4jJgJUNxwUZ9dutytN4s01nKbuzA0X6zkm-Udac4-tDmrAwYFMfsbMROcxKl4HU2mDy697rELjHK39k1sYKiG083qJ_OGtz3zu-6F17VYcFr4dbjXtTX1vTR69PKt8pPbEtortFHMAjDUgq5EV-7smGSCgQeNjHt1EqEWDoSwtcpX4fZbJTZDWAybYXSoF79SAupfCK90QRwkpalSE8T9uqPHo9LIo2YAAg6LPHTEIGIy65rwj7pI646cOKloH8UxUBPiyI-4QivEDQK2YQDJ0e7cJJro6tiApwL8Vn9kFx3qvsctNbb5l8PtmA-oJ4XruBwG2Yn-dTuQGP8PN116-oDFwDYsg&lt;/_url&gt;&lt;_volume&gt;77&lt;/_volume&gt;&lt;/Details&gt;&lt;Extra&gt;&lt;DBUID&gt;{0F1396E1-13FB-4B19-9925-FB65FFA3767B}&lt;/DBUID&gt;&lt;/Extra&gt;&lt;/Item&gt;&lt;/References&gt;&lt;/Group&gt;&lt;/Citation&gt;_x000a_"/>
    <w:docVar w:name="NE.Ref{0F03DD8B-5294-4598-9241-FDAEC93165FE}" w:val=" ADDIN NE.Ref.{0F03DD8B-5294-4598-9241-FDAEC93165FE}&lt;Citation&gt;&lt;Group&gt;&lt;References&gt;&lt;Item&gt;&lt;ID&gt;314&lt;/ID&gt;&lt;UID&gt;{25990C43-9D24-4DEA-8C40-A541A3566FCF}&lt;/UID&gt;&lt;Title&gt;What Makes a Helpful Online Review A Study of Customer Reviews on Amazon.com&lt;/Title&gt;&lt;Template&gt;Journal Article&lt;/Template&gt;&lt;Star&gt;0&lt;/Star&gt;&lt;Tag&gt;0&lt;/Tag&gt;&lt;Author&gt;Mudambi, Susan M; Schuff, David&lt;/Author&gt;&lt;Year&gt;2010&lt;/Year&gt;&lt;Details&gt;&lt;_accessed&gt;63175162&lt;/_accessed&gt;&lt;_collection_scope&gt;SCIE;SSCI;EI&lt;/_collection_scope&gt;&lt;_created&gt;63175162&lt;/_created&gt;&lt;_doi&gt;10.2307/20721420&lt;/_doi&gt;&lt;_impact_factor&gt;   4.373&lt;/_impact_factor&gt;&lt;_issue&gt;1&lt;/_issue&gt;&lt;_journal&gt;MIS QUARTERLY&lt;/_journal&gt;&lt;_modified&gt;63218574&lt;/_modified&gt;&lt;_pages&gt;185-200&lt;/_pages&gt;&lt;_volume&gt;34&lt;/_volume&gt;&lt;/Details&gt;&lt;Extra&gt;&lt;DBUID&gt;{0F1396E1-13FB-4B19-9925-FB65FFA3767B}&lt;/DBUID&gt;&lt;/Extra&gt;&lt;/Item&gt;&lt;/References&gt;&lt;/Group&gt;&lt;Group&gt;&lt;References&gt;&lt;Item&gt;&lt;ID&gt;342&lt;/ID&gt;&lt;UID&gt;{32DFD981-9D09-4D9E-8D23-ADCE240D4BB2}&lt;/UID&gt;&lt;Title&gt;Born Unequal: A Study of the Helpfulness of User-Generated Product Reviews&lt;/Title&gt;&lt;Template&gt;Journal Article&lt;/Template&gt;&lt;Star&gt;0&lt;/Star&gt;&lt;Tag&gt;0&lt;/Tag&gt;&lt;Author&gt;Pan, Yue; Zhang, Jason Q&lt;/Author&gt;&lt;Year&gt;2011&lt;/Year&gt;&lt;Details&gt;&lt;_accessed&gt;63176897&lt;/_accessed&gt;&lt;_collection_scope&gt;SSCI&lt;/_collection_scope&gt;&lt;_created&gt;63176897&lt;/_created&gt;&lt;_db_updated&gt;CrossRef&lt;/_db_updated&gt;&lt;_doi&gt;10.1016/j.jretai.2011.05.002&lt;/_doi&gt;&lt;_impact_factor&gt;   3.671&lt;/_impact_factor&gt;&lt;_isbn&gt;00224359&lt;/_isbn&gt;&lt;_issue&gt;4&lt;/_issue&gt;&lt;_journal&gt;Journal of Retailing&lt;/_journal&gt;&lt;_modified&gt;63176897&lt;/_modified&gt;&lt;_pages&gt;598-612&lt;/_pages&gt;&lt;_tertiary_title&gt;Journal of Retailing&lt;/_tertiary_title&gt;&lt;_url&gt;https://linkinghub.elsevier.com/retrieve/pii/S0022435911000406_x000d__x000a_https://api.elsevier.com/content/article/PII:S0022435911000406?httpAccept=text/xml&lt;/_url&gt;&lt;_volume&gt;87&lt;/_volume&gt;&lt;/Details&gt;&lt;Extra&gt;&lt;DBUID&gt;{0F1396E1-13FB-4B19-9925-FB65FFA3767B}&lt;/DBUID&gt;&lt;/Extra&gt;&lt;/Item&gt;&lt;/References&gt;&lt;/Group&gt;&lt;Group&gt;&lt;References&gt;&lt;Item&gt;&lt;ID&gt;366&lt;/ID&gt;&lt;UID&gt;{18BB87AE-89C4-4A0F-9074-36CC8071A185}&lt;/UID&gt;&lt;Title&gt;The order effect on online review helpfulness: A social influence perspective&lt;/Title&gt;&lt;Template&gt;Journal Article&lt;/Template&gt;&lt;Star&gt;0&lt;/Star&gt;&lt;Tag&gt;0&lt;/Tag&gt;&lt;Author&gt;Zhou, Shasha; Guo, Bin&lt;/Author&gt;&lt;Year&gt;2017&lt;/Year&gt;&lt;Details&gt;&lt;_accessed&gt;63177971&lt;/_accessed&gt;&lt;_collection_scope&gt;SCIE;EI&lt;/_collection_scope&gt;&lt;_created&gt;63177971&lt;/_created&gt;&lt;_date&gt;61536960&lt;/_date&gt;&lt;_date_display&gt;2017&lt;/_date_display&gt;&lt;_db_updated&gt;PKU Search&lt;/_db_updated&gt;&lt;_doi&gt;10.1016/j.dss.2016.09.016&lt;/_doi&gt;&lt;_impact_factor&gt;   3.847&lt;/_impact_factor&gt;&lt;_isbn&gt;0167-9236_x000d__x000a_&lt;/_isbn&gt;&lt;_journal&gt;Decision Support Systems&lt;/_journal&gt;&lt;_keywords&gt;Review helpfulness_x000d__x000a_; Order effect_x000d__x000a_; Normative social influence_x000d__x000a_; Informational social influence_x000d__x000a_; Analysis_x000d__x000a_; Restaurants_x000d__x000a_&lt;/_keywords&gt;&lt;_modified&gt;63217027&lt;/_modified&gt;&lt;_number&gt;1&lt;/_number&gt;&lt;_ori_publication&gt;Elsevier B.V_x000d__x000a_&lt;/_ori_publication&gt;&lt;_pages&gt;77-87_x000d__x000a_&lt;/_pages&gt;&lt;_url&gt;http://pku.summon.serialssolutions.com/2.0.0/link/0/eLvHCXMwnV1LSwMxEA7ag3jxLdYXuQlCpbvJ5uGtaouIBQ968RLy2MVHaZfa_n9nNrsWigp6WjZkd8NkNt9MMvMNISy96HaW1gQRmFepDEIyJ3giLeIQNAJcKFVIzHd-Hqr7h3TQz-4WtNvLB_pVYFb4QJrtRFT8pAmybTPwApDh8ebqaxGOZnG8EUxWFR8rjm8waERzuvnd637Cp1YTLFdDz2DzT6PcIhu1hUl7USW2yUo-3iFrTYD7LhmCZtCKcZPGYA46GdNImEFjIgt9yUdlMR9h_0vao3Ffnb429UxoucjQ3CNPg_7j9W2nLqrQ8anQEv1FlUjvQ8pYVujEW7CwgmO260UAd8pJbEs1duY2y1QODlphrVDO8ZwLtk9a48k4PyAUrA2NfGPaeoUZsS5YrZ0NjgeVFTy0yXkjSlNG7gzTBJW9GRCQQQGZrjZwaRPeCNvU4B9B3YBsf3vsDCfG4O84m1pv66wCGCESW5kelxKWMJj5w_994Iisp4jk1a7LMWnNpvP8hKyW7_PTSuM-AVRz0RQ&lt;/_url&gt;&lt;_volume&gt;93&lt;/_volume&gt;&lt;/Details&gt;&lt;Extra&gt;&lt;DBUID&gt;{0F1396E1-13FB-4B19-9925-FB65FFA3767B}&lt;/DBUID&gt;&lt;/Extra&gt;&lt;/Item&gt;&lt;/References&gt;&lt;/Group&gt;&lt;/Citation&gt;_x000a_"/>
    <w:docVar w:name="NE.Ref{15482C02-A29C-4B34-BF6A-713D13F86D99}" w:val=" ADDIN NE.Ref.{15482C02-A29C-4B34-BF6A-713D13F86D99}&lt;Citation&gt;&lt;Group&gt;&lt;References&gt;&lt;Item&gt;&lt;ID&gt;313&lt;/ID&gt;&lt;UID&gt;{D4A79441-CE3B-42FD-ABFA-5B5CB4914933}&lt;/UID&gt;&lt;Title&gt;消费者认为怎样的在线评论更有用?——社会性因素的影响效应&lt;/Title&gt;&lt;Template&gt;Journal Article&lt;/Template&gt;&lt;Star&gt;0&lt;/Star&gt;&lt;Tag&gt;0&lt;/Tag&gt;&lt;Author&gt;殷国鹏&lt;/Author&gt;&lt;Year&gt;2012&lt;/Year&gt;&lt;Details&gt;&lt;_accessed&gt;63175138&lt;/_accessed&gt;&lt;_author_aff&gt;对外经济贸易大学信息学院电子商务系;&lt;/_author_aff&gt;&lt;_collection_scope&gt;CSSCI-C;PKU&lt;/_collection_scope&gt;&lt;_created&gt;63175138&lt;/_created&gt;&lt;_date&gt;59408640&lt;/_date&gt;&lt;_db_provider&gt;CNKI: 期刊&lt;/_db_provider&gt;&lt;_db_updated&gt;CNKI - Reference&lt;/_db_updated&gt;&lt;_issue&gt;12&lt;/_issue&gt;&lt;_journal&gt;管理世界&lt;/_journal&gt;&lt;_keywords&gt;在线评论;有用性;评论者;社会性因素;从众&lt;/_keywords&gt;&lt;_language&gt;Chinese&lt;/_language&gt;&lt;_modified&gt;63175138&lt;/_modified&gt;&lt;_pages&gt;115-124&lt;/_pages&gt;&lt;_url&gt;http://kns.cnki.net/KCMS/detail/detail.aspx?FileName=GLSJ201212011&amp;amp;DbName=CJFQ2012&lt;/_url&gt;&lt;_translated_author&gt;Yin, Guopeng&lt;/_translated_author&gt;&lt;/Details&gt;&lt;Extra&gt;&lt;DBUID&gt;{0F1396E1-13FB-4B19-9925-FB65FFA3767B}&lt;/DBUID&gt;&lt;/Extra&gt;&lt;/Item&gt;&lt;/References&gt;&lt;/Group&gt;&lt;Group&gt;&lt;References&gt;&lt;Item&gt;&lt;ID&gt;312&lt;/ID&gt;&lt;UID&gt;{595F72F6-1C46-4E4B-8AA7-C030A11CFB38}&lt;/UID&gt;&lt;Title&gt;Temporal Contiguity and Negativity Bias in the Impact of Online Word of Mouth&lt;/Title&gt;&lt;Template&gt;Journal Article&lt;/Template&gt;&lt;Star&gt;0&lt;/Star&gt;&lt;Tag&gt;0&lt;/Tag&gt;&lt;Author&gt;Chen, Zoey; Lurie, Nicholas H&lt;/Author&gt;&lt;Year&gt;2013&lt;/Year&gt;&lt;Details&gt;&lt;_accessed&gt;63175135&lt;/_accessed&gt;&lt;_collection_scope&gt;SSCI&lt;/_collection_scope&gt;&lt;_created&gt;63175135&lt;/_created&gt;&lt;_db_updated&gt;CrossRef&lt;/_db_updated&gt;&lt;_doi&gt;10.1509/jmr.12.0063&lt;/_doi&gt;&lt;_impact_factor&gt;   4.200&lt;/_impact_factor&gt;&lt;_isbn&gt;0022-2437&lt;/_isbn&gt;&lt;_issue&gt;4&lt;/_issue&gt;&lt;_journal&gt;Journal of Marketing Research&lt;/_journal&gt;&lt;_modified&gt;63175135&lt;/_modified&gt;&lt;_pages&gt;463-476&lt;/_pages&gt;&lt;_tertiary_title&gt;Journal of Marketing Research&lt;/_tertiary_title&gt;&lt;_url&gt;http://journals.sagepub.com/doi/10.1509/jmr.12.0063_x000d__x000a_http://journals.sagepub.com/doi/pdf/10.1509/jmr.12.0063&lt;/_url&gt;&lt;_volume&gt;50&lt;/_volume&gt;&lt;/Details&gt;&lt;Extra&gt;&lt;DBUID&gt;{0F1396E1-13FB-4B19-9925-FB65FFA3767B}&lt;/DBUID&gt;&lt;/Extra&gt;&lt;/Item&gt;&lt;/References&gt;&lt;/Group&gt;&lt;Group&gt;&lt;References&gt;&lt;Item&gt;&lt;ID&gt;311&lt;/ID&gt;&lt;UID&gt;{A7D94014-1177-4382-86A3-07419CC2DC57}&lt;/UID&gt;&lt;Title&gt;The Effect of Word of Mouth on Sales: Online Book Reviews&lt;/Title&gt;&lt;Template&gt;Journal Article&lt;/Template&gt;&lt;Star&gt;1&lt;/Star&gt;&lt;Tag&gt;5&lt;/Tag&gt;&lt;Author&gt;Chevalier, Judith A; Mayzlin, Dina&lt;/Author&gt;&lt;Year&gt;2006&lt;/Year&gt;&lt;Details&gt;&lt;_accessed&gt;63175132&lt;/_accessed&gt;&lt;_collection_scope&gt;SSCI&lt;/_collection_scope&gt;&lt;_created&gt;63175132&lt;/_created&gt;&lt;_date&gt;55751040&lt;/_date&gt;&lt;_date_display&gt;2006&lt;/_date_display&gt;&lt;_db_updated&gt;PKU Search&lt;/_db_updated&gt;&lt;_doi&gt;10.1509/jmkr.43.3.345&lt;/_doi&gt;&lt;_impact_factor&gt;   4.200&lt;/_impact_factor&gt;&lt;_isbn&gt;0022-2437_x000d__x000a_&lt;/_isbn&gt;&lt;_issue&gt;3&lt;/_issue&gt;&lt;_journal&gt;Journal of Marketing Research&lt;/_journal&gt;&lt;_keywords&gt;Literature_x000d__x000a_; Customers_x000d__x000a_; Variable coefficients_x000d__x000a_; Shipping_x000d__x000a_; Books_x000d__x000a_; Coefficients_x000d__x000a_; Data sampling_x000d__x000a_; Astronomical magnitude_x000d__x000a_; Marketing strategies_x000d__x000a_; Marketing_x000d__x000a_; Technology application_x000d__x000a_; Computer services industry_x000d__x000a_; Word of mouth marketing_x000d__x000a_; Company sales and earnings_x000d__x000a_; Economic aspects_x000d__x000a_; Book reviews_x000d__x000a_; Book reviewing_x000d__x000a_&lt;/_keywords&gt;&lt;_modified&gt;63217032&lt;/_modified&gt;&lt;_number&gt;1&lt;/_number&gt;&lt;_ori_publication&gt;American Marketing Association_x000d__x000a_&lt;/_ori_publication&gt;&lt;_pages&gt;345-354_x000d__x000a_&lt;/_pages&gt;&lt;_url&gt;http://pku.summon.serialssolutions.com/2.0.0/link/0/eLvHCXMwnV1LS8NAEB7aHsSL72J9sRf1VN1ks2niRYq0iFgQVAQvYTfZFaymtWn_vzObRFrBiwSSwy5k2Nd8szPzDYDwL3j315lgMx16OrZKWSN7sZUqEibKZGCUp4Sj7X4dRfcP_nAg7xoQ1akxFGXpwgSdUx_xkv4wl7gmQ1RE8fX0q0vlo8jNWtXSaEITNX5Job_EIsV7NWk48e-tqKDqIF4ORnSqZbj5fym2YKOCk6xfzv82NEy-A2t1NPsuxLgMWMlQzCaWvaCpSd8RFc5jk5w9oljFFSsJRxklPrDSW1DswfNw8HRz262qJXRRZVOoGpoGCJelUVZzHGSEVlFI5PCWh7GvM427U8g05Jn2fMW1H6bcaiNjgQgvMqloQyuf5GYfWOqpyOtZoW3o6GS0H2iug4zgXWQy1YGzegCTaUmKkZAxgeAjef8cz5JAJPgEsgOnNLxJVVATXwVdORRvalEUSR_RRoD2qfQ6cO760aaaz1SqqtwAFIfoqVZ6tt1M_Py3noaDvxoOYb28NqGgvSNozWcLcwzN6Xhx4pbJNz05xpQ&lt;/_url&gt;&lt;_volume&gt;43&lt;/_volume&gt;&lt;/Details&gt;&lt;Extra&gt;&lt;DBUID&gt;{0F1396E1-13FB-4B19-9925-FB65FFA3767B}&lt;/DBUID&gt;&lt;/Extra&gt;&lt;/Item&gt;&lt;/References&gt;&lt;/Group&gt;&lt;Group&gt;&lt;References&gt;&lt;Item&gt;&lt;ID&gt;302&lt;/ID&gt;&lt;UID&gt;{6033B1BD-6A8F-47BD-83CA-E9E6AD3CB36F}&lt;/UID&gt;&lt;Title&gt;Do online reviews matter? — An empirical investigation of panel data&lt;/Title&gt;&lt;Template&gt;Journal Article&lt;/Template&gt;&lt;Star&gt;0&lt;/Star&gt;&lt;Tag&gt;0&lt;/Tag&gt;&lt;Author&gt;Duan, Wenjing; Gu, Bin; Whinston, Andrew B&lt;/Author&gt;&lt;Year&gt;2008&lt;/Year&gt;&lt;Details&gt;&lt;_accessed&gt;63173472&lt;/_accessed&gt;&lt;_collection_scope&gt;SCIE;EI&lt;/_collection_scope&gt;&lt;_created&gt;63173472&lt;/_created&gt;&lt;_db_updated&gt;CrossRef&lt;/_db_updated&gt;&lt;_doi&gt;10.1016/j.dss.2008.04.001&lt;/_doi&gt;&lt;_impact_factor&gt;   3.847&lt;/_impact_factor&gt;&lt;_isbn&gt;01679236&lt;/_isbn&gt;&lt;_issue&gt;4&lt;/_issue&gt;&lt;_journal&gt;Decision Support Systems&lt;/_journal&gt;&lt;_modified&gt;63173472&lt;/_modified&gt;&lt;_pages&gt;1007-1016&lt;/_pages&gt;&lt;_tertiary_title&gt;Decision Support Systems&lt;/_tertiary_title&gt;&lt;_url&gt;https://linkinghub.elsevier.com/retrieve/pii/S0167923608000754_x000d__x000a_https://api.elsevier.com/content/article/PII:S0167923608000754?httpAccept=text/xml&lt;/_url&gt;&lt;_volume&gt;45&lt;/_volume&gt;&lt;/Details&gt;&lt;Extra&gt;&lt;DBUID&gt;{0F1396E1-13FB-4B19-9925-FB65FFA3767B}&lt;/DBUID&gt;&lt;/Extra&gt;&lt;/Item&gt;&lt;/References&gt;&lt;/Group&gt;&lt;Group&gt;&lt;References&gt;&lt;Item&gt;&lt;ID&gt;310&lt;/ID&gt;&lt;UID&gt;{A88FA2F0-29C7-4A92-A581-515BDB3FA291}&lt;/UID&gt;&lt;Title&gt;The Effects of Positive and Negative Online Customer Reviews: Do Brand Strength and Category Maturity Matter?&lt;/Title&gt;&lt;Template&gt;Journal Article&lt;/Template&gt;&lt;Star&gt;0&lt;/Star&gt;&lt;Tag&gt;5&lt;/Tag&gt;&lt;Author&gt;Ho-Dac, Nga N; Carson, Stephen J; Moore, William L&lt;/Author&gt;&lt;Year&gt;2013&lt;/Year&gt;&lt;Details&gt;&lt;_accessed&gt;63207008&lt;/_accessed&gt;&lt;_collection_scope&gt;SSCI&lt;/_collection_scope&gt;&lt;_created&gt;63175131&lt;/_created&gt;&lt;_date&gt;59433120&lt;/_date&gt;&lt;_date_display&gt;2013&lt;/_date_display&gt;&lt;_db_updated&gt;PKU Search&lt;/_db_updated&gt;&lt;_doi&gt;10.1509/jm.11.0011&lt;/_doi&gt;&lt;_impact_factor&gt;   7.821&lt;/_impact_factor&gt;&lt;_isbn&gt;0022-2429_x000d__x000a_&lt;/_isbn&gt;&lt;_issue&gt;6&lt;/_issue&gt;&lt;_journal&gt;Journal of Marketing&lt;/_journal&gt;&lt;_keywords&gt;Influence_x000d__x000a_; Consumer behavior_x000d__x000a_; Brand equity_x000d__x000a_; Research_x000d__x000a_&lt;/_keywords&gt;&lt;_modified&gt;63231674&lt;/_modified&gt;&lt;_number&gt;1&lt;/_number&gt;&lt;_ori_publication&gt;American Marketing Association_x000d__x000a_&lt;/_ori_publication&gt;&lt;_pages&gt;37-53&lt;/_pages&gt;&lt;_url&gt;http://pku.summon.serialssolutions.com/2.0.0/link/0/eLvHCXMwnV1LT-MwELZaDqu9LLCAtrxkaYU4hU1jp3G4VFCo0IoiDnDhEtnxpAhoWpIWiX_PjJPwkrhwiSLFlq2M7ZnPM_MNYyI48L1PZwIE2lcSrA2F7WaiJzKDOy0KZE_YyFhKTr4ZqfPLYHga_m8x1aTGUJSlCxN0Tn20l8wD_JMiUlII2Z89elQ-itysdS2NNmujxq8o9N8O5EBFDWk4aqT4gwqqD-L3wYhOtQyXvz-LFfarNif5USX_VdaC_Df70USzr7EJLgNeMRSXfJrxSxej9QRc55ZfwNjRfvOKb5QPFjj6BApeOQzKQ34y5ccFNSXndT6e37p-A2KXmBbPfESsoGjG0wvKp7_OroenV4Mzr66w4HVx6wkvzjSkGVp9WvmgfANdqYVGGyFFGGbJ5UZ87QpCYyUCDzBpz0KEEEvHUvraig22lE9z-EMhUr6UUWwNxLHU2EkDpKEwYZbGRinZYX-bn57MKiKNhAAIGizJ3QSBiIuu67A9kkdSV-DER0l3FOVYL8oyORIIrxA0yqjD9l072oXzQqe6TibAuRCf1YeWG050r4M2ctv86sMW-xlQzQuXcLjNlubFAnZYe3a_2HXr6gUgidma&lt;/_url&gt;&lt;_volume&gt;77&lt;/_volume&gt;&lt;/Details&gt;&lt;Extra&gt;&lt;DBUID&gt;{0F1396E1-13FB-4B19-9925-FB65FFA3767B}&lt;/DBUID&gt;&lt;/Extra&gt;&lt;/Item&gt;&lt;/References&gt;&lt;/Group&gt;&lt;Group&gt;&lt;References&gt;&lt;Item&gt;&lt;ID&gt;282&lt;/ID&gt;&lt;UID&gt;{F6A0D84F-3167-474F-ADF8-C06C442084BB}&lt;/UID&gt;&lt;Title&gt;基于淘宝网评论数据的信息质量对在线评论有用性的影响&lt;/Title&gt;&lt;Template&gt;Journal Article&lt;/Template&gt;&lt;Star&gt;0&lt;/Star&gt;&lt;Tag&gt;0&lt;/Tag&gt;&lt;Author&gt;张艳辉; 李宗伟; 赵诣成&lt;/Author&gt;&lt;Year&gt;2017&lt;/Year&gt;&lt;Details&gt;&lt;_accessed&gt;63157821&lt;/_accessed&gt;&lt;_author_aff&gt;华东理工大学商学院;上海工程技术大学管理学院;&lt;/_author_aff&gt;&lt;_collection_scope&gt;CSSCI-C;PKU&lt;/_collection_scope&gt;&lt;_created&gt;63157821&lt;/_created&gt;&lt;_date&gt;61536960&lt;/_date&gt;&lt;_db_provider&gt;CNKI: 期刊&lt;/_db_provider&gt;&lt;_db_updated&gt;CNKI - Reference&lt;/_db_updated&gt;&lt;_issue&gt;01&lt;/_issue&gt;&lt;_journal&gt;管理学报&lt;/_journal&gt;&lt;_keywords&gt;信息采纳模型;信息质量;在线评论有用性&lt;/_keywords&gt;&lt;_language&gt;Chinese&lt;/_language&gt;&lt;_modified&gt;63157821&lt;/_modified&gt;&lt;_pages&gt;77-85&lt;/_pages&gt;&lt;_url&gt;http://kns.cnki.net/KCMS/detail/detail.aspx?FileName=GLXB201701016&amp;amp;DbName=CJFQ2017&lt;/_url&gt;&lt;_volume&gt;14&lt;/_volume&gt;&lt;_translated_author&gt;Zhang, Yanhui;Li, Zongwei;Zhao, Yicheng&lt;/_translated_author&gt;&lt;/Details&gt;&lt;Extra&gt;&lt;DBUID&gt;{0F1396E1-13FB-4B19-9925-FB65FFA3767B}&lt;/DBUID&gt;&lt;/Extra&gt;&lt;/Item&gt;&lt;/References&gt;&lt;/Group&gt;&lt;Group&gt;&lt;References&gt;&lt;Item&gt;&lt;ID&gt;314&lt;/ID&gt;&lt;UID&gt;{25990C43-9D24-4DEA-8C40-A541A3566FCF}&lt;/UID&gt;&lt;Title&gt;What Makes a Helpful Online Review A Study of Customer Reviews on Amazon.com&lt;/Title&gt;&lt;Template&gt;Journal Article&lt;/Template&gt;&lt;Star&gt;0&lt;/Star&gt;&lt;Tag&gt;0&lt;/Tag&gt;&lt;Author&gt;Mudambi, Susan M; Schuff, David&lt;/Author&gt;&lt;Year&gt;2010&lt;/Year&gt;&lt;Details&gt;&lt;_accessed&gt;63175162&lt;/_accessed&gt;&lt;_collection_scope&gt;SCIE;SSCI;EI&lt;/_collection_scope&gt;&lt;_created&gt;63175162&lt;/_created&gt;&lt;_doi&gt;10.2307/20721420&lt;/_doi&gt;&lt;_impact_factor&gt;   4.373&lt;/_impact_factor&gt;&lt;_issue&gt;1&lt;/_issue&gt;&lt;_journal&gt;MIS QUARTERLY&lt;/_journal&gt;&lt;_modified&gt;63218574&lt;/_modified&gt;&lt;_pages&gt;185-200&lt;/_pages&gt;&lt;_volume&gt;34&lt;/_volume&gt;&lt;/Details&gt;&lt;Extra&gt;&lt;DBUID&gt;{0F1396E1-13FB-4B19-9925-FB65FFA3767B}&lt;/DBUID&gt;&lt;/Extra&gt;&lt;/Item&gt;&lt;/References&gt;&lt;/Group&gt;&lt;/Citation&gt;_x000a_"/>
    <w:docVar w:name="NE.Ref{160E65B2-F1B7-476A-B20F-42D098464B85}" w:val=" ADDIN NE.Ref.{160E65B2-F1B7-476A-B20F-42D098464B85}&lt;Citation&gt;&lt;Group&gt;&lt;References&gt;&lt;Item&gt;&lt;ID&gt;319&lt;/ID&gt;&lt;UID&gt;{CCBE7389-AF27-41E4-9C0E-FD8336745CF9}&lt;/UID&gt;&lt;Title&gt;网络口碑中追加评论的有用性感知研究&lt;/Title&gt;&lt;Template&gt;Journal Article&lt;/Template&gt;&lt;Star&gt;0&lt;/Star&gt;&lt;Tag&gt;0&lt;/Tag&gt;&lt;Author&gt;王长征; 何钐; 王魁&lt;/Author&gt;&lt;Year&gt;2015&lt;/Year&gt;&lt;Details&gt;&lt;_accessed&gt;63175479&lt;/_accessed&gt;&lt;_author_aff&gt;武汉大学经济与管理学院;&lt;/_author_aff&gt;&lt;_collection_scope&gt;CSSCI-C;PKU&lt;/_collection_scope&gt;&lt;_created&gt;63175479&lt;/_created&gt;&lt;_date&gt;60684480&lt;/_date&gt;&lt;_db_provider&gt;CNKI: 期刊&lt;/_db_provider&gt;&lt;_db_updated&gt;CNKI - Reference&lt;/_db_updated&gt;&lt;_issue&gt;03&lt;/_issue&gt;&lt;_journal&gt;管理科学&lt;/_journal&gt;&lt;_keywords&gt;一次性评论;追加评论;归因理论;时间距离;评论有用性&lt;/_keywords&gt;&lt;_language&gt;Chinese&lt;/_language&gt;&lt;_modified&gt;63175479&lt;/_modified&gt;&lt;_pages&gt;102-114&lt;/_pages&gt;&lt;_url&gt;http://kns.cnki.net/KCMS/detail/detail.aspx?FileName=JCJJ201503009&amp;amp;DbName=CJFQ2015&lt;/_url&gt;&lt;_volume&gt;28&lt;/_volume&gt;&lt;_translated_author&gt;Wang, Zhangzheng;He, Shan;Wang, Kui&lt;/_translated_author&gt;&lt;/Details&gt;&lt;Extra&gt;&lt;DBUID&gt;{0F1396E1-13FB-4B19-9925-FB65FFA3767B}&lt;/DBUID&gt;&lt;/Extra&gt;&lt;/Item&gt;&lt;/References&gt;&lt;/Group&gt;&lt;/Citation&gt;_x000a_"/>
    <w:docVar w:name="NE.Ref{1674BD8B-F869-4D33-9B47-0EBFCDF59967}" w:val=" ADDIN NE.Ref.{1674BD8B-F869-4D33-9B47-0EBFCDF59967}&lt;Citation&gt;&lt;Group&gt;&lt;References&gt;&lt;Item&gt;&lt;ID&gt;310&lt;/ID&gt;&lt;UID&gt;{A88FA2F0-29C7-4A92-A581-515BDB3FA291}&lt;/UID&gt;&lt;Title&gt;The Effects of Positive and Negative Online Customer Reviews: Do Brand Strength and Category Maturity Matter?&lt;/Title&gt;&lt;Template&gt;Journal Article&lt;/Template&gt;&lt;Star&gt;0&lt;/Star&gt;&lt;Tag&gt;5&lt;/Tag&gt;&lt;Author&gt;Ho-Dac, Nga N; Carson, Stephen J; Moore, William L&lt;/Author&gt;&lt;Year&gt;2013&lt;/Year&gt;&lt;Details&gt;&lt;_accessed&gt;63207008&lt;/_accessed&gt;&lt;_collection_scope&gt;SSCI&lt;/_collection_scope&gt;&lt;_created&gt;63175131&lt;/_created&gt;&lt;_date&gt;59433120&lt;/_date&gt;&lt;_date_display&gt;2013&lt;/_date_display&gt;&lt;_db_updated&gt;PKU Search&lt;/_db_updated&gt;&lt;_doi&gt;10.1509/jm.11.0011&lt;/_doi&gt;&lt;_impact_factor&gt;   7.821&lt;/_impact_factor&gt;&lt;_isbn&gt;0022-2429_x000d__x000a_&lt;/_isbn&gt;&lt;_issue&gt;6&lt;/_issue&gt;&lt;_journal&gt;Journal of Marketing&lt;/_journal&gt;&lt;_keywords&gt;Influence_x000d__x000a_; Consumer behavior_x000d__x000a_; Brand equity_x000d__x000a_; Research_x000d__x000a_&lt;/_keywords&gt;&lt;_modified&gt;63231674&lt;/_modified&gt;&lt;_number&gt;1&lt;/_number&gt;&lt;_ori_publication&gt;American Marketing Association_x000d__x000a_&lt;/_ori_publication&gt;&lt;_pages&gt;37-53&lt;/_pages&gt;&lt;_url&gt;http://pku.summon.serialssolutions.com/2.0.0/link/0/eLvHCXMwnV1LT-MwELZaDqu9LLCAtrxkaYU4hU1jp3G4VFCo0IoiDnDhEtnxpAhoWpIWiX_PjJPwkrhwiSLFlq2M7ZnPM_MNYyI48L1PZwIE2lcSrA2F7WaiJzKDOy0KZE_YyFhKTr4ZqfPLYHga_m8x1aTGUJSlCxN0Tn20l8wD_JMiUlII2Z89elQ-itysdS2NNmujxq8o9N8O5EBFDWk4aqT4gwqqD-L3wYhOtQyXvz-LFfarNif5USX_VdaC_Df70USzr7EJLgNeMRSXfJrxSxej9QRc55ZfwNjRfvOKb5QPFjj6BApeOQzKQ34y5ccFNSXndT6e37p-A2KXmBbPfESsoGjG0wvKp7_OroenV4Mzr66w4HVx6wkvzjSkGVp9WvmgfANdqYVGGyFFGGbJ5UZ87QpCYyUCDzBpz0KEEEvHUvraig22lE9z-EMhUr6UUWwNxLHU2EkDpKEwYZbGRinZYX-bn57MKiKNhAAIGizJ3QSBiIuu67A9kkdSV-DER0l3FOVYL8oyORIIrxA0yqjD9l072oXzQqe6TibAuRCf1YeWG050r4M2ctv86sMW-xlQzQuXcLjNlubFAnZYe3a_2HXr6gUgidma&lt;/_url&gt;&lt;_volume&gt;77&lt;/_volume&gt;&lt;/Details&gt;&lt;Extra&gt;&lt;DBUID&gt;{0F1396E1-13FB-4B19-9925-FB65FFA3767B}&lt;/DBUID&gt;&lt;/Extra&gt;&lt;/Item&gt;&lt;/References&gt;&lt;/Group&gt;&lt;/Citation&gt;_x000a_"/>
    <w:docVar w:name="NE.Ref{18CE91F1-677E-441E-BD94-48DC92F539A6}" w:val=" ADDIN NE.Ref.{18CE91F1-677E-441E-BD94-48DC92F539A6}&lt;Citation&gt;&lt;Group&gt;&lt;References&gt;&lt;Item&gt;&lt;ID&gt;397&lt;/ID&gt;&lt;UID&gt;{9F4CEB5B-9259-4314-AB20-4FF5726C225E}&lt;/UID&gt;&lt;Title&gt;Python网络爬虫与信息提取&lt;/Title&gt;&lt;Template&gt;Web Page&lt;/Template&gt;&lt;Star&gt;0&lt;/Star&gt;&lt;Tag&gt;0&lt;/Tag&gt;&lt;Author&gt;嵩天&lt;/Author&gt;&lt;Year&gt;2019&lt;/Year&gt;&lt;Details&gt;&lt;_accessed&gt;63183774&lt;/_accessed&gt;&lt;_created&gt;63183773&lt;/_created&gt;&lt;_modified&gt;63183774&lt;/_modified&gt;&lt;_url&gt;http://www.icourse163.org/course/BIT-1001870001&lt;/_url&gt;&lt;_volume&gt;2019&lt;/_volume&gt;&lt;_translated_author&gt;Song, Tian&lt;/_translated_author&gt;&lt;/Details&gt;&lt;Extra&gt;&lt;DBUID&gt;{0F1396E1-13FB-4B19-9925-FB65FFA3767B}&lt;/DBUID&gt;&lt;/Extra&gt;&lt;/Item&gt;&lt;/References&gt;&lt;/Group&gt;&lt;/Citation&gt;_x000a_"/>
    <w:docVar w:name="NE.Ref{1A131A8B-26A2-4FFA-966D-4A6F9A6E5BD1}" w:val=" ADDIN NE.Ref.{1A131A8B-26A2-4FFA-966D-4A6F9A6E5BD1}&lt;Citation&gt;&lt;Group&gt;&lt;References&gt;&lt;Item&gt;&lt;ID&gt;294&lt;/ID&gt;&lt;UID&gt;{B62BE335-32D0-4864-9323-BFC473169E9E}&lt;/UID&gt;&lt;Title&gt;Online Consumer Review: Word-of-Mouth as a New Element of Marketing Communication Mix&lt;/Title&gt;&lt;Template&gt;Journal Article&lt;/Template&gt;&lt;Star&gt;0&lt;/Star&gt;&lt;Tag&gt;0&lt;/Tag&gt;&lt;Author&gt;Chen, Yubo; Xie, Jinhong&lt;/Author&gt;&lt;Year&gt;2008&lt;/Year&gt;&lt;Details&gt;&lt;_accessed&gt;63172663&lt;/_accessed&gt;&lt;_collection_scope&gt;SCIE;SSCI;EI&lt;/_collection_scope&gt;&lt;_created&gt;63172659&lt;/_created&gt;&lt;_date&gt;56802240&lt;/_date&gt;&lt;_date_display&gt;2008&lt;/_date_display&gt;&lt;_db_updated&gt;PKU Search&lt;/_db_updated&gt;&lt;_doi&gt;10.1287/mnsc.1070.0810&lt;/_doi&gt;&lt;_impact_factor&gt;   4.219&lt;/_impact_factor&gt;&lt;_isbn&gt;0025-1909_x000d__x000a_&lt;/_isbn&gt;&lt;_issue&gt;3&lt;/_issue&gt;&lt;_journal&gt;Management Science&lt;/_journal&gt;&lt;_keywords&gt;marketing communications_x000d__x000a_; online consumer review_x000d__x000a_; product review information_x000d__x000a_; word-of-mouth_x000d__x000a_; social interactions_x000d__x000a_; Sumer_x000d__x000a_; Consumer research_x000d__x000a_; Information content_x000d__x000a_; Capital costs_x000d__x000a_; Management science_x000d__x000a_; Websites_x000d__x000a_; Product information_x000d__x000a_; Consumer advertising_x000d__x000a_; Information attributes_x000d__x000a_; Marketing_x000d__x000a_; Consumer behavior_x000d__x000a_; Models_x000d__x000a_; Word of mouth marketing_x000d__x000a_; Methods_x000d__x000a_; Product quality_x000d__x000a_; Studies_x000d__x000a_; Operations research_x000d__x000a_; Market strategy_x000d__x000a_; Electronic commerce_x000d__x000a_; User behavior_x000d__x000a_; Information dissemination_x000d__x000a_&lt;/_keywords&gt;&lt;_modified&gt;63217032&lt;/_modified&gt;&lt;_number&gt;1&lt;/_number&gt;&lt;_ori_publication&gt;INFORMS_x000d__x000a_&lt;/_ori_publication&gt;&lt;_pages&gt;477-491_x000d__x000a_&lt;/_pages&gt;&lt;_place_published&gt;Linthicum_x000d__x000a_&lt;/_place_published&gt;&lt;_url&gt;http://pku.summon.serialssolutions.com/2.0.0/link/0/eLvHCXMwnV3Nb9MwFH9ah4S48D0tDCZfgFNGHDuJswuaqlYIUYkDY4KL5ToOVKNpaFoE__3ec-KKIiEkDs4ljuPk5zy_l_fxAxDpWRL_IRPqLJVGWWWsQpWDDO5MJa60FReoT3DKVf48U-_ep9NJ9vYAVEiNoShLHybonfqoL82_ObTXuQ99fN1-j4k-itysA5fGCEZK9lTmH3cCGddkHphbcf8rh9qNaCu8WjadRQO2SM5wa0z29qYgoUPZYJ_uRIpkF0IX95TSW2vXOvvb3jS99_-PcR_uDvoou-gX0AM4cM1DuB3C4R_BZV-LlI2HVE3WOxPO2RVarfGqjmfEwcdMxwxDgckmfTg6W9VsFhKq2V4WCpstfj6Gy-nkw_hNPFAxxOS2lHEm8Fs1ojCuQJu2Jt9gZsu8zjNuEzWvHComBnU7m-NbrYpCOcvzwjrBpScnEkdw2KwadwyMSEFLbmqp6E_KXBIzuyhVVc1TXrlMRfAygKDbvuKGJksFB9YElya4NMEVwXPCSA90nXjo6IdG98Vsu05fkOVE1WxSHNH3I_g2a2PNkHmA86HiV3s9WYBbD2DrJaoMdqEzqYWWRRHBi3DmX7M78pDvugW8IzgJy0YPAqPTKRc8T0vJIxj7lbS7bNEs8W409A8tDE3D_MLm6UOFWWAT2FpsODstS66_bpZP_nbzE7jTR7xQFN1TONyst-4ZjNrr7SmMiqtPp_7TuQG9ohwp&lt;/_url&gt;&lt;_volume&gt;54&lt;/_volume&gt;&lt;/Details&gt;&lt;Extra&gt;&lt;DBUID&gt;{0F1396E1-13FB-4B19-9925-FB65FFA3767B}&lt;/DBUID&gt;&lt;/Extra&gt;&lt;/Item&gt;&lt;/References&gt;&lt;/Group&gt;&lt;/Citation&gt;_x000a_"/>
    <w:docVar w:name="NE.Ref{1ACBC19E-1A96-4B12-89E7-BE8DEF0F75B5}" w:val=" ADDIN NE.Ref.{1ACBC19E-1A96-4B12-89E7-BE8DEF0F75B5}&lt;Citation&gt;&lt;Group&gt;&lt;References&gt;&lt;Item&gt;&lt;ID&gt;389&lt;/ID&gt;&lt;UID&gt;{27D3B5E2-30AC-4BE3-B832-12469C3624DB}&lt;/UID&gt;&lt;Title&gt;Searching for Experience on the Web: An Empirical Examination of Consumer Behavior for Search and Experience Goods&lt;/Title&gt;&lt;Template&gt;Journal Article&lt;/Template&gt;&lt;Star&gt;0&lt;/Star&gt;&lt;Tag&gt;0&lt;/Tag&gt;&lt;Author&gt;Peng, Huang; Nicholas, Lurie; Sabyasachi, Mitra&lt;/Author&gt;&lt;Year&gt;2009&lt;/Year&gt;&lt;Details&gt;&lt;_accessed&gt;63181180&lt;/_accessed&gt;&lt;_collection_scope&gt;SSCI&lt;/_collection_scope&gt;&lt;_created&gt;63181180&lt;/_created&gt;&lt;_impact_factor&gt;   7.821&lt;/_impact_factor&gt;&lt;_issue&gt;2&lt;/_issue&gt;&lt;_journal&gt;JOURNAL OF MARKETING&lt;/_journal&gt;&lt;_modified&gt;63181180&lt;/_modified&gt;&lt;_pages&gt;55-69&lt;/_pages&gt;&lt;_volume&gt;73&lt;/_volume&gt;&lt;/Details&gt;&lt;Extra&gt;&lt;DBUID&gt;{0F1396E1-13FB-4B19-9925-FB65FFA3767B}&lt;/DBUID&gt;&lt;/Extra&gt;&lt;/Item&gt;&lt;/References&gt;&lt;/Group&gt;&lt;/Citation&gt;_x000a_"/>
    <w:docVar w:name="NE.Ref{1C22B074-F3B2-4299-A04B-C924139EEC00}" w:val=" ADDIN NE.Ref.{1C22B074-F3B2-4299-A04B-C924139EEC00}&lt;Citation&gt;&lt;Group&gt;&lt;References&gt;&lt;Item&gt;&lt;ID&gt;365&lt;/ID&gt;&lt;UID&gt;{BDECE590-4F79-4BAE-89A7-C182B4772475}&lt;/UID&gt;&lt;Title&gt;Avoiding the dark side of positive online consumer reviews: Enhancing reviews&amp;apos; usefulness for high risk-averse travelers&lt;/Title&gt;&lt;Template&gt;Journal Article&lt;/Template&gt;&lt;Star&gt;0&lt;/Star&gt;&lt;Tag&gt;0&lt;/Tag&gt;&lt;Author&gt;Casaló, Luis V; Flavián, Carlos; Guinalíu, Miguel; Ekinci, Yuksel&lt;/Author&gt;&lt;Year&gt;2015&lt;/Year&gt;&lt;Details&gt;&lt;_accessed&gt;63177973&lt;/_accessed&gt;&lt;_collection_scope&gt;SSCI&lt;/_collection_scope&gt;&lt;_created&gt;63177971&lt;/_created&gt;&lt;_db_updated&gt;CrossRef&lt;/_db_updated&gt;&lt;_doi&gt;10.1016/j.jbusres.2015.01.010&lt;/_doi&gt;&lt;_impact_factor&gt;   4.028&lt;/_impact_factor&gt;&lt;_isbn&gt;01482963&lt;/_isbn&gt;&lt;_issue&gt;9&lt;/_issue&gt;&lt;_journal&gt;Journal of Business Research&lt;/_journal&gt;&lt;_modified&gt;63177973&lt;/_modified&gt;&lt;_pages&gt;1829-1835&lt;/_pages&gt;&lt;_tertiary_title&gt;Journal of Business Research&lt;/_tertiary_title&gt;&lt;_url&gt;https://linkinghub.elsevier.com/retrieve/pii/S0148296315000247_x000d__x000a_https://api.elsevier.com/content/article/PII:S0148296315000247?httpAccept=text/xml&lt;/_url&gt;&lt;_volume&gt;68&lt;/_volume&gt;&lt;/Details&gt;&lt;Extra&gt;&lt;DBUID&gt;{0F1396E1-13FB-4B19-9925-FB65FFA3767B}&lt;/DBUID&gt;&lt;/Extra&gt;&lt;/Item&gt;&lt;/References&gt;&lt;/Group&gt;&lt;/Citation&gt;_x000a_"/>
    <w:docVar w:name="NE.Ref{1C757A23-B47F-47CF-BBF1-779E30EBD1BD}" w:val=" ADDIN NE.Ref.{1C757A23-B47F-47CF-BBF1-779E30EBD1BD}&lt;Citation&gt;&lt;Group&gt;&lt;References&gt;&lt;Item&gt;&lt;ID&gt;467&lt;/ID&gt;&lt;UID&gt;{3459507D-17E9-438B-94A1-CE953B5A4FC8}&lt;/UID&gt;&lt;Title&gt;有调节的中介模型检验方法:竞争还是替补?&lt;/Title&gt;&lt;Template&gt;Journal Article&lt;/Template&gt;&lt;Star&gt;0&lt;/Star&gt;&lt;Tag&gt;0&lt;/Tag&gt;&lt;Author&gt;温忠麟; 叶宝娟&lt;/Author&gt;&lt;Year&gt;2014&lt;/Year&gt;&lt;Details&gt;&lt;_accessed&gt;63210089&lt;/_accessed&gt;&lt;_author_aff&gt;华南师范大学心理应用研究中心/心理学院;江西师范大学心理学院;&lt;/_author_aff&gt;&lt;_collection_scope&gt;CSCD;CSSCI-C;PKU&lt;/_collection_scope&gt;&lt;_created&gt;63210089&lt;/_created&gt;&lt;_date&gt;60078240&lt;/_date&gt;&lt;_db_provider&gt;CNKI: 期刊&lt;/_db_provider&gt;&lt;_db_updated&gt;CNKI - Reference&lt;/_db_updated&gt;&lt;_issue&gt;05&lt;/_issue&gt;&lt;_journal&gt;心理学报&lt;/_journal&gt;&lt;_keywords&gt;中介;调节;有调节的中介;有中介的调节&lt;/_keywords&gt;&lt;_language&gt;Chinese&lt;/_language&gt;&lt;_modified&gt;63210089&lt;/_modified&gt;&lt;_pages&gt;714-726&lt;/_pages&gt;&lt;_url&gt;http://kns.cnki.net/KCMS/detail/detail.aspx?FileName=XLXB201405013&amp;amp;DbName=CJFQ2014&lt;/_url&gt;&lt;_volume&gt;46&lt;/_volume&gt;&lt;_translated_author&gt;Wen, Zhonglin;Ye, Baojuan&lt;/_translated_author&gt;&lt;/Details&gt;&lt;Extra&gt;&lt;DBUID&gt;{0F1396E1-13FB-4B19-9925-FB65FFA3767B}&lt;/DBUID&gt;&lt;/Extra&gt;&lt;/Item&gt;&lt;/References&gt;&lt;/Group&gt;&lt;/Citation&gt;_x000a_"/>
    <w:docVar w:name="NE.Ref{1D7016FD-9EAD-4EEB-B27A-970077F5A6C8}" w:val=" ADDIN NE.Ref.{1D7016FD-9EAD-4EEB-B27A-970077F5A6C8}&lt;Citation&gt;&lt;Group&gt;&lt;References&gt;&lt;Item&gt;&lt;ID&gt;465&lt;/ID&gt;&lt;UID&gt;{98E143CA-A0DF-4A08-9193-B416C0A962AA}&lt;/UID&gt;&lt;Title&gt;归因理论研究的新进展&lt;/Title&gt;&lt;Template&gt;Journal Article&lt;/Template&gt;&lt;Star&gt;0&lt;/Star&gt;&lt;Tag&gt;0&lt;/Tag&gt;&lt;Author&gt;张爱卿&lt;/Author&gt;&lt;Year&gt;2003&lt;/Year&gt;&lt;Details&gt;&lt;_collection_scope&gt;CSSCI-C;PKU&lt;/_collection_scope&gt;&lt;_created&gt;63208340&lt;/_created&gt;&lt;_issue&gt;1&lt;/_issue&gt;&lt;_journal&gt;教育研究与实验&lt;/_journal&gt;&lt;_language&gt;Chinese&lt;/_language&gt;&lt;_modified&gt;63208344&lt;/_modified&gt;&lt;_pages&gt;38-41&lt;/_pages&gt;&lt;_translated_author&gt;Zhang, Aiqing&lt;/_translated_author&gt;&lt;/Details&gt;&lt;Extra&gt;&lt;DBUID&gt;{0F1396E1-13FB-4B19-9925-FB65FFA3767B}&lt;/DBUID&gt;&lt;/Extra&gt;&lt;/Item&gt;&lt;/References&gt;&lt;/Group&gt;&lt;/Citation&gt;_x000a_"/>
    <w:docVar w:name="NE.Ref{1DC8C7DF-1DE6-4096-B01D-46426A9CDE8D}" w:val=" ADDIN NE.Ref.{1DC8C7DF-1DE6-4096-B01D-46426A9CDE8D}&lt;Citation&gt;&lt;Group&gt;&lt;References&gt;&lt;Item&gt;&lt;ID&gt;471&lt;/ID&gt;&lt;UID&gt;{70BEFA85-11CB-4DC8-8F6D-BC8804B48273}&lt;/UID&gt;&lt;Title&gt;Information direction, website reputation and eWOM effect: A moderating role of product type&lt;/Title&gt;&lt;Template&gt;Journal Article&lt;/Template&gt;&lt;Star&gt;0&lt;/Star&gt;&lt;Tag&gt;0&lt;/Tag&gt;&lt;Author&gt;Park, Cheol; Lee, Thaemin&lt;/Author&gt;&lt;Year&gt;2009&lt;/Year&gt;&lt;Details&gt;&lt;_accessed&gt;63212481&lt;/_accessed&gt;&lt;_collection_scope&gt;SSCI&lt;/_collection_scope&gt;&lt;_created&gt;63212481&lt;/_created&gt;&lt;_impact_factor&gt;   4.028&lt;/_impact_factor&gt;&lt;_issue&gt;1&lt;/_issue&gt;&lt;_journal&gt;Journal of Business Research&lt;/_journal&gt;&lt;_modified&gt;63212481&lt;/_modified&gt;&lt;_pages&gt;61-67&lt;/_pages&gt;&lt;_volume&gt;66&lt;/_volume&gt;&lt;/Details&gt;&lt;Extra&gt;&lt;DBUID&gt;{0F1396E1-13FB-4B19-9925-FB65FFA3767B}&lt;/DBUID&gt;&lt;/Extra&gt;&lt;/Item&gt;&lt;/References&gt;&lt;/Group&gt;&lt;/Citation&gt;_x000a_"/>
    <w:docVar w:name="NE.Ref{1E3ECC23-1E51-45EB-B0B4-238971143AC3}" w:val=" ADDIN NE.Ref.{1E3ECC23-1E51-45EB-B0B4-238971143AC3}&lt;Citation&gt;&lt;Group&gt;&lt;References&gt;&lt;Item&gt;&lt;ID&gt;366&lt;/ID&gt;&lt;UID&gt;{18BB87AE-89C4-4A0F-9074-36CC8071A185}&lt;/UID&gt;&lt;Title&gt;The order effect on online review helpfulness: A social influence perspective&lt;/Title&gt;&lt;Template&gt;Journal Article&lt;/Template&gt;&lt;Star&gt;0&lt;/Star&gt;&lt;Tag&gt;0&lt;/Tag&gt;&lt;Author&gt;Zhou, Shasha; Guo, Bin&lt;/Author&gt;&lt;Year&gt;2017&lt;/Year&gt;&lt;Details&gt;&lt;_accessed&gt;63177971&lt;/_accessed&gt;&lt;_collection_scope&gt;SCIE;EI&lt;/_collection_scope&gt;&lt;_created&gt;63177971&lt;/_created&gt;&lt;_date&gt;61536960&lt;/_date&gt;&lt;_date_display&gt;2017&lt;/_date_display&gt;&lt;_db_updated&gt;PKU Search&lt;/_db_updated&gt;&lt;_doi&gt;10.1016/j.dss.2016.09.016&lt;/_doi&gt;&lt;_impact_factor&gt;   3.847&lt;/_impact_factor&gt;&lt;_isbn&gt;0167-9236_x000d__x000a_&lt;/_isbn&gt;&lt;_journal&gt;Decision Support Systems&lt;/_journal&gt;&lt;_keywords&gt;Review helpfulness_x000d__x000a_; Order effect_x000d__x000a_; Normative social influence_x000d__x000a_; Informational social influence_x000d__x000a_; Analysis_x000d__x000a_; Restaurants_x000d__x000a_&lt;/_keywords&gt;&lt;_modified&gt;63217027&lt;/_modified&gt;&lt;_number&gt;1&lt;/_number&gt;&lt;_ori_publication&gt;Elsevier B.V_x000d__x000a_&lt;/_ori_publication&gt;&lt;_pages&gt;77-87_x000d__x000a_&lt;/_pages&gt;&lt;_url&gt;http://pku.summon.serialssolutions.com/2.0.0/link/0/eLvHCXMwnV1LSwMxEA7ag3jxLdYXuQlCpbvJ5uGtaouIBQ968RLy2MVHaZfa_n9nNrsWigp6WjZkd8NkNt9MMvMNISy96HaW1gQRmFepDEIyJ3giLeIQNAJcKFVIzHd-Hqr7h3TQz-4WtNvLB_pVYFb4QJrtRFT8pAmybTPwApDh8ebqaxGOZnG8EUxWFR8rjm8waERzuvnd637Cp1YTLFdDz2DzT6PcIhu1hUl7USW2yUo-3iFrTYD7LhmCZtCKcZPGYA46GdNImEFjIgt9yUdlMR9h_0vao3Ffnb429UxoucjQ3CNPg_7j9W2nLqrQ8anQEv1FlUjvQ8pYVujEW7CwgmO260UAd8pJbEs1duY2y1QODlphrVDO8ZwLtk9a48k4PyAUrA2NfGPaeoUZsS5YrZ0NjgeVFTy0yXkjSlNG7gzTBJW9GRCQQQGZrjZwaRPeCNvU4B9B3YBsf3vsDCfG4O84m1pv66wCGCESW5kelxKWMJj5w_994Iisp4jk1a7LMWnNpvP8hKyW7_PTSuM-AVRz0RQ&lt;/_url&gt;&lt;_volume&gt;93&lt;/_volume&gt;&lt;/Details&gt;&lt;Extra&gt;&lt;DBUID&gt;{0F1396E1-13FB-4B19-9925-FB65FFA3767B}&lt;/DBUID&gt;&lt;/Extra&gt;&lt;/Item&gt;&lt;/References&gt;&lt;/Group&gt;&lt;/Citation&gt;_x000a_"/>
    <w:docVar w:name="NE.Ref{1F51A112-10B0-4973-AB93-9DAD4BF4033D}" w:val=" ADDIN NE.Ref.{1F51A112-10B0-4973-AB93-9DAD4BF4033D}&lt;Citation&gt;&lt;Group&gt;&lt;References&gt;&lt;Item&gt;&lt;ID&gt;374&lt;/ID&gt;&lt;UID&gt;{BB0B09E3-C4EB-482E-97C4-8E2C8F2D85C5}&lt;/UID&gt;&lt;Title&gt;A theoretical framework to identify authentic online reviews&lt;/Title&gt;&lt;Template&gt;Journal Article&lt;/Template&gt;&lt;Star&gt;0&lt;/Star&gt;&lt;Tag&gt;0&lt;/Tag&gt;&lt;Author&gt;Banerjee, Snehasish; Y. K. Chua, Alton&lt;/Author&gt;&lt;Year&gt;2014&lt;/Year&gt;&lt;Details&gt;&lt;_accessed&gt;63180804&lt;/_accessed&gt;&lt;_collection_scope&gt;SCIE;SSCI;EI&lt;/_collection_scope&gt;&lt;_created&gt;63179254&lt;/_created&gt;&lt;_date&gt;59958720&lt;/_date&gt;&lt;_date_display&gt;2014&lt;/_date_display&gt;&lt;_db_updated&gt;PKU Search&lt;/_db_updated&gt;&lt;_doi&gt;10.1108/OIR-02-2014-0047&lt;/_doi&gt;&lt;_impact_factor&gt;   1.928&lt;/_impact_factor&gt;&lt;_isbn&gt;1468-4527_x000d__x000a_&lt;/_isbn&gt;&lt;_issue&gt;5&lt;/_issue&gt;&lt;_journal&gt;Online Information Review&lt;/_journal&gt;&lt;_keywords&gt;Information behaviour &amp;amp; retrieval_x000d__x000a_; Library &amp;amp; information science_x000d__x000a_; Science_x000d__x000a_; User generated content_x000d__x000a_; Social networks_x000d__x000a_; Knowledge management_x000d__x000a_; Research_x000d__x000a_; Regression analysis_x000d__x000a_; Image_x000d__x000a_; Studies_x000d__x000a_; Datasets_x000d__x000a_; Information science_x000d__x000a_; Hotels &amp;amp; motels_x000d__x000a_; Data sets_x000d__x000a_; Web sites_x000d__x000a_&lt;/_keywords&gt;&lt;_modified&gt;63217030&lt;/_modified&gt;&lt;_number&gt;1&lt;/_number&gt;&lt;_ori_publication&gt;Emerald Group Publishing Limited_x000d__x000a_&lt;/_ori_publication&gt;&lt;_pages&gt;634-649_x000d__x000a_&lt;/_pages&gt;&lt;_place_published&gt;Bradford_x000d__x000a_&lt;/_place_published&gt;&lt;_url&gt;http://pku.summon.serialssolutions.com/2.0.0/link/0/eLvHCXMwrV09T8MwED21ZYGBjwKi0FaeEAyhifNhR2KpUCNAlCIEQrBEseOICkgr2g78e2zHKW3FwMASeYgs62yf353vPQO4-My2VnyCJ2GCL9wwtTOloCVEFuAwEE6QhQnjOi350qc3dzjq-dcVuC2pMbrKssjOaLc9zCcqZu2oOm7plOf6A-oxm8HVveYaS9BvKRHEjkpgd16nH-9VWMMKCqgNEFnzSwbs6fc3NfnI8zEpbzF_6Wvp1Fqh7v64b30mRVv_Pfxt2DToFHWL5bQDFZHXYWNBs7AOLcN0QMfIUJnU1CLjI3bhvIsWyJEoK4u_0HSEhpoVnH2hRNXVyyZHhVIHMqKoe_AY9R4uLi3zRIPlSNzjWoK6nPAg8VxGBSEkkdFQwiSKcexUhmrUTXCKucNZIAgPhe-QVMZHPJUwB4tQpO4-1PJRLg4ApVzGfkwIl2IZolHCGMsYl2iGedTjftKA03IK4nGhxBHrCMamsbRdbONY2S5WtmvAiTH7b78umbkBzXISY7N9J7ETKB2-wPe8w7_3dATrRVvlfptQm37ORAuq47dZG6rk6bmtV5_89vHgG03U4ZE&lt;/_url&gt;&lt;_volume&gt;38&lt;/_volume&gt;&lt;/Details&gt;&lt;Extra&gt;&lt;DBUID&gt;{0F1396E1-13FB-4B19-9925-FB65FFA3767B}&lt;/DBUID&gt;&lt;/Extra&gt;&lt;/Item&gt;&lt;/References&gt;&lt;/Group&gt;&lt;/Citation&gt;_x000a_"/>
    <w:docVar w:name="NE.Ref{1F6441D3-EB66-4A82-BEDE-758C7EE34EDD}" w:val=" ADDIN NE.Ref.{1F6441D3-EB66-4A82-BEDE-758C7EE34EDD}&lt;Citation&gt;&lt;Group&gt;&lt;References&gt;&lt;Item&gt;&lt;ID&gt;398&lt;/ID&gt;&lt;UID&gt;{685B5AAA-1CF2-4035-8F77-184F7566BE33}&lt;/UID&gt;&lt;Title&gt;Convolutional Neural Networks for Sentence Classification&lt;/Title&gt;&lt;Template&gt;Journal Article&lt;/Template&gt;&lt;Star&gt;0&lt;/Star&gt;&lt;Tag&gt;0&lt;/Tag&gt;&lt;Author&gt;Kim, Yoon&lt;/Author&gt;&lt;Year&gt;2014&lt;/Year&gt;&lt;Details&gt;&lt;_accessed&gt;63184073&lt;/_accessed&gt;&lt;_created&gt;63184066&lt;/_created&gt;&lt;_doi&gt;10.3115/v1/D14-1181&lt;/_doi&gt;&lt;_journal&gt;Proceedings of the 2014 Conference on Empirical Methods in Natural Language Processing(EMNLP)&lt;/_journal&gt;&lt;_modified&gt;63184074&lt;/_modified&gt;&lt;_pages&gt;1746-1751&lt;/_pages&gt;&lt;/Details&gt;&lt;Extra&gt;&lt;DBUID&gt;{0F1396E1-13FB-4B19-9925-FB65FFA3767B}&lt;/DBUID&gt;&lt;/Extra&gt;&lt;/Item&gt;&lt;/References&gt;&lt;/Group&gt;&lt;/Citation&gt;_x000a_"/>
    <w:docVar w:name="NE.Ref{206CEE9F-31BC-4A2C-BE3C-6AE53D6D5F69}" w:val=" ADDIN NE.Ref.{206CEE9F-31BC-4A2C-BE3C-6AE53D6D5F69}&lt;Citation&gt;&lt;Group&gt;&lt;References&gt;&lt;Item&gt;&lt;ID&gt;304&lt;/ID&gt;&lt;UID&gt;{873348EC-54D8-4E05-A077-8EDB7401D50A}&lt;/UID&gt;&lt;Title&gt;Perceived Usefulness Factors of Online Reviews: A Study of Amazon.com&lt;/Title&gt;&lt;Template&gt;Journal Article&lt;/Template&gt;&lt;Star&gt;0&lt;/Star&gt;&lt;Tag&gt;5&lt;/Tag&gt;&lt;Author&gt;Lee, Sang-Gun; Trimi, Silvana; Yang, Chang-Gyu&lt;/Author&gt;&lt;Year&gt;2017&lt;/Year&gt;&lt;Details&gt;&lt;_accessed&gt;63176428&lt;/_accessed&gt;&lt;_collection_scope&gt;SCIE;EI&lt;/_collection_scope&gt;&lt;_created&gt;63174944&lt;/_created&gt;&lt;_date&gt;62457120&lt;/_date&gt;&lt;_db_updated&gt;CrossRef&lt;/_db_updated&gt;&lt;_doi&gt;10.1080/08874417.2016.1275954&lt;/_doi&gt;&lt;_impact_factor&gt;   1.100&lt;/_impact_factor&gt;&lt;_isbn&gt;0887-4417&lt;/_isbn&gt;&lt;_issue&gt;4&lt;/_issue&gt;&lt;_journal&gt;Journal of Computer Information Systems&lt;/_journal&gt;&lt;_modified&gt;63178180&lt;/_modified&gt;&lt;_pages&gt;344-352&lt;/_pages&gt;&lt;_tertiary_title&gt;Journal of Computer Information Systems&lt;/_tertiary_title&gt;&lt;_url&gt;https://www.tandfonline.com/doi/full/10.1080/08874417.2016.1275954_x000d__x000a_https://www.tandfonline.com/doi/pdf/10.1080/08874417.2016.1275954&lt;/_url&gt;&lt;_volume&gt;58&lt;/_volume&gt;&lt;/Details&gt;&lt;Extra&gt;&lt;DBUID&gt;{0F1396E1-13FB-4B19-9925-FB65FFA3767B}&lt;/DBUID&gt;&lt;/Extra&gt;&lt;/Item&gt;&lt;/References&gt;&lt;/Group&gt;&lt;/Citation&gt;_x000a_"/>
    <w:docVar w:name="NE.Ref{245BF2ED-4450-45D7-A348-5CA3D7559F71}" w:val=" ADDIN NE.Ref.{245BF2ED-4450-45D7-A348-5CA3D7559F71}&lt;Citation&gt;&lt;Group&gt;&lt;References&gt;&lt;Item&gt;&lt;ID&gt;438&lt;/ID&gt;&lt;UID&gt;{0998C181-1211-47A7-8E26-65F88323CE75}&lt;/UID&gt;&lt;Title&gt;Informational Influence in Organizations: An Integrated Approach to Knowledge Adoption&lt;/Title&gt;&lt;Template&gt;Journal Article&lt;/Template&gt;&lt;Star&gt;0&lt;/Star&gt;&lt;Tag&gt;0&lt;/Tag&gt;&lt;Author&gt;Sussman, Stephanie Watts; Siegal, Wendy Schneier&lt;/Author&gt;&lt;Year&gt;2003&lt;/Year&gt;&lt;Details&gt;&lt;_accessed&gt;63199428&lt;/_accessed&gt;&lt;_collection_scope&gt;SSCI;EI&lt;/_collection_scope&gt;&lt;_created&gt;63199428&lt;/_created&gt;&lt;_db_updated&gt;CrossRef&lt;/_db_updated&gt;&lt;_doi&gt;10.1287/isre.14.1.47.14767&lt;/_doi&gt;&lt;_impact_factor&gt;   2.457&lt;/_impact_factor&gt;&lt;_isbn&gt;1047-7047&lt;/_isbn&gt;&lt;_issue&gt;1&lt;/_issue&gt;&lt;_journal&gt;Information Systems Research&lt;/_journal&gt;&lt;_modified&gt;63199428&lt;/_modified&gt;&lt;_pages&gt;47-65&lt;/_pages&gt;&lt;_tertiary_title&gt;Information Systems Research&lt;/_tertiary_title&gt;&lt;_url&gt;http://pubsonline.informs.org/doi/abs/10.1287/isre.14.1.47.14767_x000d__x000a_https://pubsonline.informs.org/doi/pdf/10.1287/isre.14.1.47.14767&lt;/_url&gt;&lt;_volume&gt;14&lt;/_volume&gt;&lt;/Details&gt;&lt;Extra&gt;&lt;DBUID&gt;{0F1396E1-13FB-4B19-9925-FB65FFA3767B}&lt;/DBUID&gt;&lt;/Extra&gt;&lt;/Item&gt;&lt;/References&gt;&lt;/Group&gt;&lt;/Citation&gt;_x000a_"/>
    <w:docVar w:name="NE.Ref{255F73A2-ECD4-4404-8D7A-609EEBA1730D}" w:val=" ADDIN NE.Ref.{255F73A2-ECD4-4404-8D7A-609EEBA1730D}&lt;Citation&gt;&lt;Group&gt;&lt;References&gt;&lt;Item&gt;&lt;ID&gt;440&lt;/ID&gt;&lt;UID&gt;{540F396F-CDF3-48E3-B785-C872541AD45F}&lt;/UID&gt;&lt;Title&gt;The Effect of On-Line Consumer Reviews on Consumer Purchasing Intention: The Moderating Role of Involvement&lt;/Title&gt;&lt;Template&gt;Journal Article&lt;/Template&gt;&lt;Star&gt;0&lt;/Star&gt;&lt;Tag&gt;0&lt;/Tag&gt;&lt;Author&gt;Park, Do-Hyung; Lee, Jumin; Han, Ingoo&lt;/Author&gt;&lt;Year&gt;2007&lt;/Year&gt;&lt;Details&gt;&lt;_accessed&gt;63199765&lt;/_accessed&gt;&lt;_collection_scope&gt;SCIE;SSCI&lt;/_collection_scope&gt;&lt;_created&gt;63199765&lt;/_created&gt;&lt;_db_updated&gt;CrossRef&lt;/_db_updated&gt;&lt;_doi&gt;10.2753/JEC1086-4415110405&lt;/_doi&gt;&lt;_impact_factor&gt;   3.439&lt;/_impact_factor&gt;&lt;_isbn&gt;1086-4415&lt;/_isbn&gt;&lt;_issue&gt;4&lt;/_issue&gt;&lt;_journal&gt;International Journal of Electronic Commerce&lt;/_journal&gt;&lt;_modified&gt;63199766&lt;/_modified&gt;&lt;_pages&gt;125-148&lt;/_pages&gt;&lt;_tertiary_title&gt;International Journal of Electronic Commerce&lt;/_tertiary_title&gt;&lt;_url&gt;https://www.tandfonline.com/doi/full/10.2753/JEC1086-4415110405_x000d__x000a_https://www.tandfonline.com/doi/pdf/10.2753/JEC1086-4415110405&lt;/_url&gt;&lt;_volume&gt;11&lt;/_volume&gt;&lt;/Details&gt;&lt;Extra&gt;&lt;DBUID&gt;{0F1396E1-13FB-4B19-9925-FB65FFA3767B}&lt;/DBUID&gt;&lt;/Extra&gt;&lt;/Item&gt;&lt;/References&gt;&lt;/Group&gt;&lt;/Citation&gt;_x000a_"/>
    <w:docVar w:name="NE.Ref{2634F2D9-B083-462B-A597-7CAB32691A7E}" w:val=" ADDIN NE.Ref.{2634F2D9-B083-462B-A597-7CAB32691A7E}&lt;Citation&gt;&lt;Group&gt;&lt;References&gt;&lt;Item&gt;&lt;ID&gt;352&lt;/ID&gt;&lt;UID&gt;{87FD7FAE-E331-4DEF-9C05-F2F195212482}&lt;/UID&gt;&lt;Title&gt;Understanding review helpfulness as a function of reviewer reputation, review rating, and review depth&lt;/Title&gt;&lt;Template&gt;Journal Article&lt;/Template&gt;&lt;Star&gt;1&lt;/Star&gt;&lt;Tag&gt;0&lt;/Tag&gt;&lt;Author&gt;Chua, Alton Y K; Banerjee, Snehasish&lt;/Author&gt;&lt;Year&gt;2015&lt;/Year&gt;&lt;Details&gt;&lt;_accessed&gt;63177847&lt;/_accessed&gt;&lt;_collection_scope&gt;SCIE;SSCI;EI&lt;/_collection_scope&gt;&lt;_created&gt;63177847&lt;/_created&gt;&lt;_db_updated&gt;CrossRef&lt;/_db_updated&gt;&lt;_doi&gt;10.1002/asi.23180&lt;/_doi&gt;&lt;_impact_factor&gt;   2.738&lt;/_impact_factor&gt;&lt;_issue&gt;2&lt;/_issue&gt;&lt;_journal&gt;Journal of the Association for Information Science and Technology&lt;/_journal&gt;&lt;_modified&gt;63220952&lt;/_modified&gt;&lt;_pages&gt;354-362&lt;/_pages&gt;&lt;_tertiary_title&gt;J Assn Inf Sci Tec&lt;/_tertiary_title&gt;&lt;_url&gt;http://doi.wiley.com/10.1002/asi.23180_x000d__x000a_https://onlinelibrary.wiley.com/doi/full/10.1002/asi.23180&lt;/_url&gt;&lt;_volume&gt;66&lt;/_volume&gt;&lt;/Details&gt;&lt;Extra&gt;&lt;DBUID&gt;{0F1396E1-13FB-4B19-9925-FB65FFA3767B}&lt;/DBUID&gt;&lt;/Extra&gt;&lt;/Item&gt;&lt;/References&gt;&lt;/Group&gt;&lt;/Citation&gt;_x000a_"/>
    <w:docVar w:name="NE.Ref{267BCA09-D722-4CF8-85E1-5E2FD2D524DA}" w:val=" ADDIN NE.Ref.{267BCA09-D722-4CF8-85E1-5E2FD2D524DA}&lt;Citation&gt;&lt;Group&gt;&lt;References&gt;&lt;Item&gt;&lt;ID&gt;420&lt;/ID&gt;&lt;UID&gt;{96B1E177-33EA-435D-B1AB-8BF41DB380E3}&lt;/UID&gt;&lt;Title&gt;A technology acceptance model for empirically testing new end-user information systems: theory and results&lt;/Title&gt;&lt;Template&gt;Thesis&lt;/Template&gt;&lt;Star&gt;0&lt;/Star&gt;&lt;Tag&gt;0&lt;/Tag&gt;&lt;Author&gt;Davis, Fred D&lt;/Author&gt;&lt;Year&gt;1985&lt;/Year&gt;&lt;Details&gt;&lt;_created&gt;63197175&lt;/_created&gt;&lt;_language&gt;English&lt;/_language&gt;&lt;_modified&gt;63197969&lt;/_modified&gt;&lt;_publisher&gt;Massachusetts Institute of Technology&lt;/_publisher&gt;&lt;_section&gt;Sloan School of Management&lt;/_section&gt;&lt;_url&gt;http://hdl.handle.net/1721.1/15192&lt;/_url&gt;&lt;_volume&gt;Ph.D.&lt;/_volume&gt;&lt;/Details&gt;&lt;Extra&gt;&lt;DBUID&gt;{0F1396E1-13FB-4B19-9925-FB65FFA3767B}&lt;/DBUID&gt;&lt;/Extra&gt;&lt;/Item&gt;&lt;/References&gt;&lt;/Group&gt;&lt;/Citation&gt;_x000a_"/>
    <w:docVar w:name="NE.Ref{27AF7FCF-98E4-417D-B165-1D64A35A4307}" w:val=" ADDIN NE.Ref.{27AF7FCF-98E4-417D-B165-1D64A35A4307}&lt;Citation&gt;&lt;Group&gt;&lt;References&gt;&lt;Item&gt;&lt;ID&gt;468&lt;/ID&gt;&lt;UID&gt;{2ED4C814-EA6B-4777-BFEA-3C5DE601635F}&lt;/UID&gt;&lt;Title&gt;Introduction to Mediation, Moderation, and Conditional Process Analysis_ A Regression-Based&lt;/Title&gt;&lt;Template&gt;Book&lt;/Template&gt;&lt;Star&gt;1&lt;/Star&gt;&lt;Tag&gt;5&lt;/Tag&gt;&lt;Author&gt;Hayes, Andrew F&lt;/Author&gt;&lt;Year&gt;2018&lt;/Year&gt;&lt;Details&gt;&lt;_created&gt;63210163&lt;/_created&gt;&lt;_edition&gt;2&lt;/_edition&gt;&lt;_modified&gt;63210801&lt;/_modified&gt;&lt;_place_published&gt;New York&lt;/_place_published&gt;&lt;_publisher&gt;THE GUILFORD PRESS&lt;/_publisher&gt;&lt;/Details&gt;&lt;Extra&gt;&lt;DBUID&gt;{0F1396E1-13FB-4B19-9925-FB65FFA3767B}&lt;/DBUID&gt;&lt;/Extra&gt;&lt;/Item&gt;&lt;/References&gt;&lt;/Group&gt;&lt;/Citation&gt;_x000a_"/>
    <w:docVar w:name="NE.Ref{284400C0-D63A-4E9D-AD89-B65D04845736}" w:val=" ADDIN NE.Ref.{284400C0-D63A-4E9D-AD89-B65D04845736}&lt;Citation&gt;&lt;Group&gt;&lt;References&gt;&lt;Item&gt;&lt;ID&gt;369&lt;/ID&gt;&lt;UID&gt;{FEBEFC1C-458A-4BBC-ADAC-C22D7491E59A}&lt;/UID&gt;&lt;Title&gt;What Makes People Read an Online Review? The Relative Effects of Posting Time and Helpfulness on Review Readership&lt;/Title&gt;&lt;Template&gt;Journal Article&lt;/Template&gt;&lt;Star&gt;0&lt;/Star&gt;&lt;Tag&gt;0&lt;/Tag&gt;&lt;Author&gt;Lee, Jung&lt;/Author&gt;&lt;Year&gt;2013&lt;/Year&gt;&lt;Details&gt;&lt;_accessed&gt;63178077&lt;/_accessed&gt;&lt;_created&gt;63178077&lt;/_created&gt;&lt;_db_updated&gt;CrossRef&lt;/_db_updated&gt;&lt;_doi&gt;10.1089/cyber.2012.0417&lt;/_doi&gt;&lt;_impact_factor&gt;   2.650&lt;/_impact_factor&gt;&lt;_isbn&gt;2152-2715&lt;/_isbn&gt;&lt;_issue&gt;7&lt;/_issue&gt;&lt;_journal&gt;Cyberpsychology, Behavior, and Social Networking&lt;/_journal&gt;&lt;_modified&gt;63178077&lt;/_modified&gt;&lt;_pages&gt;529-535&lt;/_pages&gt;&lt;_tertiary_title&gt;Cyberpsychology, Behavior, and Social Networking&lt;/_tertiary_title&gt;&lt;_url&gt;http://www.liebertpub.com/doi/10.1089/cyber.2012.0417_x000d__x000a_http://www.liebertpub.com/doi/pdf/10.1089/cyber.2012.0417&lt;/_url&gt;&lt;_volume&gt;16&lt;/_volume&gt;&lt;/Details&gt;&lt;Extra&gt;&lt;DBUID&gt;{0F1396E1-13FB-4B19-9925-FB65FFA3767B}&lt;/DBUID&gt;&lt;/Extra&gt;&lt;/Item&gt;&lt;/References&gt;&lt;/Group&gt;&lt;/Citation&gt;_x000a_"/>
    <w:docVar w:name="NE.Ref{299455EF-CFEC-43D4-BB71-7E63EAF75E3E}" w:val=" ADDIN NE.Ref.{299455EF-CFEC-43D4-BB71-7E63EAF75E3E}&lt;Citation&gt;&lt;Group&gt;&lt;References&gt;&lt;Item&gt;&lt;ID&gt;319&lt;/ID&gt;&lt;UID&gt;{CCBE7389-AF27-41E4-9C0E-FD8336745CF9}&lt;/UID&gt;&lt;Title&gt;网络口碑中追加评论的有用性感知研究&lt;/Title&gt;&lt;Template&gt;Journal Article&lt;/Template&gt;&lt;Star&gt;0&lt;/Star&gt;&lt;Tag&gt;0&lt;/Tag&gt;&lt;Author&gt;王长征; 何钐; 王魁&lt;/Author&gt;&lt;Year&gt;2015&lt;/Year&gt;&lt;Details&gt;&lt;_accessed&gt;63175479&lt;/_accessed&gt;&lt;_author_aff&gt;武汉大学经济与管理学院;&lt;/_author_aff&gt;&lt;_collection_scope&gt;CSSCI-C;PKU&lt;/_collection_scope&gt;&lt;_created&gt;63175479&lt;/_created&gt;&lt;_date&gt;60684480&lt;/_date&gt;&lt;_db_provider&gt;CNKI: 期刊&lt;/_db_provider&gt;&lt;_db_updated&gt;CNKI - Reference&lt;/_db_updated&gt;&lt;_issue&gt;03&lt;/_issue&gt;&lt;_journal&gt;管理科学&lt;/_journal&gt;&lt;_keywords&gt;一次性评论;追加评论;归因理论;时间距离;评论有用性&lt;/_keywords&gt;&lt;_language&gt;Chinese&lt;/_language&gt;&lt;_modified&gt;63175479&lt;/_modified&gt;&lt;_pages&gt;102-114&lt;/_pages&gt;&lt;_url&gt;http://kns.cnki.net/KCMS/detail/detail.aspx?FileName=JCJJ201503009&amp;amp;DbName=CJFQ2015&lt;/_url&gt;&lt;_volume&gt;28&lt;/_volume&gt;&lt;_translated_author&gt;Wang, Zhangzheng;He, Shan;Wang, Kui&lt;/_translated_author&gt;&lt;/Details&gt;&lt;Extra&gt;&lt;DBUID&gt;{0F1396E1-13FB-4B19-9925-FB65FFA3767B}&lt;/DBUID&gt;&lt;/Extra&gt;&lt;/Item&gt;&lt;/References&gt;&lt;/Group&gt;&lt;/Citation&gt;_x000a_"/>
    <w:docVar w:name="NE.Ref{29E03EB7-613D-41A1-9C9B-325ED1953BE3}" w:val=" ADDIN NE.Ref.{29E03EB7-613D-41A1-9C9B-325ED1953BE3}&lt;Citation&gt;&lt;Group&gt;&lt;References&gt;&lt;Item&gt;&lt;ID&gt;342&lt;/ID&gt;&lt;UID&gt;{32DFD981-9D09-4D9E-8D23-ADCE240D4BB2}&lt;/UID&gt;&lt;Title&gt;Born Unequal: A Study of the Helpfulness of User-Generated Product Reviews&lt;/Title&gt;&lt;Template&gt;Journal Article&lt;/Template&gt;&lt;Star&gt;0&lt;/Star&gt;&lt;Tag&gt;0&lt;/Tag&gt;&lt;Author&gt;Pan, Yue; Zhang, Jason Q&lt;/Author&gt;&lt;Year&gt;2011&lt;/Year&gt;&lt;Details&gt;&lt;_accessed&gt;63176897&lt;/_accessed&gt;&lt;_collection_scope&gt;SSCI&lt;/_collection_scope&gt;&lt;_created&gt;63176897&lt;/_created&gt;&lt;_db_updated&gt;CrossRef&lt;/_db_updated&gt;&lt;_doi&gt;10.1016/j.jretai.2011.05.002&lt;/_doi&gt;&lt;_impact_factor&gt;   3.671&lt;/_impact_factor&gt;&lt;_isbn&gt;00224359&lt;/_isbn&gt;&lt;_issue&gt;4&lt;/_issue&gt;&lt;_journal&gt;Journal of Retailing&lt;/_journal&gt;&lt;_modified&gt;63176897&lt;/_modified&gt;&lt;_pages&gt;598-612&lt;/_pages&gt;&lt;_tertiary_title&gt;Journal of Retailing&lt;/_tertiary_title&gt;&lt;_url&gt;https://linkinghub.elsevier.com/retrieve/pii/S0022435911000406_x000d__x000a_https://api.elsevier.com/content/article/PII:S0022435911000406?httpAccept=text/xml&lt;/_url&gt;&lt;_volume&gt;87&lt;/_volume&gt;&lt;/Details&gt;&lt;Extra&gt;&lt;DBUID&gt;{0F1396E1-13FB-4B19-9925-FB65FFA3767B}&lt;/DBUID&gt;&lt;/Extra&gt;&lt;/Item&gt;&lt;/References&gt;&lt;/Group&gt;&lt;/Citation&gt;_x000a_"/>
    <w:docVar w:name="NE.Ref{2B04ADDA-7C1F-4962-BB44-35888709A671}" w:val=" ADDIN NE.Ref.{2B04ADDA-7C1F-4962-BB44-35888709A671}&lt;Citation&gt;&lt;Group&gt;&lt;References&gt;&lt;Item&gt;&lt;ID&gt;420&lt;/ID&gt;&lt;UID&gt;{96B1E177-33EA-435D-B1AB-8BF41DB380E3}&lt;/UID&gt;&lt;Title&gt;A technology acceptance model for empirically testing new end-user information systems: theory and results&lt;/Title&gt;&lt;Template&gt;Thesis&lt;/Template&gt;&lt;Star&gt;0&lt;/Star&gt;&lt;Tag&gt;0&lt;/Tag&gt;&lt;Author&gt;Davis, Fred D&lt;/Author&gt;&lt;Year&gt;1985&lt;/Year&gt;&lt;Details&gt;&lt;_created&gt;63197175&lt;/_created&gt;&lt;_language&gt;English&lt;/_language&gt;&lt;_modified&gt;63218594&lt;/_modified&gt;&lt;_publisher&gt;Massachusetts Institute of Technology&lt;/_publisher&gt;&lt;_section&gt;Sloan School of Management&lt;/_section&gt;&lt;_url&gt;http://hdl.handle.net/1721.1/15192&lt;/_url&gt;&lt;_volume&gt;博士&lt;/_volume&gt;&lt;/Details&gt;&lt;Extra&gt;&lt;DBUID&gt;{0F1396E1-13FB-4B19-9925-FB65FFA3767B}&lt;/DBUID&gt;&lt;/Extra&gt;&lt;/Item&gt;&lt;/References&gt;&lt;/Group&gt;&lt;/Citation&gt;_x000a_"/>
    <w:docVar w:name="NE.Ref{2BE72717-55C5-4E44-AE8C-71CAB8C254FF}" w:val=" ADDIN NE.Ref.{2BE72717-55C5-4E44-AE8C-71CAB8C254FF}&lt;Citation&gt;&lt;Group&gt;&lt;References&gt;&lt;Item&gt;&lt;ID&gt;470&lt;/ID&gt;&lt;UID&gt;{0E24CF0F-3312-4D40-B639-D71D3E5C5D5D}&lt;/UID&gt;&lt;Title&gt;A Short, Reliable Measure of Subjective Knowledge&lt;/Title&gt;&lt;Template&gt;Journal Article&lt;/Template&gt;&lt;Star&gt;0&lt;/Star&gt;&lt;Tag&gt;0&lt;/Tag&gt;&lt;Author&gt;Flynn, Leisa Reinecke; Goldsmith, Ronald E&lt;/Author&gt;&lt;Year&gt;1999&lt;/Year&gt;&lt;Details&gt;&lt;_accessed&gt;63212399&lt;/_accessed&gt;&lt;_collection_scope&gt;SSCI&lt;/_collection_scope&gt;&lt;_created&gt;63212399&lt;/_created&gt;&lt;_date&gt;52068960&lt;/_date&gt;&lt;_date_display&gt;1999&lt;/_date_display&gt;&lt;_db_updated&gt;PKU Search&lt;/_db_updated&gt;&lt;_doi&gt;10.1016/S0148-2963(98)00057-5&lt;/_doi&gt;&lt;_impact_factor&gt;   4.028&lt;/_impact_factor&gt;&lt;_isbn&gt;0148-2963_x000d__x000a_&lt;/_isbn&gt;&lt;_issue&gt;1&lt;/_issue&gt;&lt;_journal&gt;Journal of Business Research&lt;/_journal&gt;&lt;_keywords&gt;Consumer behavior_x000d__x000a_; Research_x000d__x000a_; Marketing research_x000d__x000a_; Analysis_x000d__x000a_; Consumer preferences_x000d__x000a_&lt;/_keywords&gt;&lt;_modified&gt;63217033&lt;/_modified&gt;&lt;_number&gt;1&lt;/_number&gt;&lt;_ori_publication&gt;Elsevier Inc_x000d__x000a_&lt;/_ori_publication&gt;&lt;_pages&gt;57-66_x000d__x000a_&lt;/_pages&gt;&lt;_url&gt;http://pku.summon.serialssolutions.com/2.0.0/link/0/eLvHCXMwnV1LS8QwEB58gHrxsSquL3oSBavZpE3T46q7iA8Q1IuXkDYJ64q7y7oK_ntntq2KKKKHtLmkHSbpzGQy31cAwQ9Y-MUmZLHixMTWyJgVylghJTOSRQ2jiHKK0h93l-riirdb8dkEHP5woD-G9lIKjOO62U3VHoUcSUgYc4GumFgeT47eDTEd7RcVjMWADwDP90_5yTWVtnp66AYu_-R92gt_FnQR5stAM2gWK2MJJlyvBjNVnXsNZitI8tMyNJrBdQfj8P2AKpQJTBVcFrnDoO8DtC3dwiwG51UGbgVu262b49Ow_JdCmFOEEOYYWQifMMuU97iJyHxqnWC5srjjskZyxl1i0PzlNnMq8cJnROqgIpvjHHMnVmGq1--5NQji2OeJsC4SxkVexoZOaRLGs9TEqeeiDgeVGvWgoMzQn2vJlCal6FTpsVJ0XAdVKVuXfr_w5xp1-tvQHZocTV_jaGhyU4IKUFLitdJN2nDGSSTr0BxP37tEzrluRggv_aKFiSReXrERKwPe7qmLbYAN3yOl7owe1_8v5wbMFXwPlLvZhKnR8NltweTg4Xl7vGbfABhI4NE&lt;/_url&gt;&lt;_volume&gt;46&lt;/_volume&gt;&lt;/Details&gt;&lt;Extra&gt;&lt;DBUID&gt;{0F1396E1-13FB-4B19-9925-FB65FFA3767B}&lt;/DBUID&gt;&lt;/Extra&gt;&lt;/Item&gt;&lt;/References&gt;&lt;/Group&gt;&lt;/Citation&gt;_x000a_"/>
    <w:docVar w:name="NE.Ref{2D4E02F3-086A-46FB-8E88-C2BA782FF61C}" w:val=" ADDIN NE.Ref.{2D4E02F3-086A-46FB-8E88-C2BA782FF61C}&lt;Citation&gt;&lt;Group&gt;&lt;References&gt;&lt;Item&gt;&lt;ID&gt;440&lt;/ID&gt;&lt;UID&gt;{540F396F-CDF3-48E3-B785-C872541AD45F}&lt;/UID&gt;&lt;Title&gt;The Effect of On-Line Consumer Reviews on Consumer Purchasing Intention: The Moderating Role of Involvement&lt;/Title&gt;&lt;Template&gt;Journal Article&lt;/Template&gt;&lt;Star&gt;0&lt;/Star&gt;&lt;Tag&gt;0&lt;/Tag&gt;&lt;Author&gt;Park, Do-Hyung; Lee, Jumin; Han, Ingoo&lt;/Author&gt;&lt;Year&gt;2007&lt;/Year&gt;&lt;Details&gt;&lt;_accessed&gt;63199765&lt;/_accessed&gt;&lt;_collection_scope&gt;SCIE;SSCI&lt;/_collection_scope&gt;&lt;_created&gt;63199765&lt;/_created&gt;&lt;_db_updated&gt;CrossRef&lt;/_db_updated&gt;&lt;_doi&gt;10.2753/JEC1086-4415110405&lt;/_doi&gt;&lt;_impact_factor&gt;   3.439&lt;/_impact_factor&gt;&lt;_isbn&gt;1086-4415&lt;/_isbn&gt;&lt;_issue&gt;4&lt;/_issue&gt;&lt;_journal&gt;International Journal of Electronic Commerce&lt;/_journal&gt;&lt;_modified&gt;63199766&lt;/_modified&gt;&lt;_pages&gt;125-148&lt;/_pages&gt;&lt;_tertiary_title&gt;International Journal of Electronic Commerce&lt;/_tertiary_title&gt;&lt;_url&gt;https://www.tandfonline.com/doi/full/10.2753/JEC1086-4415110405_x000d__x000a_https://www.tandfonline.com/doi/pdf/10.2753/JEC1086-4415110405&lt;/_url&gt;&lt;_volume&gt;11&lt;/_volume&gt;&lt;/Details&gt;&lt;Extra&gt;&lt;DBUID&gt;{0F1396E1-13FB-4B19-9925-FB65FFA3767B}&lt;/DBUID&gt;&lt;/Extra&gt;&lt;/Item&gt;&lt;/References&gt;&lt;/Group&gt;&lt;/Citation&gt;_x000a_"/>
    <w:docVar w:name="NE.Ref{2E3F0CBD-03F8-448F-97FA-D5FFCEEC60F0}" w:val=" ADDIN NE.Ref.{2E3F0CBD-03F8-448F-97FA-D5FFCEEC60F0}&lt;Citation&gt;&lt;Group&gt;&lt;References&gt;&lt;Item&gt;&lt;ID&gt;346&lt;/ID&gt;&lt;UID&gt;{41428F51-F184-4168-8443-6B7F0A150779}&lt;/UID&gt;&lt;Title&gt;在线评论有用性的影响因素研究:基于产品类型的调节效应&lt;/Title&gt;&lt;Template&gt;Journal Article&lt;/Template&gt;&lt;Star&gt;0&lt;/Star&gt;&lt;Tag&gt;0&lt;/Tag&gt;&lt;Author&gt;张艳辉; 李宗伟&lt;/Author&gt;&lt;Year&gt;2016&lt;/Year&gt;&lt;Details&gt;&lt;_accessed&gt;63177772&lt;/_accessed&gt;&lt;_collection_scope&gt;CSSCI-C;PKU&lt;/_collection_scope&gt;&lt;_created&gt;63177772&lt;/_created&gt;&lt;_issue&gt;10&lt;/_issue&gt;&lt;_journal&gt;管理评论&lt;/_journal&gt;&lt;_language&gt;Chinese&lt;/_language&gt;&lt;_modified&gt;63177774&lt;/_modified&gt;&lt;_pages&gt;123-132&lt;/_pages&gt;&lt;_volume&gt;28&lt;/_volume&gt;&lt;_translated_author&gt;Zhang, Yanhui;Li, Zongwei&lt;/_translated_author&gt;&lt;/Details&gt;&lt;Extra&gt;&lt;DBUID&gt;{0F1396E1-13FB-4B19-9925-FB65FFA3767B}&lt;/DBUID&gt;&lt;/Extra&gt;&lt;/Item&gt;&lt;/References&gt;&lt;/Group&gt;&lt;/Citation&gt;_x000a_"/>
    <w:docVar w:name="NE.Ref{2EB10EE6-3E8A-427F-B6B5-18AECC7FE92E}" w:val=" ADDIN NE.Ref.{2EB10EE6-3E8A-427F-B6B5-18AECC7FE92E}&lt;Citation&gt;&lt;Group&gt;&lt;References&gt;&lt;Item&gt;&lt;ID&gt;292&lt;/ID&gt;&lt;UID&gt;{F213F8F7-921A-4CD7-9821-85C068E0F614}&lt;/UID&gt;&lt;Title&gt;2019年中国数字消费者趋势&lt;/Title&gt;&lt;Template&gt;Web Page&lt;/Template&gt;&lt;Star&gt;0&lt;/Star&gt;&lt;Tag&gt;0&lt;/Tag&gt;&lt;Author&gt;卜览; 王赣城; 王玮; Zipser, Daniel&lt;/Author&gt;&lt;Year&gt;2019&lt;/Year&gt;&lt;Details&gt;&lt;_accessed&gt;63172706&lt;/_accessed&gt;&lt;_created&gt;63172621&lt;/_created&gt;&lt;_modified&gt;63172707&lt;/_modified&gt;&lt;_url&gt;https://www.mckinsey.com.cn/wp-content/uploads/2019/09/201909_McKinsey_2019中国数字消费趋势.pdf&lt;/_url&gt;&lt;_volume&gt;2019&lt;/_volume&gt;&lt;_translated_author&gt;Bu, Lan;Wang, Gancheng;Wang, Wei;Zipser, Daniel&lt;/_translated_author&gt;&lt;/Details&gt;&lt;Extra&gt;&lt;DBUID&gt;{0F1396E1-13FB-4B19-9925-FB65FFA3767B}&lt;/DBUID&gt;&lt;/Extra&gt;&lt;/Item&gt;&lt;/References&gt;&lt;/Group&gt;&lt;/Citation&gt;_x000a_"/>
    <w:docVar w:name="NE.Ref{30843776-B58F-49CA-B8CB-33691D6E812C}" w:val=" ADDIN NE.Ref.{30843776-B58F-49CA-B8CB-33691D6E812C}&lt;Citation&gt;&lt;Group&gt;&lt;References&gt;&lt;Item&gt;&lt;ID&gt;306&lt;/ID&gt;&lt;UID&gt;{B10FB95D-6AE1-4D4E-89C4-10A4C4B06AF6}&lt;/UID&gt;&lt;Title&gt;矛盾性追加评论对感知有用性的影响效应研究&lt;/Title&gt;&lt;Template&gt;Journal Article&lt;/Template&gt;&lt;Star&gt;0&lt;/Star&gt;&lt;Tag&gt;0&lt;/Tag&gt;&lt;Author&gt;李琪; 任小静&lt;/Author&gt;&lt;Year&gt;2017&lt;/Year&gt;&lt;Details&gt;&lt;_accessed&gt;63174956&lt;/_accessed&gt;&lt;_author_aff&gt;西安交通大学经济与金融学院;&lt;/_author_aff&gt;&lt;_collection_scope&gt;CSSCI-C;PKU&lt;/_collection_scope&gt;&lt;_created&gt;63174956&lt;/_created&gt;&lt;_date&gt;61824960&lt;/_date&gt;&lt;_db_provider&gt;CNKI: 期刊&lt;/_db_provider&gt;&lt;_db_updated&gt;CNKI - Reference&lt;/_db_updated&gt;&lt;_issue&gt;04&lt;/_issue&gt;&lt;_journal&gt;管理科学&lt;/_journal&gt;&lt;_keywords&gt;在线评论;追加评论;矛盾性追加评论;产品卷入度;感知有用性&lt;/_keywords&gt;&lt;_language&gt;Chinese&lt;/_language&gt;&lt;_modified&gt;63174956&lt;/_modified&gt;&lt;_pages&gt;139-150&lt;/_pages&gt;&lt;_url&gt;http://kns.cnki.net/KCMS/detail/detail.aspx?FileName=JCJJ201704011&amp;amp;DbName=CJFQ2017&lt;/_url&gt;&lt;_volume&gt;30&lt;/_volume&gt;&lt;_translated_author&gt;Li, Qi;Ren, Xiaojing&lt;/_translated_author&gt;&lt;/Details&gt;&lt;Extra&gt;&lt;DBUID&gt;{0F1396E1-13FB-4B19-9925-FB65FFA3767B}&lt;/DBUID&gt;&lt;/Extra&gt;&lt;/Item&gt;&lt;/References&gt;&lt;/Group&gt;&lt;/Citation&gt;_x000a_"/>
    <w:docVar w:name="NE.Ref{33CF2895-DFE5-4A6D-8A96-4951C9A006C8}" w:val=" ADDIN NE.Ref.{33CF2895-DFE5-4A6D-8A96-4951C9A006C8}&lt;Citation&gt;&lt;Group&gt;&lt;References&gt;&lt;Item&gt;&lt;ID&gt;293&lt;/ID&gt;&lt;UID&gt;{ED9691C3-4F74-40C1-BC5E-A29C8E95CF60}&lt;/UID&gt;&lt;Title&gt;2015年中国网络购物市场研究报告&lt;/Title&gt;&lt;Template&gt;Web Page&lt;/Template&gt;&lt;Star&gt;0&lt;/Star&gt;&lt;Tag&gt;0&lt;/Tag&gt;&lt;Author&gt;CNNIC&lt;/Author&gt;&lt;Year&gt;2015&lt;/Year&gt;&lt;Details&gt;&lt;_accessed&gt;63172622&lt;/_accessed&gt;&lt;_created&gt;63172622&lt;/_created&gt;&lt;_modified&gt;63172622&lt;/_modified&gt;&lt;_url&gt;https://www.cnnic.net.cn/hlwfzyj/hlwxzbg/dzswbg/201606/P020160721526975632273.pdf&lt;/_url&gt;&lt;_volume&gt;2019&lt;/_volume&gt;&lt;/Details&gt;&lt;Extra&gt;&lt;DBUID&gt;{0F1396E1-13FB-4B19-9925-FB65FFA3767B}&lt;/DBUID&gt;&lt;/Extra&gt;&lt;/Item&gt;&lt;/References&gt;&lt;/Group&gt;&lt;/Citation&gt;_x000a_"/>
    <w:docVar w:name="NE.Ref{33D69FF7-8656-4180-9B65-36DB81DFF85B}" w:val=" ADDIN NE.Ref.{33D69FF7-8656-4180-9B65-36DB81DFF85B}&lt;Citation&gt;&lt;Group&gt;&lt;References&gt;&lt;Item&gt;&lt;ID&gt;373&lt;/ID&gt;&lt;UID&gt;{E952E32E-963F-44C1-9971-BE3264D4E7DB}&lt;/UID&gt;&lt;Title&gt;A concept-level approach to the analysis of online review helpfulness&lt;/Title&gt;&lt;Template&gt;Journal Article&lt;/Template&gt;&lt;Star&gt;0&lt;/Star&gt;&lt;Tag&gt;0&lt;/Tag&gt;&lt;Author&gt;Qazi, Aika; Shah Syed, Karim Bux; Raj, Ram Gopal; Cambria, Erik; Tahir, Muhammad; Alghazzawi, Daniyal&lt;/Author&gt;&lt;Year&gt;2016&lt;/Year&gt;&lt;Details&gt;&lt;_accessed&gt;63178203&lt;/_accessed&gt;&lt;_collection_scope&gt;SSCI;EI&lt;/_collection_scope&gt;&lt;_created&gt;63178203&lt;/_created&gt;&lt;_db_updated&gt;CrossRef&lt;/_db_updated&gt;&lt;_doi&gt;10.1016/j.chb.2015.12.028&lt;/_doi&gt;&lt;_impact_factor&gt;   4.306&lt;/_impact_factor&gt;&lt;_isbn&gt;07475632&lt;/_isbn&gt;&lt;_journal&gt;Computers in Human Behavior&lt;/_journal&gt;&lt;_modified&gt;63178203&lt;/_modified&gt;&lt;_pages&gt;75-81&lt;/_pages&gt;&lt;_tertiary_title&gt;Computers in Human Behavior&lt;/_tertiary_title&gt;&lt;_url&gt;https://linkinghub.elsevier.com/retrieve/pii/S0747563215302995_x000d__x000a_https://api.elsevier.com/content/article/PII:S0747563215302995?httpAccept=text/xml&lt;/_url&gt;&lt;_volume&gt;58&lt;/_volume&gt;&lt;/Details&gt;&lt;Extra&gt;&lt;DBUID&gt;{0F1396E1-13FB-4B19-9925-FB65FFA3767B}&lt;/DBUID&gt;&lt;/Extra&gt;&lt;/Item&gt;&lt;/References&gt;&lt;/Group&gt;&lt;/Citation&gt;_x000a_"/>
    <w:docVar w:name="NE.Ref{3460FF40-FA66-4977-B336-F1DA131751CA}" w:val=" ADDIN NE.Ref.{3460FF40-FA66-4977-B336-F1DA131751CA}&lt;Citation&gt;&lt;Group&gt;&lt;References&gt;&lt;Item&gt;&lt;ID&gt;413&lt;/ID&gt;&lt;UID&gt;{8C3852F3-E23B-48FD-B412-88E5865E6952}&lt;/UID&gt;&lt;Title&gt;含追加的在线评论有用性感知影响因素研究——基于眼动实验&lt;/Title&gt;&lt;Template&gt;Journal Article&lt;/Template&gt;&lt;Star&gt;0&lt;/Star&gt;&lt;Tag&gt;0&lt;/Tag&gt;&lt;Author&gt;王翠翠; 高慧&lt;/Author&gt;&lt;Year&gt;2018&lt;/Year&gt;&lt;Details&gt;&lt;_accessed&gt;63189817&lt;/_accessed&gt;&lt;_author_aff&gt;合肥工业大学管理学院;合肥工业大学产业转移与创新发展研究中心;&lt;/_author_aff&gt;&lt;_collection_scope&gt;CSSCI-C;PKU&lt;/_collection_scope&gt;&lt;_created&gt;63189817&lt;/_created&gt;&lt;_date&gt;62549280&lt;/_date&gt;&lt;_db_provider&gt;CNKI: 期刊&lt;/_db_provider&gt;&lt;_db_updated&gt;CNKI - Reference&lt;/_db_updated&gt;&lt;_issue&gt;12&lt;/_issue&gt;&lt;_journal&gt;现代情报&lt;/_journal&gt;&lt;_keywords&gt;在线评论;追加评论;有用性感知;眼动实验;认知过程&lt;/_keywords&gt;&lt;_language&gt;Chinese&lt;/_language&gt;&lt;_modified&gt;63189817&lt;/_modified&gt;&lt;_pages&gt;70-77+90&lt;/_pages&gt;&lt;_url&gt;http://kns.cnki.net/KCMS/detail/detail.aspx?FileName=XDQB201812011&amp;amp;DbName=CJFQ2018&lt;/_url&gt;&lt;_volume&gt;38&lt;/_volume&gt;&lt;_translated_author&gt;Wang, Cuicui;Gao, Hui&lt;/_translated_author&gt;&lt;/Details&gt;&lt;Extra&gt;&lt;DBUID&gt;{0F1396E1-13FB-4B19-9925-FB65FFA3767B}&lt;/DBUID&gt;&lt;/Extra&gt;&lt;/Item&gt;&lt;/References&gt;&lt;/Group&gt;&lt;/Citation&gt;_x000a_"/>
    <w:docVar w:name="NE.Ref{34F4EE57-AAB9-463B-9F8F-E8703BAFECF1}" w:val=" ADDIN NE.Ref.{34F4EE57-AAB9-463B-9F8F-E8703BAFECF1}&lt;Citation&gt;&lt;Group&gt;&lt;References&gt;&lt;Item&gt;&lt;ID&gt;296&lt;/ID&gt;&lt;UID&gt;{7AB6413C-5EDF-41FD-ADED-1FF239FC53DE}&lt;/UID&gt;&lt;Title&gt;Amazon Glitch Unmasks War of Reviewers&lt;/Title&gt;&lt;Template&gt;Web Page&lt;/Template&gt;&lt;Star&gt;0&lt;/Star&gt;&lt;Tag&gt;0&lt;/Tag&gt;&lt;Author&gt;HARMON, A&lt;/Author&gt;&lt;Year&gt;2004&lt;/Year&gt;&lt;Details&gt;&lt;_accessed&gt;63172677&lt;/_accessed&gt;&lt;_created&gt;63172677&lt;/_created&gt;&lt;_modified&gt;63172677&lt;/_modified&gt;&lt;_url&gt;https://www.nytimes.com/2004/02/14/us/amazon-glitch-unmasks-war-of-reviewers.html&lt;/_url&gt;&lt;_volume&gt;2019&lt;/_volume&gt;&lt;/Details&gt;&lt;Extra&gt;&lt;DBUID&gt;{0F1396E1-13FB-4B19-9925-FB65FFA3767B}&lt;/DBUID&gt;&lt;/Extra&gt;&lt;/Item&gt;&lt;/References&gt;&lt;/Group&gt;&lt;/Citation&gt;_x000a_"/>
    <w:docVar w:name="NE.Ref{3635DDF4-0FDA-4823-AD76-464CFF7CAC6C}" w:val=" ADDIN NE.Ref.{3635DDF4-0FDA-4823-AD76-464CFF7CAC6C}&lt;Citation&gt;&lt;Group&gt;&lt;References&gt;&lt;Item&gt;&lt;ID&gt;393&lt;/ID&gt;&lt;UID&gt;{5236F573-DADE-4FAB-AEBF-5CAB3BF888A4}&lt;/UID&gt;&lt;Title&gt;Textual factors in online product reviews: a foundation_x000d__x000a_for a more influential approach to opinion mining&lt;/Title&gt;&lt;Template&gt;Journal Article&lt;/Template&gt;&lt;Star&gt;0&lt;/Star&gt;&lt;Tag&gt;0&lt;/Tag&gt;&lt;Author&gt;Robinson, Regan; Goh, Tiong Thye; Zhang, Rui&lt;/Author&gt;&lt;Year&gt;2012&lt;/Year&gt;&lt;Details&gt;&lt;_accessed&gt;63182083&lt;/_accessed&gt;&lt;_collection_scope&gt;SSCI&lt;/_collection_scope&gt;&lt;_created&gt;63182083&lt;/_created&gt;&lt;_impact_factor&gt;   1.940&lt;/_impact_factor&gt;&lt;_issue&gt;3&lt;/_issue&gt;&lt;_journal&gt;Electronic Commerce Research&lt;/_journal&gt;&lt;_modified&gt;63182109&lt;/_modified&gt;&lt;_pages&gt;301-330&lt;/_pages&gt;&lt;_volume&gt;12&lt;/_volume&gt;&lt;/Details&gt;&lt;Extra&gt;&lt;DBUID&gt;{0F1396E1-13FB-4B19-9925-FB65FFA3767B}&lt;/DBUID&gt;&lt;/Extra&gt;&lt;/Item&gt;&lt;/References&gt;&lt;/Group&gt;&lt;/Citation&gt;_x000a_"/>
    <w:docVar w:name="NE.Ref{3754FA0C-95D7-4A13-9582-F77184344A96}" w:val=" ADDIN NE.Ref.{3754FA0C-95D7-4A13-9582-F77184344A96}&lt;Citation&gt;&lt;Group&gt;&lt;References&gt;&lt;Item&gt;&lt;ID&gt;305&lt;/ID&gt;&lt;UID&gt;{4DCD2B7E-1950-4A2B-8452-40C5D2392A7F}&lt;/UID&gt;&lt;Title&gt;Impact of Online Customer Reviews on Sales Outcomes: An Empirical Study Based on Prospect Theory&lt;/Title&gt;&lt;Template&gt;Journal Article&lt;/Template&gt;&lt;Star&gt;0&lt;/Star&gt;&lt;Tag&gt;0&lt;/Tag&gt;&lt;Author&gt;Li, Zhen; Shimizu, Aoi&lt;/Author&gt;&lt;Year&gt;2018&lt;/Year&gt;&lt;Details&gt;&lt;_accessed&gt;63174945&lt;/_accessed&gt;&lt;_created&gt;63174945&lt;/_created&gt;&lt;_db_updated&gt;CrossRef&lt;/_db_updated&gt;&lt;_doi&gt;10.1007/s12626-018-0022-9&lt;/_doi&gt;&lt;_isbn&gt;2523-3173&lt;/_isbn&gt;&lt;_issue&gt;2&lt;/_issue&gt;&lt;_journal&gt;The Review of Socionetwork Strategies&lt;/_journal&gt;&lt;_modified&gt;63174945&lt;/_modified&gt;&lt;_pages&gt;135-151&lt;/_pages&gt;&lt;_tertiary_title&gt;Rev Socionetwork Strat&lt;/_tertiary_title&gt;&lt;_url&gt;http://link.springer.com/10.1007/s12626-018-0022-9_x000d__x000a_http://link.springer.com/content/pdf/10.1007/s12626-018-0022-9.pdf&lt;/_url&gt;&lt;_volume&gt;12&lt;/_volume&gt;&lt;/Details&gt;&lt;Extra&gt;&lt;DBUID&gt;{0F1396E1-13FB-4B19-9925-FB65FFA3767B}&lt;/DBUID&gt;&lt;/Extra&gt;&lt;/Item&gt;&lt;/References&gt;&lt;/Group&gt;&lt;/Citation&gt;_x000a_"/>
    <w:docVar w:name="NE.Ref{394190FE-6E68-47AB-8647-4806B3A8B432}" w:val=" ADDIN NE.Ref.{394190FE-6E68-47AB-8647-4806B3A8B432}&lt;Citation&gt;&lt;Group&gt;&lt;References&gt;&lt;Item&gt;&lt;ID&gt;459&lt;/ID&gt;&lt;UID&gt;{B3822391-FF46-4A1C-9D0D-A93A46581AA0}&lt;/UID&gt;&lt;Title&gt;The impact of online store environment cues on purchase intention: Trust and perceived risk as a mediator&lt;/Title&gt;&lt;Template&gt;Journal Article&lt;/Template&gt;&lt;Star&gt;0&lt;/Star&gt;&lt;Tag&gt;0&lt;/Tag&gt;&lt;Author&gt;Chang, Hsin Hsin; Chen, Su Wen&lt;/Author&gt;&lt;Year&gt;2008&lt;/Year&gt;&lt;Details&gt;&lt;_collection_scope&gt;SCIE;SSCI;EI&lt;/_collection_scope&gt;&lt;_created&gt;63201511&lt;/_created&gt;&lt;_impact_factor&gt;   1.928&lt;/_impact_factor&gt;&lt;_issue&gt;6&lt;/_issue&gt;&lt;_journal&gt;Online Information Review&lt;/_journal&gt;&lt;_modified&gt;63201512&lt;/_modified&gt;&lt;_pages&gt;818-841&lt;/_pages&gt;&lt;_volume&gt;32&lt;/_volume&gt;&lt;/Details&gt;&lt;Extra&gt;&lt;DBUID&gt;{0F1396E1-13FB-4B19-9925-FB65FFA3767B}&lt;/DBUID&gt;&lt;/Extra&gt;&lt;/Item&gt;&lt;/References&gt;&lt;/Group&gt;&lt;Group&gt;&lt;References&gt;&lt;Item&gt;&lt;ID&gt;447&lt;/ID&gt;&lt;UID&gt;{094FBAFA-4F79-421A-9706-1DD60F864AD7}&lt;/UID&gt;&lt;Title&gt;Consumer trust in an Internet store&lt;/Title&gt;&lt;Template&gt;Journal Article&lt;/Template&gt;&lt;Star&gt;0&lt;/Star&gt;&lt;Tag&gt;0&lt;/Tag&gt;&lt;Author&gt;Jarvenpaa, Sirkka L; Tractinsky, Noam; Vitale, Michael R&lt;/Author&gt;&lt;Year&gt;2000&lt;/Year&gt;&lt;Details&gt;&lt;_accessed&gt;63201072&lt;/_accessed&gt;&lt;_created&gt;63201072&lt;/_created&gt;&lt;_doi&gt;10.1023/A:1019104520776&lt;/_doi&gt;&lt;_issue&gt;1-2&lt;/_issue&gt;&lt;_journal&gt;Information Technology and Management&lt;/_journal&gt;&lt;_modified&gt;63201075&lt;/_modified&gt;&lt;_pages&gt;45-71&lt;/_pages&gt;&lt;_volume&gt;1&lt;/_volume&gt;&lt;/Details&gt;&lt;Extra&gt;&lt;DBUID&gt;{0F1396E1-13FB-4B19-9925-FB65FFA3767B}&lt;/DBUID&gt;&lt;/Extra&gt;&lt;/Item&gt;&lt;/References&gt;&lt;/Group&gt;&lt;Group&gt;&lt;References&gt;&lt;Item&gt;&lt;ID&gt;452&lt;/ID&gt;&lt;UID&gt;{112A6045-6C62-4C66-AB20-1015197C4DCC}&lt;/UID&gt;&lt;Title&gt;Effects of reputation and website quality on online consumers&amp;apos; emotion, perceived risk and purchase intention: Based on the stimulus‐organism‐response model&lt;/Title&gt;&lt;Template&gt;Journal Article&lt;/Template&gt;&lt;Star&gt;0&lt;/Star&gt;&lt;Tag&gt;0&lt;/Tag&gt;&lt;Author&gt;Kim, Jiyoung; Lennon, Sharron J&lt;/Author&gt;&lt;Year&gt;2013&lt;/Year&gt;&lt;Details&gt;&lt;_accessed&gt;63201135&lt;/_accessed&gt;&lt;_created&gt;63201135&lt;/_created&gt;&lt;_doi&gt;10.1108/17505931311316734&lt;/_doi&gt;&lt;_impact_factor&gt;   2.156&lt;/_impact_factor&gt;&lt;_issue&gt;1&lt;/_issue&gt;&lt;_journal&gt;Journal of Research in Interactive Marketing&lt;/_journal&gt;&lt;_modified&gt;63201135&lt;/_modified&gt;&lt;_pages&gt;33-56&lt;/_pages&gt;&lt;_volume&gt;7&lt;/_volume&gt;&lt;/Details&gt;&lt;Extra&gt;&lt;DBUID&gt;{0F1396E1-13FB-4B19-9925-FB65FFA3767B}&lt;/DBUID&gt;&lt;/Extra&gt;&lt;/Item&gt;&lt;/References&gt;&lt;/Group&gt;&lt;Group&gt;&lt;References&gt;&lt;Item&gt;&lt;ID&gt;456&lt;/ID&gt;&lt;UID&gt;{44F1E890-DC51-49BE-8668-A39014AA399E}&lt;/UID&gt;&lt;Title&gt;The Effects of Shopping Orientations, Online Trust and Prior Online Purchase Experience toward Customers&amp;apos; Online Purchase Intention&lt;/Title&gt;&lt;Template&gt;Journal Article&lt;/Template&gt;&lt;Star&gt;0&lt;/Star&gt;&lt;Tag&gt;0&lt;/Tag&gt;&lt;Author&gt;Ling, Kwek Choon; Chai, Lau Teck; Piew, Tan Hoi&lt;/Author&gt;&lt;Year&gt;2010&lt;/Year&gt;&lt;Details&gt;&lt;_created&gt;63201482&lt;/_created&gt;&lt;_issue&gt;3&lt;/_issue&gt;&lt;_journal&gt;International Business Research&lt;/_journal&gt;&lt;_modified&gt;63201485&lt;/_modified&gt;&lt;_pages&gt;63-76&lt;/_pages&gt;&lt;_volume&gt;3&lt;/_volume&gt;&lt;/Details&gt;&lt;Extra&gt;&lt;DBUID&gt;{0F1396E1-13FB-4B19-9925-FB65FFA3767B}&lt;/DBUID&gt;&lt;/Extra&gt;&lt;/Item&gt;&lt;/References&gt;&lt;/Group&gt;&lt;Group&gt;&lt;References&gt;&lt;Item&gt;&lt;ID&gt;455&lt;/ID&gt;&lt;UID&gt;{3E63ABA8-3792-4038-A88C-D44898DC9461}&lt;/UID&gt;&lt;Title&gt;Consumer Acceptance of Electronic Commerce: Integrating Trust and Risk with the Technology Acceptance Model&lt;/Title&gt;&lt;Template&gt;Journal Article&lt;/Template&gt;&lt;Star&gt;0&lt;/Star&gt;&lt;Tag&gt;0&lt;/Tag&gt;&lt;Author&gt;Pavlou, Paul A&lt;/Author&gt;&lt;Year&gt;2003&lt;/Year&gt;&lt;Details&gt;&lt;_collection_scope&gt;SCIE;SSCI&lt;/_collection_scope&gt;&lt;_created&gt;63201459&lt;/_created&gt;&lt;_impact_factor&gt;   3.439&lt;/_impact_factor&gt;&lt;_issue&gt;3&lt;/_issue&gt;&lt;_journal&gt;INTERNATIONAL JOURNAL OF ELECTRONIC COMMERCE&lt;/_journal&gt;&lt;_modified&gt;63201461&lt;/_modified&gt;&lt;_pages&gt;101-134&lt;/_pages&gt;&lt;_volume&gt;7&lt;/_volume&gt;&lt;/Details&gt;&lt;Extra&gt;&lt;DBUID&gt;{0F1396E1-13FB-4B19-9925-FB65FFA3767B}&lt;/DBUID&gt;&lt;/Extra&gt;&lt;/Item&gt;&lt;/References&gt;&lt;/Group&gt;&lt;Group&gt;&lt;References&gt;&lt;Item&gt;&lt;ID&gt;446&lt;/ID&gt;&lt;UID&gt;{CCA37DA2-3C7F-4C6F-A279-E26365552818}&lt;/UID&gt;&lt;Title&gt;Integrating Trust in Electronic Commerce with the Technology Acceptance Model: Model Development and Validation&lt;/Title&gt;&lt;Template&gt;Conference Proceedings&lt;/Template&gt;&lt;Star&gt;0&lt;/Star&gt;&lt;Tag&gt;0&lt;/Tag&gt;&lt;Author&gt;Pavlou, Paul&lt;/Author&gt;&lt;Year&gt;2001&lt;/Year&gt;&lt;Details&gt;&lt;_accessed&gt;63201069&lt;/_accessed&gt;&lt;_created&gt;63201069&lt;/_created&gt;&lt;_journal&gt;Seventh Americas Conference on Information Systems&lt;/_journal&gt;&lt;_modified&gt;63220985&lt;/_modified&gt;&lt;_pages&gt;816-822&lt;/_pages&gt;&lt;_place_published&gt;Boston, MA&lt;/_place_published&gt;&lt;_secondary_title&gt;Seventh Americas Conference on Information Systems（AMCIS 2001 Proceedings）&lt;/_secondary_title&gt;&lt;/Details&gt;&lt;Extra&gt;&lt;DBUID&gt;{0F1396E1-13FB-4B19-9925-FB65FFA3767B}&lt;/DBUID&gt;&lt;/Extra&gt;&lt;/Item&gt;&lt;/References&gt;&lt;/Group&gt;&lt;Group&gt;&lt;References&gt;&lt;Item&gt;&lt;ID&gt;426&lt;/ID&gt;&lt;UID&gt;{457E054E-938B-4CC7-85E8-EE6CD4DC7D6D}&lt;/UID&gt;&lt;Title&gt;负面网络口碑对消费者行为意愿的影响研究&lt;/Title&gt;&lt;Template&gt;Thesis&lt;/Template&gt;&lt;Star&gt;0&lt;/Star&gt;&lt;Tag&gt;0&lt;/Tag&gt;&lt;Author&gt;毕继东&lt;/Author&gt;&lt;Year&gt;2010&lt;/Year&gt;&lt;Details&gt;&lt;_accessed&gt;63197892&lt;/_accessed&gt;&lt;_created&gt;63197892&lt;/_created&gt;&lt;_date&gt;57854880&lt;/_date&gt;&lt;_db_provider&gt;北京万方数据股份有限公司&lt;/_db_provider&gt;&lt;_db_updated&gt;Wanfangdata&lt;/_db_updated&gt;&lt;_keywords&gt;网络口碑营销; 口碑传播; 消费者行为; 行为意愿; 扎根理论; 调节作用; 接收者; 信息特征; 视觉线索; 实证研究; 企业; 理论研究; 理论模型; 感知风险; 负面口碑; 传播者; 影响因素; 网络营销; 理论方法研究; 互联网&lt;/_keywords&gt;&lt;_language&gt;chi&lt;/_language&gt;&lt;_modified&gt;63197892&lt;/_modified&gt;&lt;_publisher&gt;山东大学&lt;/_publisher&gt;&lt;_section&gt;企业管理&lt;/_section&gt;&lt;_tertiary_author&gt;胡正明&lt;/_tertiary_author&gt;&lt;_url&gt;http://www.wanfangdata.com.cn/details/detail.do?_type=degree&amp;amp;id=Y1794243&lt;/_url&gt;&lt;_volume&gt;博士&lt;/_volume&gt;&lt;_translated_author&gt;Bi, Jidong&lt;/_translated_author&gt;&lt;_translated_tertiary_author&gt;Hu, Zhengming&lt;/_translated_tertiary_author&gt;&lt;/Details&gt;&lt;Extra&gt;&lt;DBUID&gt;{0F1396E1-13FB-4B19-9925-FB65FFA3767B}&lt;/DBUID&gt;&lt;/Extra&gt;&lt;/Item&gt;&lt;/References&gt;&lt;/Group&gt;&lt;/Citation&gt;_x000a_"/>
    <w:docVar w:name="NE.Ref{3A7E2F86-0816-499E-B923-2F84845869D6}" w:val=" ADDIN NE.Ref.{3A7E2F86-0816-499E-B923-2F84845869D6}&lt;Citation&gt;&lt;Group&gt;&lt;References&gt;&lt;Item&gt;&lt;ID&gt;420&lt;/ID&gt;&lt;UID&gt;{96B1E177-33EA-435D-B1AB-8BF41DB380E3}&lt;/UID&gt;&lt;Title&gt;A technology acceptance model for empirically testing new end-user information systems: theory and results&lt;/Title&gt;&lt;Template&gt;Thesis&lt;/Template&gt;&lt;Star&gt;0&lt;/Star&gt;&lt;Tag&gt;0&lt;/Tag&gt;&lt;Author&gt;Davis, Fred D&lt;/Author&gt;&lt;Year&gt;1985&lt;/Year&gt;&lt;Details&gt;&lt;_created&gt;63197175&lt;/_created&gt;&lt;_modified&gt;63221024&lt;/_modified&gt;&lt;_publisher&gt;Massachusetts Institute of Technology&lt;/_publisher&gt;&lt;_section&gt;Sloan School of Management&lt;/_section&gt;&lt;_url&gt;http://hdl.handle.net/1721.1/15192&lt;/_url&gt;&lt;_volume&gt;phd&lt;/_volume&gt;&lt;/Details&gt;&lt;Extra&gt;&lt;DBUID&gt;{0F1396E1-13FB-4B19-9925-FB65FFA3767B}&lt;/DBUID&gt;&lt;/Extra&gt;&lt;/Item&gt;&lt;/References&gt;&lt;/Group&gt;&lt;/Citation&gt;_x000a_"/>
    <w:docVar w:name="NE.Ref{3AD7DDE9-8ECF-4521-9164-63E98AD26156}" w:val=" ADDIN NE.Ref.{3AD7DDE9-8ECF-4521-9164-63E98AD26156}&lt;Citation&gt;&lt;Group&gt;&lt;References&gt;&lt;Item&gt;&lt;ID&gt;405&lt;/ID&gt;&lt;UID&gt;{32B6DFEC-8AC7-43A0-BA97-091D52C11590}&lt;/UID&gt;&lt;Title&gt;Regression Models for Count Data in R&lt;/Title&gt;&lt;Template&gt;Journal Article&lt;/Template&gt;&lt;Star&gt;0&lt;/Star&gt;&lt;Tag&gt;0&lt;/Tag&gt;&lt;Author&gt;Zeileis, Achim; Kleiber, Christian; Jackman, Simon&lt;/Author&gt;&lt;Year&gt;2008&lt;/Year&gt;&lt;Details&gt;&lt;_accessed&gt;63188587&lt;/_accessed&gt;&lt;_collection_scope&gt;SCIE&lt;/_collection_scope&gt;&lt;_created&gt;63188108&lt;/_created&gt;&lt;_impact_factor&gt;  11.655&lt;/_impact_factor&gt;&lt;_issue&gt;8&lt;/_issue&gt;&lt;_journal&gt;Journal of Statistical Software&lt;/_journal&gt;&lt;_modified&gt;63188141&lt;/_modified&gt;&lt;_pages&gt;1-25&lt;/_pages&gt;&lt;_volume&gt;27&lt;/_volume&gt;&lt;/Details&gt;&lt;Extra&gt;&lt;DBUID&gt;{0F1396E1-13FB-4B19-9925-FB65FFA3767B}&lt;/DBUID&gt;&lt;/Extra&gt;&lt;/Item&gt;&lt;/References&gt;&lt;/Group&gt;&lt;Group&gt;&lt;References&gt;&lt;Item&gt;&lt;ID&gt;406&lt;/ID&gt;&lt;UID&gt;{D0C94FFA-8271-4F84-BE1F-45EF90F58035}&lt;/UID&gt;&lt;Title&gt;Zero-Inflated Poisson Regression, with an Application to Defects in Manufacturing&lt;/Title&gt;&lt;Template&gt;Journal Article&lt;/Template&gt;&lt;Star&gt;0&lt;/Star&gt;&lt;Tag&gt;0&lt;/Tag&gt;&lt;Author&gt;Lambert, Diane&lt;/Author&gt;&lt;Year&gt;1992&lt;/Year&gt;&lt;Details&gt;&lt;_accessed&gt;63188139&lt;/_accessed&gt;&lt;_collection_scope&gt;SCI;SCIE;EI&lt;/_collection_scope&gt;&lt;_created&gt;63188138&lt;/_created&gt;&lt;_impact_factor&gt;   2.089&lt;/_impact_factor&gt;&lt;_issue&gt;1&lt;/_issue&gt;&lt;_journal&gt;TECHNOMETRICS&lt;/_journal&gt;&lt;_modified&gt;63188141&lt;/_modified&gt;&lt;_pages&gt;1-14&lt;/_pages&gt;&lt;_volume&gt;34&lt;/_volume&gt;&lt;/Details&gt;&lt;Extra&gt;&lt;DBUID&gt;{0F1396E1-13FB-4B19-9925-FB65FFA3767B}&lt;/DBUID&gt;&lt;/Extra&gt;&lt;/Item&gt;&lt;/References&gt;&lt;/Group&gt;&lt;Group&gt;&lt;References&gt;&lt;Item&gt;&lt;ID&gt;408&lt;/ID&gt;&lt;UID&gt;{482E7D1E-6334-4B67-80E6-4F0AF94D1DDA}&lt;/UID&gt;&lt;Title&gt;Accounting for Excess Zeros and Sample Selection in Poisson and Negative Binomial Regression Models&lt;/Title&gt;&lt;Template&gt;Journal Article&lt;/Template&gt;&lt;Star&gt;0&lt;/Star&gt;&lt;Tag&gt;0&lt;/Tag&gt;&lt;Author&gt;Greene, William H&lt;/Author&gt;&lt;Year&gt;1994&lt;/Year&gt;&lt;Details&gt;&lt;_accessed&gt;63188153&lt;/_accessed&gt;&lt;_created&gt;63188153&lt;/_created&gt;&lt;_journal&gt;Working Papers 94-10, New York University, Leonard N. Stern School of Business, Department of Economics.&lt;/_journal&gt;&lt;_modified&gt;63188157&lt;/_modified&gt;&lt;/Details&gt;&lt;Extra&gt;&lt;DBUID&gt;{0F1396E1-13FB-4B19-9925-FB65FFA3767B}&lt;/DBUID&gt;&lt;/Extra&gt;&lt;/Item&gt;&lt;/References&gt;&lt;/Group&gt;&lt;/Citation&gt;_x000a_"/>
    <w:docVar w:name="NE.Ref{3C56DCFC-BCD1-4063-A953-6330919255F4}" w:val=" ADDIN NE.Ref.{3C56DCFC-BCD1-4063-A953-6330919255F4}&lt;Citation&gt;&lt;Group&gt;&lt;References&gt;&lt;Item&gt;&lt;ID&gt;306&lt;/ID&gt;&lt;UID&gt;{B10FB95D-6AE1-4D4E-89C4-10A4C4B06AF6}&lt;/UID&gt;&lt;Title&gt;矛盾性追加评论对感知有用性的影响效应研究&lt;/Title&gt;&lt;Template&gt;Journal Article&lt;/Template&gt;&lt;Star&gt;0&lt;/Star&gt;&lt;Tag&gt;0&lt;/Tag&gt;&lt;Author&gt;李琪; 任小静&lt;/Author&gt;&lt;Year&gt;2017&lt;/Year&gt;&lt;Details&gt;&lt;_accessed&gt;63174956&lt;/_accessed&gt;&lt;_author_aff&gt;西安交通大学经济与金融学院;&lt;/_author_aff&gt;&lt;_collection_scope&gt;CSSCI-C;PKU&lt;/_collection_scope&gt;&lt;_created&gt;63174956&lt;/_created&gt;&lt;_date&gt;61824960&lt;/_date&gt;&lt;_db_provider&gt;CNKI: 期刊&lt;/_db_provider&gt;&lt;_db_updated&gt;CNKI - Reference&lt;/_db_updated&gt;&lt;_issue&gt;04&lt;/_issue&gt;&lt;_journal&gt;管理科学&lt;/_journal&gt;&lt;_keywords&gt;在线评论;追加评论;矛盾性追加评论;产品卷入度;感知有用性&lt;/_keywords&gt;&lt;_language&gt;Chinese&lt;/_language&gt;&lt;_modified&gt;63174956&lt;/_modified&gt;&lt;_pages&gt;139-150&lt;/_pages&gt;&lt;_url&gt;http://kns.cnki.net/KCMS/detail/detail.aspx?FileName=JCJJ201704011&amp;amp;DbName=CJFQ2017&lt;/_url&gt;&lt;_volume&gt;30&lt;/_volume&gt;&lt;_translated_author&gt;Li, Qi;Ren, Xiaojing&lt;/_translated_author&gt;&lt;/Details&gt;&lt;Extra&gt;&lt;DBUID&gt;{0F1396E1-13FB-4B19-9925-FB65FFA3767B}&lt;/DBUID&gt;&lt;/Extra&gt;&lt;/Item&gt;&lt;/References&gt;&lt;/Group&gt;&lt;/Citation&gt;_x000a_"/>
    <w:docVar w:name="NE.Ref{3D372F33-5210-4E10-9079-E631743828AC}" w:val=" ADDIN NE.Ref.{3D372F33-5210-4E10-9079-E631743828AC}&lt;Citation&gt;&lt;Group&gt;&lt;References&gt;&lt;Item&gt;&lt;ID&gt;310&lt;/ID&gt;&lt;UID&gt;{A88FA2F0-29C7-4A92-A581-515BDB3FA291}&lt;/UID&gt;&lt;Title&gt;The Effects of Positive and Negative Online Customer Reviews: Do Brand Strength and Category Maturity Matter?&lt;/Title&gt;&lt;Template&gt;Journal Article&lt;/Template&gt;&lt;Star&gt;1&lt;/Star&gt;&lt;Tag&gt;5&lt;/Tag&gt;&lt;Author&gt;Ho-Dac, Nga N; Carson, Stephen J; Moore, William L&lt;/Author&gt;&lt;Year&gt;2013&lt;/Year&gt;&lt;Details&gt;&lt;_accessed&gt;63207008&lt;/_accessed&gt;&lt;_collection_scope&gt;SSCI&lt;/_collection_scope&gt;&lt;_created&gt;63175131&lt;/_created&gt;&lt;_date&gt;59433120&lt;/_date&gt;&lt;_date_display&gt;2013&lt;/_date_display&gt;&lt;_db_updated&gt;PKU Search&lt;/_db_updated&gt;&lt;_doi&gt;10.1509/jm.11.0011&lt;/_doi&gt;&lt;_impact_factor&gt;   7.821&lt;/_impact_factor&gt;&lt;_isbn&gt;0022-2429_x000d__x000a_&lt;/_isbn&gt;&lt;_issue&gt;6_x000d__x000a_&lt;/_issue&gt;&lt;_journal&gt;Journal of Marketing&lt;/_journal&gt;&lt;_keywords&gt;Influence_x000d__x000a_; Consumer behavior_x000d__x000a_; Brand equity_x000d__x000a_; Research_x000d__x000a_&lt;/_keywords&gt;&lt;_modified&gt;63217025&lt;/_modified&gt;&lt;_number&gt;1&lt;/_number&gt;&lt;_ori_publication&gt;American Marketing Association_x000d__x000a_&lt;/_ori_publication&gt;&lt;_pages&gt;37-53_x000d__x000a_&lt;/_pages&gt;&lt;_url&gt;http://pku.summon.serialssolutions.com/2.0.0/link/0/eLvHCXMwnV1LT-MwELZaDqu9LLCAtrxkaYU4hU1jp3G4VFCo0IoiDnDhEtnxpAhoWpIWiX_PjJPwkrhwiSLFlq2M7ZnPM_MNYyI48L1PZwIE2lcSrA2F7WaiJzKDOy0KZE_YyFhKTr4ZqfPLYHga_m8x1aTGUJSlCxN0Tn20l8wD_JMiUlII2Z89elQ-itysdS2NNmujxq8o9N8O5EBFDWk4aqT4gwqqD-L3wYhOtQyXvz-LFfarNif5USX_VdaC_Df70USzr7EJLgNeMRSXfJrxSxej9QRc55ZfwNjRfvOKb5QPFjj6BApeOQzKQ34y5ccFNSXndT6e37p-A2KXmBbPfESsoGjG0wvKp7_OroenV4Mzr66w4HVx6wkvzjSkGVp9WvmgfANdqYVGGyFFGGbJ5UZ87QpCYyUCDzBpz0KEEEvHUvraig22lE9z-EMhUr6UUWwNxLHU2EkDpKEwYZbGRinZYX-bn57MKiKNhAAIGizJ3QSBiIuu67A9kkdSV-DER0l3FOVYL8oyORIIrxA0yqjD9l072oXzQqe6TibAuRCf1YeWG050r4M2ctv86sMW-xlQzQuXcLjNlubFAnZYe3a_2HXr6gUgidma&lt;/_url&gt;&lt;_volume&gt;77&lt;/_volume&gt;&lt;/Details&gt;&lt;Extra&gt;&lt;DBUID&gt;{0F1396E1-13FB-4B19-9925-FB65FFA3767B}&lt;/DBUID&gt;&lt;/Extra&gt;&lt;/Item&gt;&lt;/References&gt;&lt;/Group&gt;&lt;/Citation&gt;_x000a_"/>
    <w:docVar w:name="NE.Ref{3ED6C27F-C472-49E8-A655-A568CD906BB8}" w:val=" ADDIN NE.Ref.{3ED6C27F-C472-49E8-A655-A568CD906BB8}&lt;Citation&gt;&lt;Group&gt;&lt;References&gt;&lt;Item&gt;&lt;ID&gt;304&lt;/ID&gt;&lt;UID&gt;{873348EC-54D8-4E05-A077-8EDB7401D50A}&lt;/UID&gt;&lt;Title&gt;Perceived Usefulness Factors of Online Reviews: A Study of Amazon.com&lt;/Title&gt;&lt;Template&gt;Journal Article&lt;/Template&gt;&lt;Star&gt;0&lt;/Star&gt;&lt;Tag&gt;5&lt;/Tag&gt;&lt;Author&gt;Lee, Sang-Gun; Trimi, Silvana; Yang, Chang-Gyu&lt;/Author&gt;&lt;Year&gt;2017&lt;/Year&gt;&lt;Details&gt;&lt;_accessed&gt;63176428&lt;/_accessed&gt;&lt;_collection_scope&gt;SCIE;EI&lt;/_collection_scope&gt;&lt;_created&gt;63174944&lt;/_created&gt;&lt;_date&gt;62457120&lt;/_date&gt;&lt;_db_updated&gt;CrossRef&lt;/_db_updated&gt;&lt;_doi&gt;10.1080/08874417.2016.1275954&lt;/_doi&gt;&lt;_impact_factor&gt;   1.100&lt;/_impact_factor&gt;&lt;_isbn&gt;0887-4417&lt;/_isbn&gt;&lt;_issue&gt;4&lt;/_issue&gt;&lt;_journal&gt;Journal of Computer Information Systems&lt;/_journal&gt;&lt;_modified&gt;63178180&lt;/_modified&gt;&lt;_pages&gt;344-352&lt;/_pages&gt;&lt;_tertiary_title&gt;Journal of Computer Information Systems&lt;/_tertiary_title&gt;&lt;_url&gt;https://www.tandfonline.com/doi/full/10.1080/08874417.2016.1275954_x000d__x000a_https://www.tandfonline.com/doi/pdf/10.1080/08874417.2016.1275954&lt;/_url&gt;&lt;_volume&gt;58&lt;/_volume&gt;&lt;/Details&gt;&lt;Extra&gt;&lt;DBUID&gt;{0F1396E1-13FB-4B19-9925-FB65FFA3767B}&lt;/DBUID&gt;&lt;/Extra&gt;&lt;/Item&gt;&lt;/References&gt;&lt;/Group&gt;&lt;/Citation&gt;_x000a_"/>
    <w:docVar w:name="NE.Ref{422F495D-6F8F-440D-BF28-F57BB9212FB0}" w:val=" ADDIN NE.Ref.{422F495D-6F8F-440D-BF28-F57BB9212FB0}&lt;Citation&gt;&lt;Group&gt;&lt;References&gt;&lt;Item&gt;&lt;ID&gt;283&lt;/ID&gt;&lt;UID&gt;{3803F8F6-6F74-455D-A249-6F84716832A6}&lt;/UID&gt;&lt;Title&gt;基于影评数据的在线评论有用性影响因素研究&lt;/Title&gt;&lt;Template&gt;Journal Article&lt;/Template&gt;&lt;Star&gt;0&lt;/Star&gt;&lt;Tag&gt;0&lt;/Tag&gt;&lt;Author&gt;郝媛媛; 叶强; 李一军&lt;/Author&gt;&lt;Year&gt;2010&lt;/Year&gt;&lt;Details&gt;&lt;_accessed&gt;63157821&lt;/_accessed&gt;&lt;_author_aff&gt;哈尔滨工业大学管理学院;&lt;/_author_aff&gt;&lt;_collection_scope&gt;CSSCI-C;PKU&lt;/_collection_scope&gt;&lt;_created&gt;63157821&lt;/_created&gt;&lt;_date&gt;58180320&lt;/_date&gt;&lt;_db_provider&gt;CNKI: 期刊&lt;/_db_provider&gt;&lt;_db_updated&gt;CNKI - Reference&lt;/_db_updated&gt;&lt;_issue&gt;08&lt;/_issue&gt;&lt;_journal&gt;管理科学学报&lt;/_journal&gt;&lt;_keywords&gt;口碑;在线评论;有用性;文本特征;正负情感;主客观表达形式;文本挖掘&lt;/_keywords&gt;&lt;_language&gt;Chinese&lt;/_language&gt;&lt;_modified&gt;63157821&lt;/_modified&gt;&lt;_pages&gt;78-88+96&lt;/_pages&gt;&lt;_url&gt;http://kns.cnki.net/KCMS/detail/detail.aspx?FileName=JCYJ201008007&amp;amp;DbName=CJFQ2010&lt;/_url&gt;&lt;_volume&gt;13&lt;/_volume&gt;&lt;_translated_author&gt;Hao, Yuanyuan;Ye, Qiang;Li, Yijun&lt;/_translated_author&gt;&lt;/Details&gt;&lt;Extra&gt;&lt;DBUID&gt;{0F1396E1-13FB-4B19-9925-FB65FFA3767B}&lt;/DBUID&gt;&lt;/Extra&gt;&lt;/Item&gt;&lt;/References&gt;&lt;/Group&gt;&lt;/Citation&gt;_x000a_"/>
    <w:docVar w:name="NE.Ref{43513A80-8057-4A61-9CB9-89F616F43E90}" w:val=" ADDIN NE.Ref.{43513A80-8057-4A61-9CB9-89F616F43E90}&lt;Citation&gt;&lt;Group&gt;&lt;References&gt;&lt;Item&gt;&lt;ID&gt;386&lt;/ID&gt;&lt;UID&gt;{457CF4BB-CDFF-401F-ADF9-FC3B86428481}&lt;/UID&gt;&lt;Title&gt;轻型评论的情感分析研究&lt;/Title&gt;&lt;Template&gt;Journal Article&lt;/Template&gt;&lt;Star&gt;0&lt;/Star&gt;&lt;Tag&gt;0&lt;/Tag&gt;&lt;Author&gt;张林; 钱冠群; 樊卫国; 华琨; 张莉&lt;/Author&gt;&lt;Year&gt;2014&lt;/Year&gt;&lt;Details&gt;&lt;_accessed&gt;63180740&lt;/_accessed&gt;&lt;_author_aff&gt;北京航空航天大学计算机学院;浙江财经大学信息学院;百度公司;Department of Information Systems;Pamplin College of Business;Virginia Technological University;Electrical and Computer Engineering Department;Lawrence Technological University;&lt;/_author_aff&gt;&lt;_collection_scope&gt;CSCD;PKU;EI&lt;/_collection_scope&gt;&lt;_created&gt;63180739&lt;/_created&gt;&lt;_date&gt;60459840&lt;/_date&gt;&lt;_db_provider&gt;CNKI: 期刊&lt;/_db_provider&gt;&lt;_db_updated&gt;CNKI - Reference&lt;/_db_updated&gt;&lt;_doi&gt;10.13328/j.cnki.jos.004728&lt;/_doi&gt;&lt;_issue&gt;12&lt;/_issue&gt;&lt;_journal&gt;软件学报&lt;/_journal&gt;&lt;_keywords&gt;情感分析;用户评论;短文本;意见挖掘&lt;/_keywords&gt;&lt;_modified&gt;63180740&lt;/_modified&gt;&lt;_pages&gt;2790-2807&lt;/_pages&gt;&lt;_url&gt;http://kns.cnki.net/KCMS/detail/detail.aspx?FileName=RJXB201412006&amp;amp;DbName=CJFQ2014&lt;/_url&gt;&lt;_volume&gt;25&lt;/_volume&gt;&lt;_translated_author&gt;Zhang, Lin;Qian, Guanqun;Fan, Weiguo;Hua, Kun;Zhang, Li&lt;/_translated_author&gt;&lt;/Details&gt;&lt;Extra&gt;&lt;DBUID&gt;{0F1396E1-13FB-4B19-9925-FB65FFA3767B}&lt;/DBUID&gt;&lt;/Extra&gt;&lt;/Item&gt;&lt;/References&gt;&lt;/Group&gt;&lt;/Citation&gt;_x000a_"/>
    <w:docVar w:name="NE.Ref{442D23D4-57AA-43F7-A156-E708D282217F}" w:val=" ADDIN NE.Ref.{442D23D4-57AA-43F7-A156-E708D282217F}&lt;Citation&gt;&lt;Group&gt;&lt;References&gt;&lt;Item&gt;&lt;ID&gt;313&lt;/ID&gt;&lt;UID&gt;{D4A79441-CE3B-42FD-ABFA-5B5CB4914933}&lt;/UID&gt;&lt;Title&gt;消费者认为怎样的在线评论更有用?——社会性因素的影响效应&lt;/Title&gt;&lt;Template&gt;Journal Article&lt;/Template&gt;&lt;Star&gt;0&lt;/Star&gt;&lt;Tag&gt;0&lt;/Tag&gt;&lt;Author&gt;殷国鹏&lt;/Author&gt;&lt;Year&gt;2012&lt;/Year&gt;&lt;Details&gt;&lt;_accessed&gt;63175138&lt;/_accessed&gt;&lt;_author_aff&gt;对外经济贸易大学信息学院电子商务系;&lt;/_author_aff&gt;&lt;_collection_scope&gt;CSSCI-C;PKU&lt;/_collection_scope&gt;&lt;_created&gt;63175138&lt;/_created&gt;&lt;_date&gt;59408640&lt;/_date&gt;&lt;_db_provider&gt;CNKI: 期刊&lt;/_db_provider&gt;&lt;_db_updated&gt;CNKI - Reference&lt;/_db_updated&gt;&lt;_issue&gt;12&lt;/_issue&gt;&lt;_journal&gt;管理世界&lt;/_journal&gt;&lt;_keywords&gt;在线评论;有用性;评论者;社会性因素;从众&lt;/_keywords&gt;&lt;_language&gt;Chinese&lt;/_language&gt;&lt;_modified&gt;63175138&lt;/_modified&gt;&lt;_pages&gt;115-124&lt;/_pages&gt;&lt;_url&gt;http://kns.cnki.net/KCMS/detail/detail.aspx?FileName=GLSJ201212011&amp;amp;DbName=CJFQ2012&lt;/_url&gt;&lt;_translated_author&gt;Yin, Guopeng&lt;/_translated_author&gt;&lt;/Details&gt;&lt;Extra&gt;&lt;DBUID&gt;{0F1396E1-13FB-4B19-9925-FB65FFA3767B}&lt;/DBUID&gt;&lt;/Extra&gt;&lt;/Item&gt;&lt;/References&gt;&lt;/Group&gt;&lt;/Citation&gt;_x000a_"/>
    <w:docVar w:name="NE.Ref{4452EB2A-6F63-4163-B73D-8FE718A0B3A7}" w:val=" ADDIN NE.Ref.{4452EB2A-6F63-4163-B73D-8FE718A0B3A7}&lt;Citation&gt;&lt;Group&gt;&lt;References&gt;&lt;Item&gt;&lt;ID&gt;316&lt;/ID&gt;&lt;UID&gt;{7B27FCCC-2C7C-4E14-A694-46BE9DC045B8}&lt;/UID&gt;&lt;Title&gt;在线初次评论与在线追加评论的比较研究&lt;/Title&gt;&lt;Template&gt;Journal Article&lt;/Template&gt;&lt;Star&gt;0&lt;/Star&gt;&lt;Tag&gt;0&lt;/Tag&gt;&lt;Author&gt;石文华; 龚雪; 张绮; 王璐&lt;/Author&gt;&lt;Year&gt;2016&lt;/Year&gt;&lt;Details&gt;&lt;_accessed&gt;63175205&lt;/_accessed&gt;&lt;_author_adr&gt;北京邮电大学; 北京邮电大学; 北京邮电大学; 北京邮电大学&lt;/_author_adr&gt;&lt;_author_aff&gt;北京邮电大学; 北京邮电大学; 北京邮电大学; 北京邮电大学&lt;/_author_aff&gt;&lt;_collection_scope&gt;CSSCI-C;PKU&lt;/_collection_scope&gt;&lt;_created&gt;63175205&lt;/_created&gt;&lt;_db_provider&gt;北京万方数据股份有限公司&lt;/_db_provider&gt;&lt;_db_updated&gt;Wanfangdata&lt;/_db_updated&gt;&lt;_doi&gt;10.3969/j.issn.1672-0334.2016.04.004&lt;/_doi&gt;&lt;_isbn&gt;1672-0334&lt;/_isbn&gt;&lt;_issue&gt;4&lt;/_issue&gt;&lt;_journal&gt;管理科学&lt;/_journal&gt;&lt;_keywords&gt;在线初次评论; 在线追加评论; 产品类型; 产品价格; 情感强度&lt;/_keywords&gt;&lt;_language&gt;chi&lt;/_language&gt;&lt;_modified&gt;63175205&lt;/_modified&gt;&lt;_pages&gt;45-58&lt;/_pages&gt;&lt;_translated_author&gt;Wenhua, SHI; Xue, GONG; Qi, ZHANG; Lu, WANG&lt;/_translated_author&gt;&lt;_translated_title&gt;A Comparative Study on the First-time Online Reviews and Appended Online Reviews&lt;/_translated_title&gt;&lt;_url&gt;http://www.wanfangdata.com.cn/details/detail.do?_type=perio&amp;amp;id=jcjj201604006&lt;/_url&gt;&lt;_volume&gt;29&lt;/_volume&gt;&lt;/Details&gt;&lt;Extra&gt;&lt;DBUID&gt;{0F1396E1-13FB-4B19-9925-FB65FFA3767B}&lt;/DBUID&gt;&lt;/Extra&gt;&lt;/Item&gt;&lt;/References&gt;&lt;/Group&gt;&lt;/Citation&gt;_x000a_"/>
    <w:docVar w:name="NE.Ref{462E73C0-E848-4029-92F4-FB521953BE63}" w:val=" ADDIN NE.Ref.{462E73C0-E848-4029-92F4-FB521953BE63}&lt;Citation&gt;&lt;Group&gt;&lt;References&gt;&lt;Item&gt;&lt;ID&gt;410&lt;/ID&gt;&lt;UID&gt;{320597D1-48E8-43C9-84B2-9AFEC9F01870}&lt;/UID&gt;&lt;Title&gt;Testing for Zero Inflation in Count Models: Bias Correction for the Vuong Test&lt;/Title&gt;&lt;Template&gt;Journal Article&lt;/Template&gt;&lt;Star&gt;0&lt;/Star&gt;&lt;Tag&gt;0&lt;/Tag&gt;&lt;Author&gt;Desmarais, Bruce A; Harden, Jeffrey J&lt;/Author&gt;&lt;Year&gt;2013&lt;/Year&gt;&lt;Details&gt;&lt;_accessed&gt;63188572&lt;/_accessed&gt;&lt;_created&gt;63188572&lt;/_created&gt;&lt;_doi&gt;10.1177/1536867X1301300408&lt;/_doi&gt;&lt;_issue&gt;4&lt;/_issue&gt;&lt;_journal&gt;The Stata Journal&lt;/_journal&gt;&lt;_modified&gt;63188574&lt;/_modified&gt;&lt;_pages&gt;810-835&lt;/_pages&gt;&lt;_volume&gt;13&lt;/_volume&gt;&lt;/Details&gt;&lt;Extra&gt;&lt;DBUID&gt;{0F1396E1-13FB-4B19-9925-FB65FFA3767B}&lt;/DBUID&gt;&lt;/Extra&gt;&lt;/Item&gt;&lt;/References&gt;&lt;/Group&gt;&lt;/Citation&gt;_x000a_"/>
    <w:docVar w:name="NE.Ref{46E48589-4D00-4468-9486-A3D9323D2F79}" w:val=" ADDIN NE.Ref.{46E48589-4D00-4468-9486-A3D9323D2F79}&lt;Citation&gt;&lt;Group&gt;&lt;References&gt;&lt;Item&gt;&lt;ID&gt;316&lt;/ID&gt;&lt;UID&gt;{7B27FCCC-2C7C-4E14-A694-46BE9DC045B8}&lt;/UID&gt;&lt;Title&gt;在线初次评论与在线追加评论的比较研究&lt;/Title&gt;&lt;Template&gt;Journal Article&lt;/Template&gt;&lt;Star&gt;0&lt;/Star&gt;&lt;Tag&gt;0&lt;/Tag&gt;&lt;Author&gt;石文华; 龚雪; 张绮; 王璐&lt;/Author&gt;&lt;Year&gt;2016&lt;/Year&gt;&lt;Details&gt;&lt;_accessed&gt;63175205&lt;/_accessed&gt;&lt;_author_adr&gt;北京邮电大学; 北京邮电大学; 北京邮电大学; 北京邮电大学&lt;/_author_adr&gt;&lt;_author_aff&gt;北京邮电大学; 北京邮电大学; 北京邮电大学; 北京邮电大学&lt;/_author_aff&gt;&lt;_collection_scope&gt;CSSCI-C;PKU&lt;/_collection_scope&gt;&lt;_created&gt;63175205&lt;/_created&gt;&lt;_db_provider&gt;北京万方数据股份有限公司&lt;/_db_provider&gt;&lt;_db_updated&gt;Wanfangdata&lt;/_db_updated&gt;&lt;_doi&gt;10.3969/j.issn.1672-0334.2016.04.004&lt;/_doi&gt;&lt;_isbn&gt;1672-0334&lt;/_isbn&gt;&lt;_issue&gt;4&lt;/_issue&gt;&lt;_journal&gt;管理科学&lt;/_journal&gt;&lt;_keywords&gt;在线初次评论; 在线追加评论; 产品类型; 产品价格; 情感强度&lt;/_keywords&gt;&lt;_language&gt;chi&lt;/_language&gt;&lt;_modified&gt;63175205&lt;/_modified&gt;&lt;_pages&gt;45-58&lt;/_pages&gt;&lt;_translated_author&gt;Wenhua, SHI; Xue, GONG; Qi, ZHANG; Lu, WANG&lt;/_translated_author&gt;&lt;_translated_title&gt;A Comparative Study on the First-time Online Reviews and Appended Online Reviews&lt;/_translated_title&gt;&lt;_url&gt;http://www.wanfangdata.com.cn/details/detail.do?_type=perio&amp;amp;id=jcjj201604006&lt;/_url&gt;&lt;_volume&gt;29&lt;/_volume&gt;&lt;/Details&gt;&lt;Extra&gt;&lt;DBUID&gt;{0F1396E1-13FB-4B19-9925-FB65FFA3767B}&lt;/DBUID&gt;&lt;/Extra&gt;&lt;/Item&gt;&lt;/References&gt;&lt;/Group&gt;&lt;/Citation&gt;_x000a_"/>
    <w:docVar w:name="NE.Ref{477496C8-F665-4262-8FCE-B37793316CD7}" w:val=" ADDIN NE.Ref.{477496C8-F665-4262-8FCE-B37793316CD7}&lt;Citation&gt;&lt;Group&gt;&lt;References&gt;&lt;Item&gt;&lt;ID&gt;402&lt;/ID&gt;&lt;UID&gt;{4C0EFA39-756E-45ED-88CE-1B30EB1B62A1}&lt;/UID&gt;&lt;Title&gt;BERT: Pre-training of Deep Bidirectional Transformers for Language Understanding&lt;/Title&gt;&lt;Template&gt;Journal Article&lt;/Template&gt;&lt;Star&gt;0&lt;/Star&gt;&lt;Tag&gt;0&lt;/Tag&gt;&lt;Author&gt;Devlin, Jacob; Chang, Ming-Wei; Lee, Kenton; Toutanova, Kristina&lt;/Author&gt;&lt;Year&gt;2018&lt;/Year&gt;&lt;Details&gt;&lt;_accessed&gt;63185044&lt;/_accessed&gt;&lt;_created&gt;63184981&lt;/_created&gt;&lt;_modified&gt;63185044&lt;/_modified&gt;&lt;_translated_title&gt;arXiv:1810.04805v1[cs.CL]&lt;/_translated_title&gt;&lt;/Details&gt;&lt;Extra&gt;&lt;DBUID&gt;{0F1396E1-13FB-4B19-9925-FB65FFA3767B}&lt;/DBUID&gt;&lt;/Extra&gt;&lt;/Item&gt;&lt;/References&gt;&lt;/Group&gt;&lt;/Citation&gt;_x000a_"/>
    <w:docVar w:name="NE.Ref{4887BB81-5A1B-47B8-85A2-DA1766A3B040}" w:val=" ADDIN NE.Ref.{4887BB81-5A1B-47B8-85A2-DA1766A3B040}&lt;Citation&gt;&lt;Group&gt;&lt;References&gt;&lt;Item&gt;&lt;ID&gt;304&lt;/ID&gt;&lt;UID&gt;{873348EC-54D8-4E05-A077-8EDB7401D50A}&lt;/UID&gt;&lt;Title&gt;Perceived Usefulness Factors of Online Reviews: A Study of Amazon.com&lt;/Title&gt;&lt;Template&gt;Journal Article&lt;/Template&gt;&lt;Star&gt;0&lt;/Star&gt;&lt;Tag&gt;5&lt;/Tag&gt;&lt;Author&gt;Lee, Sang-Gun; Trimi, Silvana; Yang, Chang-Gyu&lt;/Author&gt;&lt;Year&gt;2017&lt;/Year&gt;&lt;Details&gt;&lt;_accessed&gt;63176428&lt;/_accessed&gt;&lt;_collection_scope&gt;SCIE;EI&lt;/_collection_scope&gt;&lt;_created&gt;63174944&lt;/_created&gt;&lt;_date&gt;62457120&lt;/_date&gt;&lt;_db_updated&gt;CrossRef&lt;/_db_updated&gt;&lt;_doi&gt;10.1080/08874417.2016.1275954&lt;/_doi&gt;&lt;_impact_factor&gt;   1.100&lt;/_impact_factor&gt;&lt;_isbn&gt;0887-4417&lt;/_isbn&gt;&lt;_issue&gt;4&lt;/_issue&gt;&lt;_journal&gt;Journal of Computer Information Systems&lt;/_journal&gt;&lt;_modified&gt;63178180&lt;/_modified&gt;&lt;_pages&gt;344-352&lt;/_pages&gt;&lt;_tertiary_title&gt;Journal of Computer Information Systems&lt;/_tertiary_title&gt;&lt;_url&gt;https://www.tandfonline.com/doi/full/10.1080/08874417.2016.1275954_x000d__x000a_https://www.tandfonline.com/doi/pdf/10.1080/08874417.2016.1275954&lt;/_url&gt;&lt;_volume&gt;58&lt;/_volume&gt;&lt;/Details&gt;&lt;Extra&gt;&lt;DBUID&gt;{0F1396E1-13FB-4B19-9925-FB65FFA3767B}&lt;/DBUID&gt;&lt;/Extra&gt;&lt;/Item&gt;&lt;/References&gt;&lt;/Group&gt;&lt;/Citation&gt;_x000a_"/>
    <w:docVar w:name="NE.Ref{4AD21D06-A864-45C7-964B-5DF9D89AE3F3}" w:val=" ADDIN NE.Ref.{4AD21D06-A864-45C7-964B-5DF9D89AE3F3}&lt;Citation&gt;&lt;Group&gt;&lt;References&gt;&lt;Item&gt;&lt;ID&gt;392&lt;/ID&gt;&lt;UID&gt;{FCEB73C9-7B1B-48B5-AEA7-EDFA4B7F48FB}&lt;/UID&gt;&lt;Title&gt;Strategic Brand Management. Building, Measuring, and Managing Brand Equity&lt;/Title&gt;&lt;Template&gt;Book&lt;/Template&gt;&lt;Star&gt;0&lt;/Star&gt;&lt;Tag&gt;0&lt;/Tag&gt;&lt;Author&gt;Keller, Kevin Lane&lt;/Author&gt;&lt;Year&gt;2013&lt;/Year&gt;&lt;Details&gt;&lt;_accessed&gt;63181225&lt;/_accessed&gt;&lt;_created&gt;63181225&lt;/_created&gt;&lt;_edition&gt;Global Fourth&lt;/_edition&gt;&lt;_isbn&gt;978-0-273-77941-4&lt;/_isbn&gt;&lt;_modified&gt;63217035&lt;/_modified&gt;&lt;_pages&gt;35&lt;/_pages&gt;&lt;_place_published&gt;England&lt;/_place_published&gt;&lt;_publisher&gt;Pearson Education Limited&lt;/_publisher&gt;&lt;/Details&gt;&lt;Extra&gt;&lt;DBUID&gt;{0F1396E1-13FB-4B19-9925-FB65FFA3767B}&lt;/DBUID&gt;&lt;/Extra&gt;&lt;/Item&gt;&lt;/References&gt;&lt;/Group&gt;&lt;/Citation&gt;_x000a_"/>
    <w:docVar w:name="NE.Ref{4AF474D3-0005-457C-8CC3-4B83DD39FC52}" w:val=" ADDIN NE.Ref.{4AF474D3-0005-457C-8CC3-4B83DD39FC52}&lt;Citation&gt;&lt;Group&gt;&lt;References&gt;&lt;Item&gt;&lt;ID&gt;441&lt;/ID&gt;&lt;UID&gt;{6C2A8376-72E2-48A0-9762-D7481E79AAB0}&lt;/UID&gt;&lt;Title&gt;A Critical Review of Online Consumer Behavior: Empirical Research&lt;/Title&gt;&lt;Template&gt;Journal Article&lt;/Template&gt;&lt;Star&gt;0&lt;/Star&gt;&lt;Tag&gt;0&lt;/Tag&gt;&lt;Author&gt;Cheung, Christy M K; Chan, Gloria W W; Limayem, Moez&lt;/Author&gt;&lt;Year&gt;2005&lt;/Year&gt;&lt;Details&gt;&lt;_accessed&gt;63200025&lt;/_accessed&gt;&lt;_created&gt;63200025&lt;/_created&gt;&lt;_date&gt;55225440&lt;/_date&gt;&lt;_date_display&gt;2005&lt;/_date_display&gt;&lt;_db_updated&gt;PKU Search&lt;/_db_updated&gt;&lt;_doi&gt;10.4018/jeco.2005100101&lt;/_doi&gt;&lt;_isbn&gt;1539-2937&lt;/_isbn&gt;&lt;_issue&gt;4&lt;/_issue&gt;&lt;_journal&gt;Journal of Electronic Commerce in Organizations (JECO)&lt;/_journal&gt;&lt;_keywords&gt;Consumer behavior; Analysis; Information systems; Studies; Models; Web services; Electronic commerce&lt;/_keywords&gt;&lt;_modified&gt;63200025&lt;/_modified&gt;&lt;_number&gt;1&lt;/_number&gt;&lt;_ori_publication&gt;IGI Global&lt;/_ori_publication&gt;&lt;_pages&gt;1-19&lt;/_pages&gt;&lt;_place_published&gt;Hershey&lt;/_place_published&gt;&lt;_url&gt;http://pku.summon.serialssolutions.com/2.0.0/link/0/eLvHCXMwrV1LSwMxEB6qgnjxLa4vctPL2mZ32-wKKqW0iCj0oIhewjYPqWK7Vv3_zmyySit68pywyc6XzCPJfAMQR8eNcEYnJOTHG7QFkRVJQ3MlhMqV5U1tk1aUUHLyw3V61Y963eZlDfpVaoyHu9KSperWY0Wn5nWiPk8TtDDnxWtIZaTourWqqZH7Wgv6lMecUqwX6N6GojNxd_8VkfGsLIuKuz4L0e4Jx_2DU03rTxj9lUcuvKRhmzJbXnnPDR-HP1R4aZd6K___C6uw7H1U1naLag1qZrQOi9UT-Q1ot1lVIYG5uwU2tsyRlrKOz-lknnlxcsK6L8Vw4nu7eW7Cba9707kIfSmGUKFPxENhVGKzTGucr45z2ufKIHga_T3ViAxPbAuVRYrel4oGKGlswdham9QaDEl0vAXzo_HIbAMb5Bk3QuumTltJk5K3c3poG2lhIoXOVQBHlaRl4Rg3JEYqBIokUOQ3KAEcEhKS9uL7JMcV5VIKcCBitZJtjrFDS6APF8AZgiX9_nyTTkbSyUiOrXQykp1fRooDYFMfmGmXhbYB7FYgf_f7Qnjnz9ZdWKo4YRt8D-bfJx9mH-aK54-DcsV-Asxn-i4&lt;/_url&gt;&lt;_volume&gt;3&lt;/_volume&gt;&lt;/Details&gt;&lt;Extra&gt;&lt;DBUID&gt;{0F1396E1-13FB-4B19-9925-FB65FFA3767B}&lt;/DBUID&gt;&lt;/Extra&gt;&lt;/Item&gt;&lt;/References&gt;&lt;/Group&gt;&lt;/Citation&gt;_x000a_"/>
    <w:docVar w:name="NE.Ref{4BFD0A2B-8AF4-4783-934F-8DF59596FCE0}" w:val=" ADDIN NE.Ref.{4BFD0A2B-8AF4-4783-934F-8DF59596FCE0}&lt;Citation&gt;&lt;Group&gt;&lt;References&gt;&lt;Item&gt;&lt;ID&gt;361&lt;/ID&gt;&lt;UID&gt;{6444EB09-DE86-4ECD-93DC-E1981BCF5CA9}&lt;/UID&gt;&lt;Title&gt;Predicting the performance of online consumer reviews: A sentiment mining approach to big data analytics&lt;/Title&gt;&lt;Template&gt;Journal Article&lt;/Template&gt;&lt;Star&gt;0&lt;/Star&gt;&lt;Tag&gt;0&lt;/Tag&gt;&lt;Author&gt;Salehan, Mohammad; Kim, Dan J&lt;/Author&gt;&lt;Year&gt;2016&lt;/Year&gt;&lt;Details&gt;&lt;_accessed&gt;63177925&lt;/_accessed&gt;&lt;_collection_scope&gt;SCIE;EI&lt;/_collection_scope&gt;&lt;_created&gt;63177925&lt;/_created&gt;&lt;_db_updated&gt;CrossRef&lt;/_db_updated&gt;&lt;_doi&gt;10.1016/j.dss.2015.10.006&lt;/_doi&gt;&lt;_impact_factor&gt;   3.847&lt;/_impact_factor&gt;&lt;_isbn&gt;01679236&lt;/_isbn&gt;&lt;_journal&gt;Decision Support Systems&lt;/_journal&gt;&lt;_modified&gt;63177925&lt;/_modified&gt;&lt;_pages&gt;30-40&lt;/_pages&gt;&lt;_tertiary_title&gt;Decision Support Systems&lt;/_tertiary_title&gt;&lt;_url&gt;https://linkinghub.elsevier.com/retrieve/pii/S0167923615002006_x000d__x000a_https://api.elsevier.com/content/article/PII:S0167923615002006?httpAccept=text/xml&lt;/_url&gt;&lt;_volume&gt;81&lt;/_volume&gt;&lt;/Details&gt;&lt;Extra&gt;&lt;DBUID&gt;{0F1396E1-13FB-4B19-9925-FB65FFA3767B}&lt;/DBUID&gt;&lt;/Extra&gt;&lt;/Item&gt;&lt;/References&gt;&lt;/Group&gt;&lt;/Citation&gt;_x000a_"/>
    <w:docVar w:name="NE.Ref{4C4C5B2B-1A1E-4DE3-9B77-673FEFC81579}" w:val=" ADDIN NE.Ref.{4C4C5B2B-1A1E-4DE3-9B77-673FEFC81579}&lt;Citation&gt;&lt;Group&gt;&lt;References&gt;&lt;Item&gt;&lt;ID&gt;390&lt;/ID&gt;&lt;UID&gt;{5327A5DF-003C-4C44-B436-E731BCF1A39A}&lt;/UID&gt;&lt;Title&gt;Word of Mouth on the Web: The Impact of Web 2.0 on Consumer Purchase Decisions&lt;/Title&gt;&lt;Template&gt;Journal Article&lt;/Template&gt;&lt;Star&gt;0&lt;/Star&gt;&lt;Tag&gt;0&lt;/Tag&gt;&lt;Author&gt;Riegner, Cate&lt;/Author&gt;&lt;Year&gt;2007&lt;/Year&gt;&lt;Details&gt;&lt;_accessed&gt;63181184&lt;/_accessed&gt;&lt;_collection_scope&gt;SSCI&lt;/_collection_scope&gt;&lt;_created&gt;63181183&lt;/_created&gt;&lt;_impact_factor&gt;   1.969&lt;/_impact_factor&gt;&lt;_issue&gt;4&lt;/_issue&gt;&lt;_journal&gt;JOURNAL OF ADVERTISING RESEARCH&lt;/_journal&gt;&lt;_modified&gt;63181184&lt;/_modified&gt;&lt;_pages&gt;436-447&lt;/_pages&gt;&lt;_volume&gt;47&lt;/_volume&gt;&lt;/Details&gt;&lt;Extra&gt;&lt;DBUID&gt;{0F1396E1-13FB-4B19-9925-FB65FFA3767B}&lt;/DBUID&gt;&lt;/Extra&gt;&lt;/Item&gt;&lt;/References&gt;&lt;/Group&gt;&lt;/Citation&gt;_x000a_"/>
    <w:docVar w:name="NE.Ref{4E6D0896-C388-4A1D-A28A-F8BDA098B62F}" w:val=" ADDIN NE.Ref.{4E6D0896-C388-4A1D-A28A-F8BDA098B62F}&lt;Citation&gt;&lt;Group&gt;&lt;References&gt;&lt;Item&gt;&lt;ID&gt;319&lt;/ID&gt;&lt;UID&gt;{CCBE7389-AF27-41E4-9C0E-FD8336745CF9}&lt;/UID&gt;&lt;Title&gt;网络口碑中追加评论的有用性感知研究&lt;/Title&gt;&lt;Template&gt;Journal Article&lt;/Template&gt;&lt;Star&gt;0&lt;/Star&gt;&lt;Tag&gt;0&lt;/Tag&gt;&lt;Author&gt;王长征; 何钐; 王魁&lt;/Author&gt;&lt;Year&gt;2015&lt;/Year&gt;&lt;Details&gt;&lt;_accessed&gt;63175479&lt;/_accessed&gt;&lt;_author_aff&gt;武汉大学经济与管理学院;&lt;/_author_aff&gt;&lt;_collection_scope&gt;CSSCI-C;PKU&lt;/_collection_scope&gt;&lt;_created&gt;63175479&lt;/_created&gt;&lt;_date&gt;60684480&lt;/_date&gt;&lt;_db_provider&gt;CNKI: 期刊&lt;/_db_provider&gt;&lt;_db_updated&gt;CNKI - Reference&lt;/_db_updated&gt;&lt;_issue&gt;03&lt;/_issue&gt;&lt;_journal&gt;管理科学&lt;/_journal&gt;&lt;_keywords&gt;一次性评论;追加评论;归因理论;时间距离;评论有用性&lt;/_keywords&gt;&lt;_language&gt;Chinese&lt;/_language&gt;&lt;_modified&gt;63175479&lt;/_modified&gt;&lt;_pages&gt;102-114&lt;/_pages&gt;&lt;_url&gt;http://kns.cnki.net/KCMS/detail/detail.aspx?FileName=JCJJ201503009&amp;amp;DbName=CJFQ2015&lt;/_url&gt;&lt;_volume&gt;28&lt;/_volume&gt;&lt;_translated_author&gt;Wang, Zhangzheng;He, Shan;Wang, Kui&lt;/_translated_author&gt;&lt;/Details&gt;&lt;Extra&gt;&lt;DBUID&gt;{0F1396E1-13FB-4B19-9925-FB65FFA3767B}&lt;/DBUID&gt;&lt;/Extra&gt;&lt;/Item&gt;&lt;/References&gt;&lt;/Group&gt;&lt;/Citation&gt;_x000a_"/>
    <w:docVar w:name="NE.Ref{4F81D491-3748-45DC-A0CE-FD73EC920821}" w:val=" ADDIN NE.Ref.{4F81D491-3748-45DC-A0CE-FD73EC920821}&lt;Citation&gt;&lt;Group&gt;&lt;References&gt;&lt;Item&gt;&lt;ID&gt;365&lt;/ID&gt;&lt;UID&gt;{BDECE590-4F79-4BAE-89A7-C182B4772475}&lt;/UID&gt;&lt;Title&gt;Avoiding the dark side of positive online consumer reviews: Enhancing reviews&amp;apos; usefulness for high risk-averse travelers&lt;/Title&gt;&lt;Template&gt;Journal Article&lt;/Template&gt;&lt;Star&gt;0&lt;/Star&gt;&lt;Tag&gt;0&lt;/Tag&gt;&lt;Author&gt;Casaló, Luis V; Flavián, Carlos; Guinalíu, Miguel; Ekinci, Yuksel&lt;/Author&gt;&lt;Year&gt;2015&lt;/Year&gt;&lt;Details&gt;&lt;_doi&gt;10.1016/j.jbusres.2015.01.010&lt;/_doi&gt;&lt;_created&gt;63177971&lt;/_created&gt;&lt;_modified&gt;63177971&lt;/_modified&gt;&lt;_url&gt;https://linkinghub.elsevier.com/retrieve/pii/S0148296315000247_x000d__x000a_https://api.elsevier.com/content/article/PII:S0148296315000247?httpAccept=text/xml&lt;/_url&gt;&lt;_journal&gt;Journal of Business Research&lt;/_journal&gt;&lt;_volume&gt;68&lt;/_volume&gt;&lt;_issue&gt;9&lt;/_issue&gt;&lt;_pages&gt;1829-1835&lt;/_pages&gt;&lt;_tertiary_title&gt;Journal of Business Research&lt;/_tertiary_title&gt;&lt;_isbn&gt;01482963&lt;/_isbn&gt;&lt;_accessed&gt;63177971&lt;/_accessed&gt;&lt;_db_updated&gt;CrossRef&lt;/_db_updated&gt;&lt;_impact_factor&gt;   4.028&lt;/_impact_factor&gt;&lt;_collection_scope&gt;SSCI&lt;/_collection_scope&gt;&lt;/Details&gt;&lt;Extra&gt;&lt;DBUID&gt;{0F1396E1-13FB-4B19-9925-FB65FFA3767B}&lt;/DBUID&gt;&lt;/Extra&gt;&lt;/Item&gt;&lt;/References&gt;&lt;/Group&gt;&lt;Group&gt;&lt;References&gt;&lt;Item&gt;&lt;ID&gt;366&lt;/ID&gt;&lt;UID&gt;{18BB87AE-89C4-4A0F-9074-36CC8071A185}&lt;/UID&gt;&lt;Title&gt;The order effect on online review helpfulness: A social influence perspective&lt;/Title&gt;&lt;Template&gt;Journal Article&lt;/Template&gt;&lt;Star&gt;0&lt;/Star&gt;&lt;Tag&gt;0&lt;/Tag&gt;&lt;Author&gt;Zhou, Shasha; Guo, Bin&lt;/Author&gt;&lt;Year&gt;2017&lt;/Year&gt;&lt;Details&gt;&lt;_doi&gt;10.1016/j.dss.2016.09.016&lt;/_doi&gt;&lt;_created&gt;63177971&lt;/_created&gt;&lt;_modified&gt;63177971&lt;/_modified&gt;&lt;_url&gt;http://pku.summon.serialssolutions.com/2.0.0/link/0/eLvHCXMwnV1LSwMxEA7ag3jxLdYXuQlCpbvJ5uGtaouIBQ968RLy2MVHaZfa_n9nNrsWigp6WjZkd8NkNt9MMvMNISy96HaW1gQRmFepDEIyJ3giLeIQNAJcKFVIzHd-Hqr7h3TQz-4WtNvLB_pVYFb4QJrtRFT8pAmybTPwApDh8ebqaxGOZnG8EUxWFR8rjm8waERzuvnd637Cp1YTLFdDz2DzT6PcIhu1hUl7USW2yUo-3iFrTYD7LhmCZtCKcZPGYA46GdNImEFjIgt9yUdlMR9h_0vao3Ffnb429UxoucjQ3CNPg_7j9W2nLqrQ8anQEv1FlUjvQ8pYVujEW7CwgmO260UAd8pJbEs1duY2y1QODlphrVDO8ZwLtk9a48k4PyAUrA2NfGPaeoUZsS5YrZ0NjgeVFTy0yXkjSlNG7gzTBJW9GRCQQQGZrjZwaRPeCNvU4B9B3YBsf3vsDCfG4O84m1pv66wCGCESW5kelxKWMJj5w_994Iisp4jk1a7LMWnNpvP8hKyW7_PTSuM-AVRz0RQ&lt;/_url&gt;&lt;_journal&gt;Decision Support Systems&lt;/_journal&gt;&lt;_volume&gt;93&lt;/_volume&gt;&lt;_number&gt;1&lt;/_number&gt;&lt;_pages&gt;77_x000d__x000a_-87_x000d__x000a_&lt;/_pages&gt;&lt;_date_display&gt;2017&lt;/_date_display&gt;&lt;_date&gt;61536960&lt;/_date&gt;&lt;_isbn&gt;0167-9236_x000d__x000a_&lt;/_isbn&gt;&lt;_ori_publication&gt;Elsevier B.V_x000d__x000a_&lt;/_ori_publication&gt;&lt;_keywords&gt;Review helpfulness_x000d__x000a_; Order effect_x000d__x000a_; Normative social influence_x000d__x000a_; Informational social influence_x000d__x000a_; Analysis_x000d__x000a_; Restaurants_x000d__x000a_&lt;/_keywords&gt;&lt;_accessed&gt;63177971&lt;/_accessed&gt;&lt;_db_updated&gt;PKU Search&lt;/_db_updated&gt;&lt;_impact_factor&gt;   3.847&lt;/_impact_factor&gt;&lt;_collection_scope&gt;SCIE;EI&lt;/_collection_scope&gt;&lt;/Details&gt;&lt;Extra&gt;&lt;DBUID&gt;{0F1396E1-13FB-4B19-9925-FB65FFA3767B}&lt;/DBUID&gt;&lt;/Extra&gt;&lt;/Item&gt;&lt;/References&gt;&lt;/Group&gt;&lt;/Citation&gt;_x000a_"/>
    <w:docVar w:name="NE.Ref{514414FA-7AE8-4AE6-B514-6A176F4F1E69}" w:val=" ADDIN NE.Ref.{514414FA-7AE8-4AE6-B514-6A176F4F1E69}&lt;Citation&gt;&lt;Group&gt;&lt;References&gt;&lt;Item&gt;&lt;ID&gt;330&lt;/ID&gt;&lt;UID&gt;{496700E1-5CDE-4131-B799-6BA8E6134B97}&lt;/UID&gt;&lt;Title&gt;在线评论对消费者感知与购买行为影响的实证研究&lt;/Title&gt;&lt;Template&gt;Thesis&lt;/Template&gt;&lt;Star&gt;1&lt;/Star&gt;&lt;Tag&gt;5&lt;/Tag&gt;&lt;Author&gt;郝媛媛&lt;/Author&gt;&lt;Year&gt;2010&lt;/Year&gt;&lt;Details&gt;&lt;_accessed&gt;63176705&lt;/_accessed&gt;&lt;_created&gt;63176705&lt;/_created&gt;&lt;_db_provider&gt;CNKI: 博士&lt;/_db_provider&gt;&lt;_db_updated&gt;CNKI - Reference&lt;/_db_updated&gt;&lt;_keywords&gt;在线评论;感知有用性;购买行为;情感极性;文本挖掘;面板数据&lt;/_keywords&gt;&lt;_modified&gt;63213938&lt;/_modified&gt;&lt;_pages&gt;199&lt;/_pages&gt;&lt;_publisher&gt;哈尔滨工业大学&lt;/_publisher&gt;&lt;_tertiary_author&gt;李一军&lt;/_tertiary_author&gt;&lt;_url&gt;http://kns.cnki.net/KCMS/detail/detail.aspx?FileName=2011012805.nh&amp;amp;DbName=CDFD2011&lt;/_url&gt;&lt;_volume&gt;博士&lt;/_volume&gt;&lt;_translated_author&gt;Hao, Yuanyuan&lt;/_translated_author&gt;&lt;_translated_tertiary_author&gt;Li, Yijun&lt;/_translated_tertiary_author&gt;&lt;/Details&gt;&lt;Extra&gt;&lt;DBUID&gt;{0F1396E1-13FB-4B19-9925-FB65FFA3767B}&lt;/DBUID&gt;&lt;/Extra&gt;&lt;/Item&gt;&lt;/References&gt;&lt;/Group&gt;&lt;/Citation&gt;_x000a_"/>
    <w:docVar w:name="NE.Ref{51447651-13F0-4353-8308-B01CAA1B19C6}" w:val=" ADDIN NE.Ref.{51447651-13F0-4353-8308-B01CAA1B19C6}&lt;Citation&gt;&lt;Group&gt;&lt;References&gt;&lt;Item&gt;&lt;ID&gt;398&lt;/ID&gt;&lt;UID&gt;{685B5AAA-1CF2-4035-8F77-184F7566BE33}&lt;/UID&gt;&lt;Title&gt;Convolutional Neural Networks for Sentence Classification&lt;/Title&gt;&lt;Template&gt;Journal Article&lt;/Template&gt;&lt;Star&gt;0&lt;/Star&gt;&lt;Tag&gt;0&lt;/Tag&gt;&lt;Author&gt;Kim, Yoon&lt;/Author&gt;&lt;Year&gt;2014&lt;/Year&gt;&lt;Details&gt;&lt;_accessed&gt;63184073&lt;/_accessed&gt;&lt;_created&gt;63184066&lt;/_created&gt;&lt;_doi&gt;10.3115/v1/D14-1181&lt;/_doi&gt;&lt;_journal&gt;Proceedings of the 2014 Conference on Empirical Methods in Natural Language Processing(EMNLP)&lt;/_journal&gt;&lt;_modified&gt;63184074&lt;/_modified&gt;&lt;_pages&gt;1746-1751&lt;/_pages&gt;&lt;/Details&gt;&lt;Extra&gt;&lt;DBUID&gt;{0F1396E1-13FB-4B19-9925-FB65FFA3767B}&lt;/DBUID&gt;&lt;/Extra&gt;&lt;/Item&gt;&lt;/References&gt;&lt;/Group&gt;&lt;/Citation&gt;_x000a_"/>
    <w:docVar w:name="NE.Ref{5263FB6F-DD65-4269-A539-9F1D81589972}" w:val=" ADDIN NE.Ref.{5263FB6F-DD65-4269-A539-9F1D81589972}&lt;Citation&gt;&lt;Group&gt;&lt;References&gt;&lt;Item&gt;&lt;ID&gt;370&lt;/ID&gt;&lt;UID&gt;{1EB35C90-9416-4936-9D43-F60E7D21AD64}&lt;/UID&gt;&lt;Title&gt;Predicting hotel review helpfulness: The impact of review visibility, and interaction between hotel stars and review ratings&lt;/Title&gt;&lt;Template&gt;Journal Article&lt;/Template&gt;&lt;Star&gt;0&lt;/Star&gt;&lt;Tag&gt;0&lt;/Tag&gt;&lt;Author&gt;Hu, Ya-Han; Chen, Kuanchin&lt;/Author&gt;&lt;Year&gt;2016&lt;/Year&gt;&lt;Details&gt;&lt;_accessed&gt;63178081&lt;/_accessed&gt;&lt;_collection_scope&gt;SSCI;EI&lt;/_collection_scope&gt;&lt;_created&gt;63178081&lt;/_created&gt;&lt;_db_updated&gt;CrossRef&lt;/_db_updated&gt;&lt;_doi&gt;10.1016/j.ijinfomgt.2016.06.003&lt;/_doi&gt;&lt;_impact_factor&gt;   5.063&lt;/_impact_factor&gt;&lt;_isbn&gt;02684012&lt;/_isbn&gt;&lt;_issue&gt;6&lt;/_issue&gt;&lt;_journal&gt;International Journal of Information Management&lt;/_journal&gt;&lt;_modified&gt;63178081&lt;/_modified&gt;&lt;_pages&gt;929-944&lt;/_pages&gt;&lt;_tertiary_title&gt;International Journal of Information Management&lt;/_tertiary_title&gt;&lt;_url&gt;https://linkinghub.elsevier.com/retrieve/pii/S0268401215301845_x000d__x000a_https://api.elsevier.com/content/article/PII:S0268401215301845?httpAccept=text/plain&lt;/_url&gt;&lt;_volume&gt;36&lt;/_volume&gt;&lt;/Details&gt;&lt;Extra&gt;&lt;DBUID&gt;{0F1396E1-13FB-4B19-9925-FB65FFA3767B}&lt;/DBUID&gt;&lt;/Extra&gt;&lt;/Item&gt;&lt;/References&gt;&lt;/Group&gt;&lt;/Citation&gt;_x000a_"/>
    <w:docVar w:name="NE.Ref{5385D7D0-BC04-42AD-9F24-DB789C08219A}" w:val=" ADDIN NE.Ref.{5385D7D0-BC04-42AD-9F24-DB789C08219A}&lt;Citation&gt;&lt;Group&gt;&lt;References&gt;&lt;Item&gt;&lt;ID&gt;340&lt;/ID&gt;&lt;UID&gt;{0958E220-8050-4B0A-83CC-625B20CABD34}&lt;/UID&gt;&lt;Title&gt;Exploring determinants of voting for the “helpfulness” of online user reviews: A text mining approach&lt;/Title&gt;&lt;Template&gt;Journal Article&lt;/Template&gt;&lt;Star&gt;0&lt;/Star&gt;&lt;Tag&gt;0&lt;/Tag&gt;&lt;Author&gt;Cao, Qing; Duan, Wenjing; Gan, Qiwei&lt;/Author&gt;&lt;Year&gt;2011&lt;/Year&gt;&lt;Details&gt;&lt;_accessed&gt;63176729&lt;/_accessed&gt;&lt;_collection_scope&gt;SCIE;EI&lt;/_collection_scope&gt;&lt;_created&gt;63176729&lt;/_created&gt;&lt;_date&gt;58380480&lt;/_date&gt;&lt;_date_display&gt;2011&lt;/_date_display&gt;&lt;_db_updated&gt;PKU Search&lt;/_db_updated&gt;&lt;_doi&gt;10.1016/j.dss.2010.11.009&lt;/_doi&gt;&lt;_impact_factor&gt;   3.847&lt;/_impact_factor&gt;&lt;_isbn&gt;0167-9236_x000d__x000a_&lt;/_isbn&gt;&lt;_issue&gt;2&lt;/_issue&gt;&lt;_journal&gt;Decision Support Systems&lt;/_journal&gt;&lt;_keywords&gt;Text mining_x000d__x000a_; Latent Semantic Analysis_x000d__x000a_; Online user review_x000d__x000a_; Helpfulness_x000d__x000a_; Ordinal logistic regression_x000d__x000a_; Data mining_x000d__x000a_; Analysis_x000d__x000a_&lt;/_keywords&gt;&lt;_modified&gt;63217030&lt;/_modified&gt;&lt;_number&gt;1&lt;/_number&gt;&lt;_ori_publication&gt;Elsevier B.V_x000d__x000a_&lt;/_ori_publication&gt;&lt;_pages&gt;511-521_x000d__x000a_&lt;/_pages&gt;&lt;_url&gt;http://pku.summon.serialssolutions.com/2.0.0/link/0/eLvHCXMwnV3LSsQwFA06C3HjWxxfZCcIlTZp0tbdqDOIKLjQjZsweRSfM8M8XM-H6M_Nl3hv044yqKDQTaBpwkmanJucnBDC2VEYzIwJkpkkMYzrzOKNjDoULGfOWp6kEhgBnhu-u0ovr1mrKS4-bbdnN_QLYZYdDLwkC903i7N7HKIAdHg8O5kOwp4W-4TEUiqPbyA0strd_O5zP81PtUosV049reU_1XKFLJUMkzZ8l1glc66zRhYqgfs6eZjK7qj9ooWh3Zy-dlEETYHHUuCFdDJ-u3fPvXz0jDkn43d8x1trUFzcoKWV6TFtUBSQ0Jfitgla-ZRvkNtW8-b0PCgvXAgMS5gIhOGm7eK2TR3EEVxkGB0yk0EzyUgDlZIcUpppADRyeR456axgQkcydGGo-Sapdbodt0Wo1VFsoiyzMtZxZGXqEmsN0zlgkoqY18lhBbPqeV8NVQnOHhWApxA8iE8UgFcncdUQqiQGfsJXgPtv2Q6w0RT-qsN-27TLEwdQQzS9Ug2gNgz9yeT2_wrYIYt-iRmfXVIb9kduj8z3nkb7RW_8AADq3YM&lt;/_url&gt;&lt;_volume&gt;50&lt;/_volume&gt;&lt;/Details&gt;&lt;Extra&gt;&lt;DBUID&gt;{0F1396E1-13FB-4B19-9925-FB65FFA3767B}&lt;/DBUID&gt;&lt;/Extra&gt;&lt;/Item&gt;&lt;/References&gt;&lt;/Group&gt;&lt;Group&gt;&lt;References&gt;&lt;Item&gt;&lt;ID&gt;370&lt;/ID&gt;&lt;UID&gt;{1EB35C90-9416-4936-9D43-F60E7D21AD64}&lt;/UID&gt;&lt;Title&gt;Predicting hotel review helpfulness: The impact of review visibility, and interaction between hotel stars and review ratings&lt;/Title&gt;&lt;Template&gt;Journal Article&lt;/Template&gt;&lt;Star&gt;0&lt;/Star&gt;&lt;Tag&gt;0&lt;/Tag&gt;&lt;Author&gt;Hu, Ya-Han; Chen, Kuanchin&lt;/Author&gt;&lt;Year&gt;2016&lt;/Year&gt;&lt;Details&gt;&lt;_accessed&gt;63178081&lt;/_accessed&gt;&lt;_collection_scope&gt;SSCI;EI&lt;/_collection_scope&gt;&lt;_created&gt;63178081&lt;/_created&gt;&lt;_db_updated&gt;CrossRef&lt;/_db_updated&gt;&lt;_doi&gt;10.1016/j.ijinfomgt.2016.06.003&lt;/_doi&gt;&lt;_impact_factor&gt;   5.063&lt;/_impact_factor&gt;&lt;_isbn&gt;02684012&lt;/_isbn&gt;&lt;_issue&gt;6&lt;/_issue&gt;&lt;_journal&gt;International Journal of Information Management&lt;/_journal&gt;&lt;_modified&gt;63178081&lt;/_modified&gt;&lt;_pages&gt;929-944&lt;/_pages&gt;&lt;_tertiary_title&gt;International Journal of Information Management&lt;/_tertiary_title&gt;&lt;_url&gt;https://linkinghub.elsevier.com/retrieve/pii/S0268401215301845_x000d__x000a_https://api.elsevier.com/content/article/PII:S0268401215301845?httpAccept=text/plain&lt;/_url&gt;&lt;_volume&gt;36&lt;/_volume&gt;&lt;/Details&gt;&lt;Extra&gt;&lt;DBUID&gt;{0F1396E1-13FB-4B19-9925-FB65FFA3767B}&lt;/DBUID&gt;&lt;/Extra&gt;&lt;/Item&gt;&lt;/References&gt;&lt;/Group&gt;&lt;Group&gt;&lt;References&gt;&lt;Item&gt;&lt;ID&gt;367&lt;/ID&gt;&lt;UID&gt;{FE50A074-F9D4-4567-84BF-3882819C7331}&lt;/UID&gt;&lt;Title&gt;Investigation of Review Voting in Online Review Systems&lt;/Title&gt;&lt;Template&gt;Journal Article&lt;/Template&gt;&lt;Star&gt;0&lt;/Star&gt;&lt;Tag&gt;0&lt;/Tag&gt;&lt;Author&gt;Kuan, Kevin K Y; Prasarnphanich, Pattarawan; Hui, Kai-Lung; Lai, Hok-Yin&lt;/Author&gt;&lt;Year&gt;2015&lt;/Year&gt;&lt;Details&gt;&lt;_accessed&gt;63178072&lt;/_accessed&gt;&lt;_collection_scope&gt;SCIE;SSCI;EI&lt;/_collection_scope&gt;&lt;_created&gt;63178068&lt;/_created&gt;&lt;_impact_factor&gt;   3.103&lt;/_impact_factor&gt;&lt;_issue&gt;1&lt;/_issue&gt;&lt;_journal&gt;Journal of the Association for Information Systems&lt;/_journal&gt;&lt;_modified&gt;63178074&lt;/_modified&gt;&lt;_pages&gt;48-71&lt;/_pages&gt;&lt;_volume&gt;16&lt;/_volume&gt;&lt;/Details&gt;&lt;Extra&gt;&lt;DBUID&gt;{0F1396E1-13FB-4B19-9925-FB65FFA3767B}&lt;/DBUID&gt;&lt;/Extra&gt;&lt;/Item&gt;&lt;/References&gt;&lt;/Group&gt;&lt;/Citation&gt;_x000a_"/>
    <w:docVar w:name="NE.Ref{5634375B-7FCA-4303-B6EA-ED72D45A3907}" w:val=" ADDIN NE.Ref.{5634375B-7FCA-4303-B6EA-ED72D45A3907}&lt;Citation&gt;&lt;Group&gt;&lt;References&gt;&lt;Item&gt;&lt;ID&gt;306&lt;/ID&gt;&lt;UID&gt;{B10FB95D-6AE1-4D4E-89C4-10A4C4B06AF6}&lt;/UID&gt;&lt;Title&gt;矛盾性追加评论对感知有用性的影响效应研究&lt;/Title&gt;&lt;Template&gt;Journal Article&lt;/Template&gt;&lt;Star&gt;0&lt;/Star&gt;&lt;Tag&gt;0&lt;/Tag&gt;&lt;Author&gt;李琪; 任小静&lt;/Author&gt;&lt;Year&gt;2017&lt;/Year&gt;&lt;Details&gt;&lt;_accessed&gt;63174956&lt;/_accessed&gt;&lt;_author_aff&gt;西安交通大学经济与金融学院;&lt;/_author_aff&gt;&lt;_collection_scope&gt;CSSCI-C;PKU&lt;/_collection_scope&gt;&lt;_created&gt;63174956&lt;/_created&gt;&lt;_date&gt;61824960&lt;/_date&gt;&lt;_db_provider&gt;CNKI: 期刊&lt;/_db_provider&gt;&lt;_db_updated&gt;CNKI - Reference&lt;/_db_updated&gt;&lt;_issue&gt;04&lt;/_issue&gt;&lt;_journal&gt;管理科学&lt;/_journal&gt;&lt;_keywords&gt;在线评论;追加评论;矛盾性追加评论;产品卷入度;感知有用性&lt;/_keywords&gt;&lt;_language&gt;Chinese&lt;/_language&gt;&lt;_modified&gt;63174956&lt;/_modified&gt;&lt;_pages&gt;139-150&lt;/_pages&gt;&lt;_url&gt;http://kns.cnki.net/KCMS/detail/detail.aspx?FileName=JCJJ201704011&amp;amp;DbName=CJFQ2017&lt;/_url&gt;&lt;_volume&gt;30&lt;/_volume&gt;&lt;_translated_author&gt;Li, Qi;Ren, Xiaojing&lt;/_translated_author&gt;&lt;/Details&gt;&lt;Extra&gt;&lt;DBUID&gt;{0F1396E1-13FB-4B19-9925-FB65FFA3767B}&lt;/DBUID&gt;&lt;/Extra&gt;&lt;/Item&gt;&lt;/References&gt;&lt;/Group&gt;&lt;Group&gt;&lt;References&gt;&lt;Item&gt;&lt;ID&gt;319&lt;/ID&gt;&lt;UID&gt;{CCBE7389-AF27-41E4-9C0E-FD8336745CF9}&lt;/UID&gt;&lt;Title&gt;网络口碑中追加评论的有用性感知研究&lt;/Title&gt;&lt;Template&gt;Journal Article&lt;/Template&gt;&lt;Star&gt;0&lt;/Star&gt;&lt;Tag&gt;0&lt;/Tag&gt;&lt;Author&gt;王长征; 何钐; 王魁&lt;/Author&gt;&lt;Year&gt;2015&lt;/Year&gt;&lt;Details&gt;&lt;_accessed&gt;63175479&lt;/_accessed&gt;&lt;_author_aff&gt;武汉大学经济与管理学院;&lt;/_author_aff&gt;&lt;_collection_scope&gt;CSSCI-C;PKU&lt;/_collection_scope&gt;&lt;_created&gt;63175479&lt;/_created&gt;&lt;_date&gt;60684480&lt;/_date&gt;&lt;_db_provider&gt;CNKI: 期刊&lt;/_db_provider&gt;&lt;_db_updated&gt;CNKI - Reference&lt;/_db_updated&gt;&lt;_issue&gt;03&lt;/_issue&gt;&lt;_journal&gt;管理科学&lt;/_journal&gt;&lt;_keywords&gt;一次性评论;追加评论;归因理论;时间距离;评论有用性&lt;/_keywords&gt;&lt;_language&gt;Chinese&lt;/_language&gt;&lt;_modified&gt;63175479&lt;/_modified&gt;&lt;_pages&gt;102-114&lt;/_pages&gt;&lt;_url&gt;http://kns.cnki.net/KCMS/detail/detail.aspx?FileName=JCJJ201503009&amp;amp;DbName=CJFQ2015&lt;/_url&gt;&lt;_volume&gt;28&lt;/_volume&gt;&lt;_translated_author&gt;Wang, Zhangzheng;He, Shan;Wang, Kui&lt;/_translated_author&gt;&lt;/Details&gt;&lt;Extra&gt;&lt;DBUID&gt;{0F1396E1-13FB-4B19-9925-FB65FFA3767B}&lt;/DBUID&gt;&lt;/Extra&gt;&lt;/Item&gt;&lt;/References&gt;&lt;/Group&gt;&lt;/Citation&gt;_x000a_"/>
    <w:docVar w:name="NE.Ref{5839C87B-43F9-4D75-A943-23A80FF3D338}" w:val=" ADDIN NE.Ref.{5839C87B-43F9-4D75-A943-23A80FF3D338}&lt;Citation&gt;&lt;Group&gt;&lt;References&gt;&lt;Item&gt;&lt;ID&gt;12&lt;/ID&gt;&lt;UID&gt;{120BE437-B720-4180-8136-A8212E1CBED7}&lt;/UID&gt;&lt;Title&gt;网购追加评论对体验型商品销售影响研究&lt;/Title&gt;&lt;Template&gt;Thesis&lt;/Template&gt;&lt;Star&gt;0&lt;/Star&gt;&lt;Tag&gt;0&lt;/Tag&gt;&lt;Author&gt;周飒&lt;/Author&gt;&lt;Year&gt;2017&lt;/Year&gt;&lt;Details&gt;&lt;_accessed&gt;63156548&lt;/_accessed&gt;&lt;_created&gt;63156523&lt;/_created&gt;&lt;_db_provider&gt;CNKI: 硕士&lt;/_db_provider&gt;&lt;_db_updated&gt;CNKI - Reference&lt;/_db_updated&gt;&lt;_keywords&gt;追加评论;体验型商品;网络口碑营销;文本挖掘&lt;/_keywords&gt;&lt;_modified&gt;63156548&lt;/_modified&gt;&lt;_pages&gt;80&lt;/_pages&gt;&lt;_publisher&gt;武汉理工大学&lt;/_publisher&gt;&lt;_tertiary_author&gt;刘勇军&lt;/_tertiary_author&gt;&lt;_url&gt;http://kns.cnki.net/KCMS/detail/detail.aspx?FileName=1019809332.nh&amp;amp;DbName=CMFD2019&lt;/_url&gt;&lt;_volume&gt;硕士&lt;/_volume&gt;&lt;_translated_author&gt;Zhou, Sa&lt;/_translated_author&gt;&lt;_translated_tertiary_author&gt;Liu, Yongjun&lt;/_translated_tertiary_author&gt;&lt;/Details&gt;&lt;Extra&gt;&lt;DBUID&gt;{0F1396E1-13FB-4B19-9925-FB65FFA3767B}&lt;/DBUID&gt;&lt;/Extra&gt;&lt;/Item&gt;&lt;/References&gt;&lt;/Group&gt;&lt;Group&gt;&lt;References&gt;&lt;Item&gt;&lt;ID&gt;381&lt;/ID&gt;&lt;UID&gt;{94D5039C-01E2-4A85-88B8-9B8799781BB3}&lt;/UID&gt;&lt;Title&gt;基于BiGRU-CNN的中文评论文本情感分析&lt;/Title&gt;&lt;Template&gt;Journal Article&lt;/Template&gt;&lt;Star&gt;0&lt;/Star&gt;&lt;Tag&gt;0&lt;/Tag&gt;&lt;Author&gt;张苗; 张征&lt;/Author&gt;&lt;Year&gt;2019&lt;/Year&gt;&lt;Details&gt;&lt;_language&gt;Chinese&lt;/_language&gt;&lt;_created&gt;63179591&lt;/_created&gt;&lt;_modified&gt;63179594&lt;/_modified&gt;&lt;_accessed&gt;63179592&lt;/_accessed&gt;&lt;_issue&gt;3&lt;/_issue&gt;&lt;_volume&gt;12&lt;/_volume&gt;&lt;_pages&gt;363-370&lt;/_pages&gt;&lt;_journal&gt;中国科技论文在线精品论文&lt;/_journal&gt;&lt;_translated_author&gt;Zhang, Miao;Zhang, Zheng&lt;/_translated_author&gt;&lt;/Details&gt;&lt;Extra&gt;&lt;DBUID&gt;{0F1396E1-13FB-4B19-9925-FB65FFA3767B}&lt;/DBUID&gt;&lt;/Extra&gt;&lt;/Item&gt;&lt;/References&gt;&lt;/Group&gt;&lt;Group&gt;&lt;References&gt;&lt;Item&gt;&lt;ID&gt;329&lt;/ID&gt;&lt;UID&gt;{5460B361-333E-489C-A282-A16D5DB10DF2}&lt;/UID&gt;&lt;Title&gt;在线初次评论与追加评论的矛盾性对消费者购买意愿的影响研究&lt;/Title&gt;&lt;Template&gt;Thesis&lt;/Template&gt;&lt;Star&gt;0&lt;/Star&gt;&lt;Tag&gt;0&lt;/Tag&gt;&lt;Author&gt;王璐&lt;/Author&gt;&lt;Year&gt;2018&lt;/Year&gt;&lt;Details&gt;&lt;_accessed&gt;63176705&lt;/_accessed&gt;&lt;_created&gt;63176705&lt;/_created&gt;&lt;_db_provider&gt;CNKI: 硕士&lt;/_db_provider&gt;&lt;_db_updated&gt;CNKI - Reference&lt;/_db_updated&gt;&lt;_keywords&gt;在线评论矛盾性;追加评论;矛盾态度;感知风险;购买意愿&lt;/_keywords&gt;&lt;_modified&gt;63176705&lt;/_modified&gt;&lt;_pages&gt;64&lt;/_pages&gt;&lt;_publisher&gt;北京邮电大学&lt;/_publisher&gt;&lt;_tertiary_author&gt;石文华&lt;/_tertiary_author&gt;&lt;_url&gt;http://kns.cnki.net/KCMS/detail/detail.aspx?FileName=1018096749.nh&amp;amp;DbName=CMFD2018&lt;/_url&gt;&lt;_volume&gt;硕士&lt;/_volume&gt;&lt;_translated_author&gt;Wang, Lu&lt;/_translated_author&gt;&lt;_translated_tertiary_author&gt;Shi, Wenhua&lt;/_translated_tertiary_author&gt;&lt;/Details&gt;&lt;Extra&gt;&lt;DBUID&gt;{0F1396E1-13FB-4B19-9925-FB65FFA3767B}&lt;/DBUID&gt;&lt;/Extra&gt;&lt;/Item&gt;&lt;/References&gt;&lt;/Group&gt;&lt;/Citation&gt;_x000a_"/>
    <w:docVar w:name="NE.Ref{5882342A-FFD7-4CFF-B59A-5FF5DE14BAFE}" w:val=" ADDIN NE.Ref.{5882342A-FFD7-4CFF-B59A-5FF5DE14BAFE}&lt;Citation&gt;&lt;Group&gt;&lt;References&gt;&lt;Item&gt;&lt;ID&gt;314&lt;/ID&gt;&lt;UID&gt;{25990C43-9D24-4DEA-8C40-A541A3566FCF}&lt;/UID&gt;&lt;Title&gt;What Makes a Helpful Online Review A Study of Customer Reviews on Amazon.com&lt;/Title&gt;&lt;Template&gt;Journal Article&lt;/Template&gt;&lt;Star&gt;0&lt;/Star&gt;&lt;Tag&gt;0&lt;/Tag&gt;&lt;Author&gt;Mudambi, Susan M; Schuff, David&lt;/Author&gt;&lt;Year&gt;2010&lt;/Year&gt;&lt;Details&gt;&lt;_accessed&gt;63175162&lt;/_accessed&gt;&lt;_collection_scope&gt;SCIE;SSCI;EI&lt;/_collection_scope&gt;&lt;_created&gt;63175162&lt;/_created&gt;&lt;_doi&gt;10.2307/20721420&lt;/_doi&gt;&lt;_impact_factor&gt;   4.373&lt;/_impact_factor&gt;&lt;_issue&gt;1&lt;/_issue&gt;&lt;_journal&gt;MIS QUARTERLY&lt;/_journal&gt;&lt;_modified&gt;63218574&lt;/_modified&gt;&lt;_pages&gt;185-200&lt;/_pages&gt;&lt;_volume&gt;34&lt;/_volume&gt;&lt;/Details&gt;&lt;Extra&gt;&lt;DBUID&gt;{0F1396E1-13FB-4B19-9925-FB65FFA3767B}&lt;/DBUID&gt;&lt;/Extra&gt;&lt;/Item&gt;&lt;/References&gt;&lt;/Group&gt;&lt;/Citation&gt;_x000a_"/>
    <w:docVar w:name="NE.Ref{58CA3BFE-2C94-415E-AA81-6251A1DBB4D1}" w:val=" ADDIN NE.Ref.{58CA3BFE-2C94-415E-AA81-6251A1DBB4D1}&lt;Citation&gt;&lt;Group&gt;&lt;References&gt;&lt;Item&gt;&lt;ID&gt;414&lt;/ID&gt;&lt;UID&gt;{338ABC7A-FDBB-43A6-BEFA-FDB9F1DE0365}&lt;/UID&gt;&lt;Title&gt;More Than Words: The Influence of Affective Content and Linguistic Style Matches in Online Reviews on Conversion Rates&lt;/Title&gt;&lt;Template&gt;Journal Article&lt;/Template&gt;&lt;Star&gt;0&lt;/Star&gt;&lt;Tag&gt;5&lt;/Tag&gt;&lt;Author&gt;Ludwig, Stephan; Ruyter, Ko De; Friedman, Mike; Brüggen, Elisabeth C; Wetzels, Martin; Pfann, Gerard&lt;/Author&gt;&lt;Year&gt;2013&lt;/Year&gt;&lt;Details&gt;&lt;_accessed&gt;63192146&lt;/_accessed&gt;&lt;_collection_scope&gt;SSCI&lt;/_collection_scope&gt;&lt;_created&gt;63192146&lt;/_created&gt;&lt;_date&gt;59433120&lt;/_date&gt;&lt;_date_display&gt;2013&lt;/_date_display&gt;&lt;_db_updated&gt;PKU Search&lt;/_db_updated&gt;&lt;_doi&gt;10.1509/jm.11.0560&lt;/_doi&gt;&lt;_impact_factor&gt;   7.821&lt;/_impact_factor&gt;&lt;_isbn&gt;0022-2429_x000d__x000a_&lt;/_isbn&gt;&lt;_issue&gt;1&lt;/_issue&gt;&lt;_journal&gt;Journal of Marketing&lt;/_journal&gt;&lt;_keywords&gt;Retail stores_x000d__x000a_; Text analytics_x000d__x000a_; Social psychology_x000d__x000a_; Function words_x000d__x000a_; Customers_x000d__x000a_; Stock conversion ratios_x000d__x000a_; Words_x000d__x000a_; Marketing_x000d__x000a_; Marketing strategies_x000d__x000a_; 2 International_x000d__x000a_; Style, Literary_x000d__x000a_; User generated content_x000d__x000a_; Internet marketing_x000d__x000a_; Forecasts and trends_x000d__x000a_; Research_x000d__x000a_; Web analytics_x000d__x000a_; Influence_x000d__x000a_; Book reviews_x000d__x000a_; Books_x000d__x000a_; Methods_x000d__x000a_; Book reviewing_x000d__x000a_; Online shopping_x000d__x000a_; Consumer education_x000d__x000a_&lt;/_keywords&gt;&lt;_modified&gt;63217036&lt;/_modified&gt;&lt;_number&gt;1&lt;/_number&gt;&lt;_ori_publication&gt;American Marketing Association_x000d__x000a_&lt;/_ori_publication&gt;&lt;_pages&gt;87-103&lt;/_pages&gt;&lt;_url&gt;http://pku.summon.serialssolutions.com/2.0.0/link/0/eLvHCXMwnV3fi9QwEA639yC--Ptw_UVAxKdqr002iS_HIreouCB6IvgSknRyerfbXbfbA__7m0nb9U7wxZdSaEoCk8x8k0y-j7GyeJVnf_kEXHLGR6-NMBUEESrMK7T2UWvpMGLSfefvc_3xUzE7lh_2mB6uxlCVZSoTTIf6iJf8Al4LEu3GuXO0_pWRfBQds_ZaGiM20mVX2TX945ALrQbScIxI5loI6h1xV4yY-DRJ6OhKjJnd_v_h3GG3elzJp91EuMv2oL7Hbgxl7ffZxXy1AX7yw9X8G-abzRt8B_5-kCjhq8inqbQDvR9PlFX1lru64pisnraJzZl_2f5eAJ87MnTDf9a84ynl3flCw1c1_XnR7cDxz4RiH7Cvs-OTt--yXnMhw0AuDjPvJRAje-GNUcHkExcmslCFkKJUOggTY8wD-InDzKsKXkbMMJXX3guIUkB5wPbrVQ0PGRdGqKoAg4hMiQlpXwUoTRSgpQINesyeD2aw645aw1JKghDGni0xNbEIzvIxe0EWsr0mJz4a2rVoTl3bNHaKeBAxFOZ5Y_YytaN1ud244PrrBTgWYri61vIg2XDX6WDAMas66---tEtL9Nvovxu7dI6UVIhzdFcyY-uFXV_ZXrVE9prLPLcacZkVoII1CJBsOKyih6L0MuhH_-r_MbtZJLEN2uB5wva3mxaestH6vH2WJvQlqIUDxQ&lt;/_url&gt;&lt;_volume&gt;77&lt;/_volume&gt;&lt;/Details&gt;&lt;Extra&gt;&lt;DBUID&gt;{0F1396E1-13FB-4B19-9925-FB65FFA3767B}&lt;/DBUID&gt;&lt;/Extra&gt;&lt;/Item&gt;&lt;/References&gt;&lt;/Group&gt;&lt;Group&gt;&lt;References&gt;&lt;Item&gt;&lt;ID&gt;310&lt;/ID&gt;&lt;UID&gt;{A88FA2F0-29C7-4A92-A581-515BDB3FA291}&lt;/UID&gt;&lt;Title&gt;The Effects of Positive and Negative Online Customer Reviews: Do Brand Strength and Category Maturity Matter?&lt;/Title&gt;&lt;Template&gt;Journal Article&lt;/Template&gt;&lt;Star&gt;0&lt;/Star&gt;&lt;Tag&gt;5&lt;/Tag&gt;&lt;Author&gt;Ho-Dac, Nga N; Carson, Stephen J; Moore, William L&lt;/Author&gt;&lt;Year&gt;2013&lt;/Year&gt;&lt;Details&gt;&lt;_accessed&gt;63207008&lt;/_accessed&gt;&lt;_collection_scope&gt;SSCI&lt;/_collection_scope&gt;&lt;_created&gt;63175131&lt;/_created&gt;&lt;_date&gt;59433120&lt;/_date&gt;&lt;_date_display&gt;2013&lt;/_date_display&gt;&lt;_db_updated&gt;PKU Search&lt;/_db_updated&gt;&lt;_doi&gt;10.1509/jm.11.0011&lt;/_doi&gt;&lt;_impact_factor&gt;   7.821&lt;/_impact_factor&gt;&lt;_isbn&gt;0022-2429_x000d__x000a_&lt;/_isbn&gt;&lt;_issue&gt;6&lt;/_issue&gt;&lt;_journal&gt;Journal of Marketing&lt;/_journal&gt;&lt;_keywords&gt;Influence_x000d__x000a_; Consumer behavior_x000d__x000a_; Brand equity_x000d__x000a_; Research_x000d__x000a_&lt;/_keywords&gt;&lt;_modified&gt;63231674&lt;/_modified&gt;&lt;_number&gt;1&lt;/_number&gt;&lt;_ori_publication&gt;American Marketing Association_x000d__x000a_&lt;/_ori_publication&gt;&lt;_pages&gt;37-53&lt;/_pages&gt;&lt;_url&gt;http://pku.summon.serialssolutions.com/2.0.0/link/0/eLvHCXMwnV1LT-MwELZaDqu9LLCAtrxkaYU4hU1jp3G4VFCo0IoiDnDhEtnxpAhoWpIWiX_PjJPwkrhwiSLFlq2M7ZnPM_MNYyI48L1PZwIE2lcSrA2F7WaiJzKDOy0KZE_YyFhKTr4ZqfPLYHga_m8x1aTGUJSlCxN0Tn20l8wD_JMiUlII2Z89elQ-itysdS2NNmujxq8o9N8O5EBFDWk4aqT4gwqqD-L3wYhOtQyXvz-LFfarNif5USX_VdaC_Df70USzr7EJLgNeMRSXfJrxSxej9QRc55ZfwNjRfvOKb5QPFjj6BApeOQzKQ34y5ccFNSXndT6e37p-A2KXmBbPfESsoGjG0wvKp7_OroenV4Mzr66w4HVx6wkvzjSkGVp9WvmgfANdqYVGGyFFGGbJ5UZ87QpCYyUCDzBpz0KEEEvHUvraig22lE9z-EMhUr6UUWwNxLHU2EkDpKEwYZbGRinZYX-bn57MKiKNhAAIGizJ3QSBiIuu67A9kkdSV-DER0l3FOVYL8oyORIIrxA0yqjD9l072oXzQqe6TibAuRCf1YeWG050r4M2ctv86sMW-xlQzQuXcLjNlubFAnZYe3a_2HXr6gUgidma&lt;/_url&gt;&lt;_volume&gt;77&lt;/_volume&gt;&lt;/Details&gt;&lt;Extra&gt;&lt;DBUID&gt;{0F1396E1-13FB-4B19-9925-FB65FFA3767B}&lt;/DBUID&gt;&lt;/Extra&gt;&lt;/Item&gt;&lt;/References&gt;&lt;/Group&gt;&lt;/Citation&gt;_x000a_"/>
    <w:docVar w:name="NE.Ref{59ECCF0A-7F02-4244-88B6-A7F439C8BD46}" w:val=" ADDIN NE.Ref.{59ECCF0A-7F02-4244-88B6-A7F439C8BD46}&lt;Citation&gt;&lt;Group&gt;&lt;References&gt;&lt;Item&gt;&lt;ID&gt;307&lt;/ID&gt;&lt;UID&gt;{F4592789-03BC-4C55-82E2-4839BE0D16C8}&lt;/UID&gt;&lt;Title&gt;Online consumer reviews and sales: Examining the chicken-egg relationships&lt;/Title&gt;&lt;Template&gt;Journal Article&lt;/Template&gt;&lt;Star&gt;1&lt;/Star&gt;&lt;Tag&gt;0&lt;/Tag&gt;&lt;Author&gt;Ren, Jie; Yeoh, William; Shan Ee, Mong; Popovič, Aleš&lt;/Author&gt;&lt;Year&gt;2018&lt;/Year&gt;&lt;Details&gt;&lt;_accessed&gt;63175116&lt;/_accessed&gt;&lt;_collection_scope&gt;SCIE;SSCI;EI&lt;/_collection_scope&gt;&lt;_created&gt;63175116&lt;/_created&gt;&lt;_db_updated&gt;CrossRef&lt;/_db_updated&gt;&lt;_doi&gt;10.1002/asi.23967&lt;/_doi&gt;&lt;_impact_factor&gt;   2.738&lt;/_impact_factor&gt;&lt;_issue&gt;3&lt;/_issue&gt;&lt;_journal&gt;Journal of the Association for Information Science and Technology&lt;/_journal&gt;&lt;_modified&gt;63217406&lt;/_modified&gt;&lt;_pages&gt;449-460&lt;/_pages&gt;&lt;_tertiary_title&gt;Journal of the Association for Information Science and Technology&lt;/_tertiary_title&gt;&lt;_url&gt;http://doi.wiley.com/10.1002/asi.23967_x000d__x000a_https://onlinelibrary.wiley.com/doi/full/10.1002/asi.23967&lt;/_url&gt;&lt;_volume&gt;69&lt;/_volume&gt;&lt;/Details&gt;&lt;Extra&gt;&lt;DBUID&gt;{0F1396E1-13FB-4B19-9925-FB65FFA3767B}&lt;/DBUID&gt;&lt;/Extra&gt;&lt;/Item&gt;&lt;/References&gt;&lt;/Group&gt;&lt;/Citation&gt;_x000a_"/>
    <w:docVar w:name="NE.Ref{5B87AF7F-58A0-4615-A3E5-E55C4C6EB3F0}" w:val=" ADDIN NE.Ref.{5B87AF7F-58A0-4615-A3E5-E55C4C6EB3F0}&lt;Citation&gt;&lt;Group&gt;&lt;References&gt;&lt;Item&gt;&lt;ID&gt;314&lt;/ID&gt;&lt;UID&gt;{25990C43-9D24-4DEA-8C40-A541A3566FCF}&lt;/UID&gt;&lt;Title&gt;What Makes a Helpful Online Review A Study of Customer Reviews on Amazon.com&lt;/Title&gt;&lt;Template&gt;Journal Article&lt;/Template&gt;&lt;Star&gt;0&lt;/Star&gt;&lt;Tag&gt;0&lt;/Tag&gt;&lt;Author&gt;Mudambi, Susan M; Schuff, David&lt;/Author&gt;&lt;Year&gt;2010&lt;/Year&gt;&lt;Details&gt;&lt;_accessed&gt;63175162&lt;/_accessed&gt;&lt;_collection_scope&gt;SCIE;SSCI;EI&lt;/_collection_scope&gt;&lt;_created&gt;63175162&lt;/_created&gt;&lt;_doi&gt;10.2307/20721420&lt;/_doi&gt;&lt;_impact_factor&gt;   4.373&lt;/_impact_factor&gt;&lt;_issue&gt;1&lt;/_issue&gt;&lt;_journal&gt;MIS QUARTERLY&lt;/_journal&gt;&lt;_modified&gt;63218574&lt;/_modified&gt;&lt;_pages&gt;185-200&lt;/_pages&gt;&lt;_volume&gt;34&lt;/_volume&gt;&lt;/Details&gt;&lt;Extra&gt;&lt;DBUID&gt;{0F1396E1-13FB-4B19-9925-FB65FFA3767B}&lt;/DBUID&gt;&lt;/Extra&gt;&lt;/Item&gt;&lt;/References&gt;&lt;/Group&gt;&lt;/Citation&gt;_x000a_"/>
    <w:docVar w:name="NE.Ref{5F64EB1F-DBC8-4469-BB72-1F9EB93F29E5}" w:val=" ADDIN NE.Ref.{5F64EB1F-DBC8-4469-BB72-1F9EB93F29E5}&lt;Citation&gt;&lt;Group&gt;&lt;References&gt;&lt;Item&gt;&lt;ID&gt;472&lt;/ID&gt;&lt;UID&gt;{337311CD-B166-4CDB-A04F-AB409A2B0406}&lt;/UID&gt;&lt;Title&gt;时间间隔对在线评论影响效应研究&lt;/Title&gt;&lt;Template&gt;Thesis&lt;/Template&gt;&lt;Star&gt;0&lt;/Star&gt;&lt;Tag&gt;0&lt;/Tag&gt;&lt;Author&gt;陈厚&lt;/Author&gt;&lt;Year&gt;2015&lt;/Year&gt;&lt;Details&gt;&lt;_accessed&gt;63212485&lt;/_accessed&gt;&lt;_created&gt;63212485&lt;/_created&gt;&lt;_db_provider&gt;CNKI: 博士&lt;/_db_provider&gt;&lt;_db_updated&gt;CNKI - Reference&lt;/_db_updated&gt;&lt;_keywords&gt;时间间隔;评论类型;评论有用性;评论归因;追加评论&lt;/_keywords&gt;&lt;_modified&gt;63212485&lt;/_modified&gt;&lt;_pages&gt;105&lt;/_pages&gt;&lt;_publisher&gt;武汉大学&lt;/_publisher&gt;&lt;_tertiary_author&gt;汪涛&lt;/_tertiary_author&gt;&lt;_url&gt;http://kns.cnki.net/KCMS/detail/detail.aspx?FileName=1016018331.nh&amp;amp;DbName=CDFD2016&lt;/_url&gt;&lt;_volume&gt;博士&lt;/_volume&gt;&lt;_translated_author&gt;Chen, Hou&lt;/_translated_author&gt;&lt;_translated_tertiary_author&gt;Wang, Tao&lt;/_translated_tertiary_author&gt;&lt;/Details&gt;&lt;Extra&gt;&lt;DBUID&gt;{0F1396E1-13FB-4B19-9925-FB65FFA3767B}&lt;/DBUID&gt;&lt;/Extra&gt;&lt;/Item&gt;&lt;/References&gt;&lt;/Group&gt;&lt;/Citation&gt;_x000a_"/>
    <w:docVar w:name="NE.Ref{5FAB78E0-C452-4D6C-B955-EFAAB66F3D4C}" w:val=" ADDIN NE.Ref.{5FAB78E0-C452-4D6C-B955-EFAAB66F3D4C}&lt;Citation&gt;&lt;Group&gt;&lt;References&gt;&lt;Item&gt;&lt;ID&gt;396&lt;/ID&gt;&lt;UID&gt;{9E65F92F-7080-458D-AA34-19E35122B8E3}&lt;/UID&gt;&lt;Title&gt;The effects of consumer knowledge on message processing of electronic word-of-mouth via online consumer reviews&lt;/Title&gt;&lt;Template&gt;Journal Article&lt;/Template&gt;&lt;Star&gt;1&lt;/Star&gt;&lt;Tag&gt;5&lt;/Tag&gt;&lt;Author&gt;Park, Do-Hyung; Kim, Sara&lt;/Author&gt;&lt;Year&gt;2008&lt;/Year&gt;&lt;Details&gt;&lt;_accessed&gt;63182265&lt;/_accessed&gt;&lt;_collection_scope&gt;SCIE;SSCI;EI&lt;/_collection_scope&gt;&lt;_created&gt;63182265&lt;/_created&gt;&lt;_db_updated&gt;CrossRef&lt;/_db_updated&gt;&lt;_doi&gt;10.1016/j.elerap.2007.12.001&lt;/_doi&gt;&lt;_impact_factor&gt;   2.911&lt;/_impact_factor&gt;&lt;_isbn&gt;15674223&lt;/_isbn&gt;&lt;_issue&gt;4&lt;/_issue&gt;&lt;_journal&gt;Electronic Commerce Research and Applications&lt;/_journal&gt;&lt;_modified&gt;63182265&lt;/_modified&gt;&lt;_pages&gt;399-410&lt;/_pages&gt;&lt;_tertiary_title&gt;Electronic Commerce Research and Applications&lt;/_tertiary_title&gt;&lt;_url&gt;https://linkinghub.elsevier.com/retrieve/pii/S1567422308000021_x000d__x000a_https://api.elsevier.com/content/article/PII:S1567422308000021?httpAccept=text/xml&lt;/_url&gt;&lt;_volume&gt;7&lt;/_volume&gt;&lt;/Details&gt;&lt;Extra&gt;&lt;DBUID&gt;{0F1396E1-13FB-4B19-9925-FB65FFA3767B}&lt;/DBUID&gt;&lt;/Extra&gt;&lt;/Item&gt;&lt;/References&gt;&lt;/Group&gt;&lt;/Citation&gt;_x000a_"/>
    <w:docVar w:name="NE.Ref{5FB12D5F-FC34-42B2-B9B6-BB90725557C2}" w:val=" ADDIN NE.Ref.{5FB12D5F-FC34-42B2-B9B6-BB90725557C2}&lt;Citation&gt;&lt;Group&gt;&lt;References&gt;&lt;Item&gt;&lt;ID&gt;357&lt;/ID&gt;&lt;UID&gt;{8EF2A343-1077-4662-8F67-30FDEF6D00E0}&lt;/UID&gt;&lt;Title&gt;The influence of reviewer engagement characteristics on online review helpfulness: A text regression model&lt;/Title&gt;&lt;Template&gt;Journal Article&lt;/Template&gt;&lt;Star&gt;0&lt;/Star&gt;&lt;Tag&gt;0&lt;/Tag&gt;&lt;Author&gt;Ngo-Ye, Thomas L; Sinha, Atish P&lt;/Author&gt;&lt;Year&gt;2014&lt;/Year&gt;&lt;Details&gt;&lt;_accessed&gt;63177847&lt;/_accessed&gt;&lt;_collection_scope&gt;SCIE;EI&lt;/_collection_scope&gt;&lt;_created&gt;63177847&lt;/_created&gt;&lt;_db_updated&gt;CrossRef&lt;/_db_updated&gt;&lt;_doi&gt;10.1016/j.dss.2014.01.011&lt;/_doi&gt;&lt;_impact_factor&gt;   3.847&lt;/_impact_factor&gt;&lt;_isbn&gt;01679236&lt;/_isbn&gt;&lt;_journal&gt;Decision Support Systems&lt;/_journal&gt;&lt;_modified&gt;63177847&lt;/_modified&gt;&lt;_pages&gt;47-58&lt;/_pages&gt;&lt;_tertiary_title&gt;Decision Support Systems&lt;/_tertiary_title&gt;&lt;_url&gt;https://linkinghub.elsevier.com/retrieve/pii/S0167923614000128_x000d__x000a_https://api.elsevier.com/content/article/PII:S0167923614000128?httpAccept=text/xml&lt;/_url&gt;&lt;_volume&gt;61&lt;/_volume&gt;&lt;/Details&gt;&lt;Extra&gt;&lt;DBUID&gt;{0F1396E1-13FB-4B19-9925-FB65FFA3767B}&lt;/DBUID&gt;&lt;/Extra&gt;&lt;/Item&gt;&lt;/References&gt;&lt;/Group&gt;&lt;/Citation&gt;_x000a_"/>
    <w:docVar w:name="NE.Ref{6187F1D6-9A2F-45F8-AB93-AFCC409007D8}" w:val=" ADDIN NE.Ref.{6187F1D6-9A2F-45F8-AB93-AFCC409007D8}&lt;Citation&gt;&lt;Group&gt;&lt;References&gt;&lt;Item&gt;&lt;ID&gt;319&lt;/ID&gt;&lt;UID&gt;{CCBE7389-AF27-41E4-9C0E-FD8336745CF9}&lt;/UID&gt;&lt;Title&gt;网络口碑中追加评论的有用性感知研究&lt;/Title&gt;&lt;Template&gt;Journal Article&lt;/Template&gt;&lt;Star&gt;0&lt;/Star&gt;&lt;Tag&gt;0&lt;/Tag&gt;&lt;Author&gt;王长征; 何钐; 王魁&lt;/Author&gt;&lt;Year&gt;2015&lt;/Year&gt;&lt;Details&gt;&lt;_accessed&gt;63175479&lt;/_accessed&gt;&lt;_author_aff&gt;武汉大学经济与管理学院;&lt;/_author_aff&gt;&lt;_collection_scope&gt;CSSCI-C;PKU&lt;/_collection_scope&gt;&lt;_created&gt;63175479&lt;/_created&gt;&lt;_date&gt;60684480&lt;/_date&gt;&lt;_db_provider&gt;CNKI: 期刊&lt;/_db_provider&gt;&lt;_db_updated&gt;CNKI - Reference&lt;/_db_updated&gt;&lt;_issue&gt;03&lt;/_issue&gt;&lt;_journal&gt;管理科学&lt;/_journal&gt;&lt;_keywords&gt;一次性评论;追加评论;归因理论;时间距离;评论有用性&lt;/_keywords&gt;&lt;_language&gt;Chinese&lt;/_language&gt;&lt;_modified&gt;63175479&lt;/_modified&gt;&lt;_pages&gt;102-114&lt;/_pages&gt;&lt;_url&gt;http://kns.cnki.net/KCMS/detail/detail.aspx?FileName=JCJJ201503009&amp;amp;DbName=CJFQ2015&lt;/_url&gt;&lt;_volume&gt;28&lt;/_volume&gt;&lt;_translated_author&gt;Wang, Zhangzheng;He, Shan;Wang, Kui&lt;/_translated_author&gt;&lt;/Details&gt;&lt;Extra&gt;&lt;DBUID&gt;{0F1396E1-13FB-4B19-9925-FB65FFA3767B}&lt;/DBUID&gt;&lt;/Extra&gt;&lt;/Item&gt;&lt;/References&gt;&lt;/Group&gt;&lt;/Citation&gt;_x000a_"/>
    <w:docVar w:name="NE.Ref{634BCA2D-6617-4A8C-9754-0179A15B767E}" w:val=" ADDIN NE.Ref.{634BCA2D-6617-4A8C-9754-0179A15B767E}&lt;Citation&gt;&lt;Group&gt;&lt;References&gt;&lt;Item&gt;&lt;ID&gt;405&lt;/ID&gt;&lt;UID&gt;{32B6DFEC-8AC7-43A0-BA97-091D52C11590}&lt;/UID&gt;&lt;Title&gt;Regression Models for Count Data in R&lt;/Title&gt;&lt;Template&gt;Journal Article&lt;/Template&gt;&lt;Star&gt;0&lt;/Star&gt;&lt;Tag&gt;0&lt;/Tag&gt;&lt;Author&gt;Zeileis, Achim; Kleiber, Christian; Jackman, Simon&lt;/Author&gt;&lt;Year&gt;2008&lt;/Year&gt;&lt;Details&gt;&lt;_accessed&gt;63188587&lt;/_accessed&gt;&lt;_collection_scope&gt;SCIE&lt;/_collection_scope&gt;&lt;_created&gt;63188108&lt;/_created&gt;&lt;_impact_factor&gt;  11.655&lt;/_impact_factor&gt;&lt;_issue&gt;8&lt;/_issue&gt;&lt;_journal&gt;Journal of Statistical Software&lt;/_journal&gt;&lt;_modified&gt;63188141&lt;/_modified&gt;&lt;_pages&gt;1-25&lt;/_pages&gt;&lt;_volume&gt;27&lt;/_volume&gt;&lt;/Details&gt;&lt;Extra&gt;&lt;DBUID&gt;{0F1396E1-13FB-4B19-9925-FB65FFA3767B}&lt;/DBUID&gt;&lt;/Extra&gt;&lt;/Item&gt;&lt;/References&gt;&lt;/Group&gt;&lt;Group&gt;&lt;References&gt;&lt;Item&gt;&lt;ID&gt;412&lt;/ID&gt;&lt;UID&gt;{F1696DEE-D61B-438C-970C-7449BECAE5CA}&lt;/UID&gt;&lt;Title&gt;pscl: Classes and Methods for R Developed in the Political Science Computational Laboratory&lt;/Title&gt;&lt;Template&gt;Computer Program&lt;/Template&gt;&lt;Star&gt;0&lt;/Star&gt;&lt;Tag&gt;0&lt;/Tag&gt;&lt;Author&gt;Jackman, Simon&lt;/Author&gt;&lt;Year&gt;2017&lt;/Year&gt;&lt;Details&gt;&lt;_accessed&gt;63188589&lt;/_accessed&gt;&lt;_author_aff&gt;United States Studies Centre, University of Sydney&lt;/_author_aff&gt;&lt;_created&gt;63188589&lt;/_created&gt;&lt;_modified&gt;63188591&lt;/_modified&gt;&lt;_place_published&gt;Sydney, Australia&lt;/_place_published&gt;&lt;_publisher&gt;United States Studies Centre, University of Sydney&lt;/_publisher&gt;&lt;_url&gt;https://github.com/atahk/pscl/&lt;/_url&gt;&lt;/Details&gt;&lt;Extra&gt;&lt;DBUID&gt;{0F1396E1-13FB-4B19-9925-FB65FFA3767B}&lt;/DBUID&gt;&lt;/Extra&gt;&lt;/Item&gt;&lt;/References&gt;&lt;/Group&gt;&lt;/Citation&gt;_x000a_"/>
    <w:docVar w:name="NE.Ref{635EEE23-2B70-47A3-ADE6-3473A6C4B103}" w:val=" ADDIN NE.Ref.{635EEE23-2B70-47A3-ADE6-3473A6C4B103}&lt;Citation&gt;&lt;Group&gt;&lt;References&gt;&lt;Item&gt;&lt;ID&gt;457&lt;/ID&gt;&lt;UID&gt;{836E34D3-6484-4337-B1AC-5D3C277F0D60}&lt;/UID&gt;&lt;Title&gt;The effect of electronic word of mouth on brand image and purchase intention: An empirical study in the automobile industry in Iran&lt;/Title&gt;&lt;Template&gt;Journal Article&lt;/Template&gt;&lt;Star&gt;1&lt;/Star&gt;&lt;Tag&gt;0&lt;/Tag&gt;&lt;Author&gt;Jalilvand, Mohammad Reza; Samiei, Neda&lt;/Author&gt;&lt;Year&gt;2012&lt;/Year&gt;&lt;Details&gt;&lt;_collection_scope&gt;SSCI&lt;/_collection_scope&gt;&lt;_created&gt;63201490&lt;/_created&gt;&lt;_impact_factor&gt;   1.585&lt;/_impact_factor&gt;&lt;_issue&gt;4&lt;/_issue&gt;&lt;_journal&gt;Marketing Intelligence &amp;amp; Planning&lt;/_journal&gt;&lt;_modified&gt;63201492&lt;/_modified&gt;&lt;_pages&gt;460-476&lt;/_pages&gt;&lt;_volume&gt;30&lt;/_volume&gt;&lt;/Details&gt;&lt;Extra&gt;&lt;DBUID&gt;{0F1396E1-13FB-4B19-9925-FB65FFA3767B}&lt;/DBUID&gt;&lt;/Extra&gt;&lt;/Item&gt;&lt;/References&gt;&lt;/Group&gt;&lt;/Citation&gt;_x000a_"/>
    <w:docVar w:name="NE.Ref{65712BE0-5151-4989-BACB-4305266B4533}" w:val=" ADDIN NE.Ref.{65712BE0-5151-4989-BACB-4305266B4533}&lt;Citation&gt;&lt;Group&gt;&lt;References&gt;&lt;Item&gt;&lt;ID&gt;365&lt;/ID&gt;&lt;UID&gt;{BDECE590-4F79-4BAE-89A7-C182B4772475}&lt;/UID&gt;&lt;Title&gt;Avoiding the dark side of positive online consumer reviews: Enhancing reviews&amp;apos; usefulness for high risk-averse travelers&lt;/Title&gt;&lt;Template&gt;Journal Article&lt;/Template&gt;&lt;Star&gt;0&lt;/Star&gt;&lt;Tag&gt;0&lt;/Tag&gt;&lt;Author&gt;Casaló, Luis V; Flavián, Carlos; Guinalíu, Miguel; Ekinci, Yuksel&lt;/Author&gt;&lt;Year&gt;2015&lt;/Year&gt;&lt;Details&gt;&lt;_accessed&gt;63177973&lt;/_accessed&gt;&lt;_collection_scope&gt;SSCI&lt;/_collection_scope&gt;&lt;_created&gt;63177971&lt;/_created&gt;&lt;_db_updated&gt;CrossRef&lt;/_db_updated&gt;&lt;_doi&gt;10.1016/j.jbusres.2015.01.010&lt;/_doi&gt;&lt;_impact_factor&gt;   4.028&lt;/_impact_factor&gt;&lt;_isbn&gt;01482963&lt;/_isbn&gt;&lt;_issue&gt;9&lt;/_issue&gt;&lt;_journal&gt;Journal of Business Research&lt;/_journal&gt;&lt;_modified&gt;63177973&lt;/_modified&gt;&lt;_pages&gt;1829-1835&lt;/_pages&gt;&lt;_tertiary_title&gt;Journal of Business Research&lt;/_tertiary_title&gt;&lt;_url&gt;https://linkinghub.elsevier.com/retrieve/pii/S0148296315000247_x000d__x000a_https://api.elsevier.com/content/article/PII:S0148296315000247?httpAccept=text/xml&lt;/_url&gt;&lt;_volume&gt;68&lt;/_volume&gt;&lt;/Details&gt;&lt;Extra&gt;&lt;DBUID&gt;{0F1396E1-13FB-4B19-9925-FB65FFA3767B}&lt;/DBUID&gt;&lt;/Extra&gt;&lt;/Item&gt;&lt;/References&gt;&lt;/Group&gt;&lt;/Citation&gt;_x000a_"/>
    <w:docVar w:name="NE.Ref{67F18C3E-D430-4324-A401-DF19B9A65462}" w:val=" ADDIN NE.Ref.{67F18C3E-D430-4324-A401-DF19B9A65462}&lt;Citation&gt;&lt;Group&gt;&lt;References&gt;&lt;Item&gt;&lt;ID&gt;306&lt;/ID&gt;&lt;UID&gt;{B10FB95D-6AE1-4D4E-89C4-10A4C4B06AF6}&lt;/UID&gt;&lt;Title&gt;矛盾性追加评论对感知有用性的影响效应研究&lt;/Title&gt;&lt;Template&gt;Journal Article&lt;/Template&gt;&lt;Star&gt;0&lt;/Star&gt;&lt;Tag&gt;0&lt;/Tag&gt;&lt;Author&gt;李琪; 任小静&lt;/Author&gt;&lt;Year&gt;2017&lt;/Year&gt;&lt;Details&gt;&lt;_accessed&gt;63174956&lt;/_accessed&gt;&lt;_author_aff&gt;西安交通大学经济与金融学院;&lt;/_author_aff&gt;&lt;_collection_scope&gt;CSSCI-C;PKU&lt;/_collection_scope&gt;&lt;_created&gt;63174956&lt;/_created&gt;&lt;_date&gt;61824960&lt;/_date&gt;&lt;_db_provider&gt;CNKI: 期刊&lt;/_db_provider&gt;&lt;_db_updated&gt;CNKI - Reference&lt;/_db_updated&gt;&lt;_issue&gt;04&lt;/_issue&gt;&lt;_journal&gt;管理科学&lt;/_journal&gt;&lt;_keywords&gt;在线评论;追加评论;矛盾性追加评论;产品卷入度;感知有用性&lt;/_keywords&gt;&lt;_language&gt;Chinese&lt;/_language&gt;&lt;_modified&gt;63174956&lt;/_modified&gt;&lt;_pages&gt;139-150&lt;/_pages&gt;&lt;_url&gt;http://kns.cnki.net/KCMS/detail/detail.aspx?FileName=JCJJ201704011&amp;amp;DbName=CJFQ2017&lt;/_url&gt;&lt;_volume&gt;30&lt;/_volume&gt;&lt;_translated_author&gt;Li, Qi;Ren, Xiaojing&lt;/_translated_author&gt;&lt;/Details&gt;&lt;Extra&gt;&lt;DBUID&gt;{0F1396E1-13FB-4B19-9925-FB65FFA3767B}&lt;/DBUID&gt;&lt;/Extra&gt;&lt;/Item&gt;&lt;/References&gt;&lt;/Group&gt;&lt;/Citation&gt;_x000a_"/>
    <w:docVar w:name="NE.Ref{69CEE2CF-7B6E-499B-9122-493D641260D0}" w:val=" ADDIN NE.Ref.{69CEE2CF-7B6E-499B-9122-493D641260D0}&lt;Citation&gt;&lt;Group&gt;&lt;References&gt;&lt;Item&gt;&lt;ID&gt;316&lt;/ID&gt;&lt;UID&gt;{7B27FCCC-2C7C-4E14-A694-46BE9DC045B8}&lt;/UID&gt;&lt;Title&gt;在线初次评论与在线追加评论的比较研究&lt;/Title&gt;&lt;Template&gt;Journal Article&lt;/Template&gt;&lt;Star&gt;0&lt;/Star&gt;&lt;Tag&gt;0&lt;/Tag&gt;&lt;Author&gt;石文华; 龚雪; 张绮; 王璐&lt;/Author&gt;&lt;Year&gt;2016&lt;/Year&gt;&lt;Details&gt;&lt;_accessed&gt;63175205&lt;/_accessed&gt;&lt;_author_adr&gt;北京邮电大学; 北京邮电大学; 北京邮电大学; 北京邮电大学&lt;/_author_adr&gt;&lt;_author_aff&gt;北京邮电大学; 北京邮电大学; 北京邮电大学; 北京邮电大学&lt;/_author_aff&gt;&lt;_collection_scope&gt;CSSCI-C;PKU&lt;/_collection_scope&gt;&lt;_created&gt;63175205&lt;/_created&gt;&lt;_db_provider&gt;北京万方数据股份有限公司&lt;/_db_provider&gt;&lt;_db_updated&gt;Wanfangdata&lt;/_db_updated&gt;&lt;_doi&gt;10.3969/j.issn.1672-0334.2016.04.004&lt;/_doi&gt;&lt;_isbn&gt;1672-0334&lt;/_isbn&gt;&lt;_issue&gt;4&lt;/_issue&gt;&lt;_journal&gt;管理科学&lt;/_journal&gt;&lt;_keywords&gt;在线初次评论; 在线追加评论; 产品类型; 产品价格; 情感强度&lt;/_keywords&gt;&lt;_language&gt;chi&lt;/_language&gt;&lt;_modified&gt;63175205&lt;/_modified&gt;&lt;_pages&gt;45-58&lt;/_pages&gt;&lt;_translated_author&gt;Wenhua, SHI; Xue, GONG; Qi, ZHANG; Lu, WANG&lt;/_translated_author&gt;&lt;_translated_title&gt;A Comparative Study on the First-time Online Reviews and Appended Online Reviews&lt;/_translated_title&gt;&lt;_url&gt;http://www.wanfangdata.com.cn/details/detail.do?_type=perio&amp;amp;id=jcjj201604006&lt;/_url&gt;&lt;_volume&gt;29&lt;/_volume&gt;&lt;/Details&gt;&lt;Extra&gt;&lt;DBUID&gt;{0F1396E1-13FB-4B19-9925-FB65FFA3767B}&lt;/DBUID&gt;&lt;/Extra&gt;&lt;/Item&gt;&lt;/References&gt;&lt;/Group&gt;&lt;/Citation&gt;_x000a_"/>
    <w:docVar w:name="NE.Ref{6B77223C-5B77-4709-A79A-28ADC2E60C4B}" w:val=" ADDIN NE.Ref.{6B77223C-5B77-4709-A79A-28ADC2E60C4B}&lt;Citation&gt;&lt;Group&gt;&lt;References&gt;&lt;Item&gt;&lt;ID&gt;404&lt;/ID&gt;&lt;UID&gt;{B234972E-0BC0-408B-B0E3-F39AD7C508CF}&lt;/UID&gt;&lt;Title&gt;SnowNLP: Simplified Chinese Text Processing&lt;/Title&gt;&lt;Template&gt;Web Page&lt;/Template&gt;&lt;Star&gt;0&lt;/Star&gt;&lt;Tag&gt;0&lt;/Tag&gt;&lt;Author&gt;Isnowfy&lt;/Author&gt;&lt;Year&gt;2015&lt;/Year&gt;&lt;Details&gt;&lt;_accessed&gt;63187014&lt;/_accessed&gt;&lt;_created&gt;63187014&lt;/_created&gt;&lt;_modified&gt;63187014&lt;/_modified&gt;&lt;_url&gt;https://github.com/isnowfy/snownlp&lt;/_url&gt;&lt;_volume&gt;2019&lt;/_volume&gt;&lt;/Details&gt;&lt;Extra&gt;&lt;DBUID&gt;{0F1396E1-13FB-4B19-9925-FB65FFA3767B}&lt;/DBUID&gt;&lt;/Extra&gt;&lt;/Item&gt;&lt;/References&gt;&lt;/Group&gt;&lt;/Citation&gt;_x000a_"/>
    <w:docVar w:name="NE.Ref{6FFA699C-460C-41C5-8BE7-139104B16729}" w:val=" ADDIN NE.Ref.{6FFA699C-460C-41C5-8BE7-139104B16729}&lt;Citation&gt;&lt;Group&gt;&lt;References&gt;&lt;Item&gt;&lt;ID&gt;364&lt;/ID&gt;&lt;UID&gt;{B95F97B4-0853-4F77-87DD-2FB22D6A37E6}&lt;/UID&gt;&lt;Title&gt;What makes an online consumer review trustworthy?&lt;/Title&gt;&lt;Template&gt;Journal Article&lt;/Template&gt;&lt;Star&gt;0&lt;/Star&gt;&lt;Tag&gt;0&lt;/Tag&gt;&lt;Author&gt;Filieri, Raffaele&lt;/Author&gt;&lt;Year&gt;2016&lt;/Year&gt;&lt;Details&gt;&lt;_accessed&gt;63177966&lt;/_accessed&gt;&lt;_collection_scope&gt;SSCI&lt;/_collection_scope&gt;&lt;_created&gt;63177966&lt;/_created&gt;&lt;_db_updated&gt;CrossRef&lt;/_db_updated&gt;&lt;_doi&gt;10.1016/j.annals.2015.12.019&lt;/_doi&gt;&lt;_impact_factor&gt;   5.493&lt;/_impact_factor&gt;&lt;_isbn&gt;01607383&lt;/_isbn&gt;&lt;_journal&gt;Annals of Tourism Research&lt;/_journal&gt;&lt;_modified&gt;63177966&lt;/_modified&gt;&lt;_pages&gt;46-64&lt;/_pages&gt;&lt;_tertiary_title&gt;Annals of Tourism Research&lt;/_tertiary_title&gt;&lt;_url&gt;https://linkinghub.elsevier.com/retrieve/pii/S0160738316300020_x000d__x000a_https://api.elsevier.com/content/article/PII:S0160738316300020?httpAccept=text/xml&lt;/_url&gt;&lt;_volume&gt;58&lt;/_volume&gt;&lt;/Details&gt;&lt;Extra&gt;&lt;DBUID&gt;{0F1396E1-13FB-4B19-9925-FB65FFA3767B}&lt;/DBUID&gt;&lt;/Extra&gt;&lt;/Item&gt;&lt;/References&gt;&lt;/Group&gt;&lt;/Citation&gt;_x000a_"/>
    <w:docVar w:name="NE.Ref{70E3ADAD-44A0-4F93-943B-C8EEC94031FB}" w:val=" ADDIN NE.Ref.{70E3ADAD-44A0-4F93-943B-C8EEC94031FB}&lt;Citation&gt;&lt;Group&gt;&lt;References&gt;&lt;Item&gt;&lt;ID&gt;297&lt;/ID&gt;&lt;UID&gt;{829DBAE3-A979-4982-8656-98DFF8F66F3D}&lt;/UID&gt;&lt;Title&gt;Marketing Analytics for Data-Rich Environments&lt;/Title&gt;&lt;Template&gt;Journal Article&lt;/Template&gt;&lt;Star&gt;0&lt;/Star&gt;&lt;Tag&gt;0&lt;/Tag&gt;&lt;Author&gt;Wedel, Michel; Kannan, P K&lt;/Author&gt;&lt;Year&gt;2016&lt;/Year&gt;&lt;Details&gt;&lt;_accessed&gt;63173459&lt;/_accessed&gt;&lt;_collection_scope&gt;SSCI&lt;/_collection_scope&gt;&lt;_created&gt;63173459&lt;/_created&gt;&lt;_db_updated&gt;CrossRef&lt;/_db_updated&gt;&lt;_doi&gt;10.1509/jm.15.0413&lt;/_doi&gt;&lt;_impact_factor&gt;   7.821&lt;/_impact_factor&gt;&lt;_isbn&gt;0022-2429&lt;/_isbn&gt;&lt;_issue&gt;6&lt;/_issue&gt;&lt;_journal&gt;Journal of Marketing&lt;/_journal&gt;&lt;_modified&gt;63173459&lt;/_modified&gt;&lt;_pages&gt;97-121&lt;/_pages&gt;&lt;_tertiary_title&gt;Journal of Marketing&lt;/_tertiary_title&gt;&lt;_url&gt;http://journals.sagepub.com/doi/10.1509/jm.15.0413_x000d__x000a_http://journals.sagepub.com/doi/pdf/10.1509/jm.15.0413&lt;/_url&gt;&lt;_volume&gt;80&lt;/_volume&gt;&lt;/Details&gt;&lt;Extra&gt;&lt;DBUID&gt;{0F1396E1-13FB-4B19-9925-FB65FFA3767B}&lt;/DBUID&gt;&lt;/Extra&gt;&lt;/Item&gt;&lt;/References&gt;&lt;/Group&gt;&lt;/Citation&gt;_x000a_"/>
    <w:docVar w:name="NE.Ref{72FAF80B-5C0D-4460-95A5-57E28FC3E3BC}" w:val=" ADDIN NE.Ref.{72FAF80B-5C0D-4460-95A5-57E28FC3E3BC}&lt;Citation&gt;&lt;Group&gt;&lt;References&gt;&lt;Item&gt;&lt;ID&gt;393&lt;/ID&gt;&lt;UID&gt;{5236F573-DADE-4FAB-AEBF-5CAB3BF888A4}&lt;/UID&gt;&lt;Title&gt;Textual factors in online product reviews: a foundation_x000d__x000a_for a more influential approach to opinion mining&lt;/Title&gt;&lt;Template&gt;Journal Article&lt;/Template&gt;&lt;Star&gt;0&lt;/Star&gt;&lt;Tag&gt;0&lt;/Tag&gt;&lt;Author&gt;Robinson, Regan; Goh, Tiong Thye; Zhang, Rui&lt;/Author&gt;&lt;Year&gt;2012&lt;/Year&gt;&lt;Details&gt;&lt;_accessed&gt;63182083&lt;/_accessed&gt;&lt;_collection_scope&gt;SSCI&lt;/_collection_scope&gt;&lt;_created&gt;63182083&lt;/_created&gt;&lt;_impact_factor&gt;   1.940&lt;/_impact_factor&gt;&lt;_issue&gt;3&lt;/_issue&gt;&lt;_journal&gt;Electronic Commerce Research&lt;/_journal&gt;&lt;_modified&gt;63182109&lt;/_modified&gt;&lt;_pages&gt;301-330&lt;/_pages&gt;&lt;_volume&gt;12&lt;/_volume&gt;&lt;/Details&gt;&lt;Extra&gt;&lt;DBUID&gt;{0F1396E1-13FB-4B19-9925-FB65FFA3767B}&lt;/DBUID&gt;&lt;/Extra&gt;&lt;/Item&gt;&lt;/References&gt;&lt;/Group&gt;&lt;/Citation&gt;_x000a_"/>
    <w:docVar w:name="NE.Ref{76467059-4B0E-47E7-8A55-27733DFA4448}" w:val=" ADDIN NE.Ref.{76467059-4B0E-47E7-8A55-27733DFA4448}&lt;Citation&gt;&lt;Group&gt;&lt;References&gt;&lt;Item&gt;&lt;ID&gt;471&lt;/ID&gt;&lt;UID&gt;{70BEFA85-11CB-4DC8-8F6D-BC8804B48273}&lt;/UID&gt;&lt;Title&gt;Information direction, website reputation and eWOM effect: A moderating role of product type&lt;/Title&gt;&lt;Template&gt;Journal Article&lt;/Template&gt;&lt;Star&gt;0&lt;/Star&gt;&lt;Tag&gt;0&lt;/Tag&gt;&lt;Author&gt;Park, Cheol; Lee, Thaemin&lt;/Author&gt;&lt;Year&gt;2009&lt;/Year&gt;&lt;Details&gt;&lt;_accessed&gt;63212481&lt;/_accessed&gt;&lt;_collection_scope&gt;SSCI&lt;/_collection_scope&gt;&lt;_created&gt;63212481&lt;/_created&gt;&lt;_impact_factor&gt;   4.028&lt;/_impact_factor&gt;&lt;_issue&gt;1&lt;/_issue&gt;&lt;_journal&gt;Journal of Business Research&lt;/_journal&gt;&lt;_modified&gt;63212481&lt;/_modified&gt;&lt;_pages&gt;61-67&lt;/_pages&gt;&lt;_volume&gt;66&lt;/_volume&gt;&lt;/Details&gt;&lt;Extra&gt;&lt;DBUID&gt;{0F1396E1-13FB-4B19-9925-FB65FFA3767B}&lt;/DBUID&gt;&lt;/Extra&gt;&lt;/Item&gt;&lt;/References&gt;&lt;/Group&gt;&lt;/Citation&gt;_x000a_"/>
    <w:docVar w:name="NE.Ref{781CDB0E-BE6A-4DDD-AF5A-489BE24B119D}" w:val=" ADDIN NE.Ref.{781CDB0E-BE6A-4DDD-AF5A-489BE24B119D}&lt;Citation&gt;&lt;Group&gt;&lt;References&gt;&lt;Item&gt;&lt;ID&gt;11&lt;/ID&gt;&lt;UID&gt;{9050B096-AD6A-4F40-AAB8-8F150348B15C}&lt;/UID&gt;&lt;Title&gt;The Effects of Positive and Negative Online Customer Reviews: Do Brand Strength and Category Maturity Matter?&lt;/Title&gt;&lt;Template&gt;Journal Article&lt;/Template&gt;&lt;Star&gt;0&lt;/Star&gt;&lt;Tag&gt;0&lt;/Tag&gt;&lt;Author&gt;Ho-Dac, Nga N; Carson, Stephen J; Moore, William L&lt;/Author&gt;&lt;Year&gt;2013&lt;/Year&gt;&lt;Details&gt;&lt;_accessed&gt;63156547&lt;/_accessed&gt;&lt;_collection_scope&gt;SSCI&lt;/_collection_scope&gt;&lt;_created&gt;63156523&lt;/_created&gt;&lt;_date&gt;59433120&lt;/_date&gt;&lt;_date_display&gt;2013&lt;/_date_display&gt;&lt;_db_updated&gt;PKU Search&lt;/_db_updated&gt;&lt;_doi&gt;10.1509/jm.11.0011&lt;/_doi&gt;&lt;_impact_factor&gt;   7.821&lt;/_impact_factor&gt;&lt;_isbn&gt;0022-2429_x000d__x000a_&lt;/_isbn&gt;&lt;_issue&gt;6_x000d__x000a_&lt;/_issue&gt;&lt;_journal&gt;Journal of Marketing&lt;/_journal&gt;&lt;_keywords&gt;Influence_x000d__x000a_; Consumer behavior_x000d__x000a_; Brand equity_x000d__x000a_; Research_x000d__x000a_&lt;/_keywords&gt;&lt;_modified&gt;63157561&lt;/_modified&gt;&lt;_number&gt;1&lt;/_number&gt;&lt;_ori_publication&gt;American Marketing Association_x000d__x000a_&lt;/_ori_publication&gt;&lt;_pages&gt;37_x000d__x000a_-53_x000d__x000a_&lt;/_pages&gt;&lt;_url&gt;http://pku.summon.serialssolutions.com/2.0.0/link/0/eLvHCXMwnV1LT8MwDLYYB8SFN2K8FAkhToWuSZeUywSDCSFAHODCpUrTbAhYN9oNiX-Pnba8JC5cqkp1lahOYn-1_RmAB4e-9-tM8Llpm9AIEfIk0gE3MkmVsrwv07YJHLXew7W6ug165-HlDKi6NIayLF2aoAvqo7-UvNgjwaUSnIvO-NWj9lEUZq16aTSggRa_pND_OpADJWvScLRI0Q8TVB3E35MRnWnpLf5_FkuwULmT7KTU_zLM2GwF5ups9lUY4jJgJUNxwUZ9dutytN4s01nKbuzA0X6zkm-Udac4-tDmrAwYFMfsbMROcxKl4HU2mDy697rELjHK39k1sYKiG083qJ_OGtz3zu-6F17VYcFr4dbjXtTX1vTR69PKt8pPbEtortFHMAjDUgq5EV-7smGSCgQeNjHt1EqEWDoSwtcpX4fZbJTZDWAybYXSoF79SAupfCK90QRwkpalSE8T9uqPHo9LIo2YAAg6LPHTEIGIy65rwj7pI646cOKloH8UxUBPiyI-4QivEDQK2YQDJ0e7cJJro6tiApwL8Vn9kFx3qvsctNbb5l8PtmA-oJ4XruBwG2Yn-dTuQGP8PN116-oDFwDYsg&lt;/_url&gt;&lt;_volume&gt;77&lt;/_volume&gt;&lt;/Details&gt;&lt;Extra&gt;&lt;DBUID&gt;{0F1396E1-13FB-4B19-9925-FB65FFA3767B}&lt;/DBUID&gt;&lt;/Extra&gt;&lt;/Item&gt;&lt;/References&gt;&lt;/Group&gt;&lt;/Citation&gt;_x000a_"/>
    <w:docVar w:name="NE.Ref{78CAD7BA-E2B1-4E9E-BEB5-14120632569D}" w:val=" ADDIN NE.Ref.{78CAD7BA-E2B1-4E9E-BEB5-14120632569D}&lt;Citation&gt;&lt;Group&gt;&lt;References&gt;&lt;Item&gt;&lt;ID&gt;340&lt;/ID&gt;&lt;UID&gt;{0958E220-8050-4B0A-83CC-625B20CABD34}&lt;/UID&gt;&lt;Title&gt;Exploring determinants of voting for the “helpfulness” of online user reviews: A text mining approach&lt;/Title&gt;&lt;Template&gt;Journal Article&lt;/Template&gt;&lt;Star&gt;0&lt;/Star&gt;&lt;Tag&gt;0&lt;/Tag&gt;&lt;Author&gt;Cao, Qing; Duan, Wenjing; Gan, Qiwei&lt;/Author&gt;&lt;Year&gt;2011&lt;/Year&gt;&lt;Details&gt;&lt;_accessed&gt;63176729&lt;/_accessed&gt;&lt;_collection_scope&gt;SCIE;EI&lt;/_collection_scope&gt;&lt;_created&gt;63176729&lt;/_created&gt;&lt;_date&gt;58380480&lt;/_date&gt;&lt;_date_display&gt;2011&lt;/_date_display&gt;&lt;_db_updated&gt;PKU Search&lt;/_db_updated&gt;&lt;_doi&gt;10.1016/j.dss.2010.11.009&lt;/_doi&gt;&lt;_impact_factor&gt;   3.847&lt;/_impact_factor&gt;&lt;_isbn&gt;0167-9236_x000d__x000a_&lt;/_isbn&gt;&lt;_issue&gt;2&lt;/_issue&gt;&lt;_journal&gt;Decision Support Systems&lt;/_journal&gt;&lt;_keywords&gt;Text mining_x000d__x000a_; Latent Semantic Analysis_x000d__x000a_; Online user review_x000d__x000a_; Helpfulness_x000d__x000a_; Ordinal logistic regression_x000d__x000a_; Data mining_x000d__x000a_; Analysis_x000d__x000a_&lt;/_keywords&gt;&lt;_modified&gt;63217030&lt;/_modified&gt;&lt;_number&gt;1&lt;/_number&gt;&lt;_ori_publication&gt;Elsevier B.V_x000d__x000a_&lt;/_ori_publication&gt;&lt;_pages&gt;511-521_x000d__x000a_&lt;/_pages&gt;&lt;_url&gt;http://pku.summon.serialssolutions.com/2.0.0/link/0/eLvHCXMwnV3LSsQwFA06C3HjWxxfZCcIlTZp0tbdqDOIKLjQjZsweRSfM8M8XM-H6M_Nl3hv044yqKDQTaBpwkmanJucnBDC2VEYzIwJkpkkMYzrzOKNjDoULGfOWp6kEhgBnhu-u0ovr1mrKS4-bbdnN_QLYZYdDLwkC903i7N7HKIAdHg8O5kOwp4W-4TEUiqPbyA0strd_O5zP81PtUosV049reU_1XKFLJUMkzZ8l1glc66zRhYqgfs6eZjK7qj9ooWh3Zy-dlEETYHHUuCFdDJ-u3fPvXz0jDkn43d8x1trUFzcoKWV6TFtUBSQ0Jfitgla-ZRvkNtW8-b0PCgvXAgMS5gIhOGm7eK2TR3EEVxkGB0yk0EzyUgDlZIcUpppADRyeR456axgQkcydGGo-Sapdbodt0Wo1VFsoiyzMtZxZGXqEmsN0zlgkoqY18lhBbPqeV8NVQnOHhWApxA8iE8UgFcncdUQqiQGfsJXgPtv2Q6w0RT-qsN-27TLEwdQQzS9Ug2gNgz9yeT2_wrYIYt-iRmfXVIb9kduj8z3nkb7RW_8AADq3YM&lt;/_url&gt;&lt;_volume&gt;50&lt;/_volume&gt;&lt;/Details&gt;&lt;Extra&gt;&lt;DBUID&gt;{0F1396E1-13FB-4B19-9925-FB65FFA3767B}&lt;/DBUID&gt;&lt;/Extra&gt;&lt;/Item&gt;&lt;/References&gt;&lt;/Group&gt;&lt;/Citation&gt;_x000a_"/>
    <w:docVar w:name="NE.Ref{7D21ABFE-69F8-476A-8729-01E82FDF2374}" w:val=" ADDIN NE.Ref.{7D21ABFE-69F8-476A-8729-01E82FDF2374}&lt;Citation&gt;&lt;Group&gt;&lt;References&gt;&lt;Item&gt;&lt;ID&gt;367&lt;/ID&gt;&lt;UID&gt;{FE50A074-F9D4-4567-84BF-3882819C7331}&lt;/UID&gt;&lt;Title&gt;Investigation of Review Voting in Online Review Systems&lt;/Title&gt;&lt;Template&gt;Journal Article&lt;/Template&gt;&lt;Star&gt;0&lt;/Star&gt;&lt;Tag&gt;0&lt;/Tag&gt;&lt;Author&gt;Kuan, Kevin K Y; Prasarnphanich, Pattarawan; Hui, Kai-Lung; Lai, Hok-Yin&lt;/Author&gt;&lt;Year&gt;2015&lt;/Year&gt;&lt;Details&gt;&lt;_accessed&gt;63178072&lt;/_accessed&gt;&lt;_collection_scope&gt;SCIE;SSCI;EI&lt;/_collection_scope&gt;&lt;_created&gt;63178068&lt;/_created&gt;&lt;_impact_factor&gt;   3.103&lt;/_impact_factor&gt;&lt;_issue&gt;1&lt;/_issue&gt;&lt;_journal&gt;Journal of the Association for Information Systems&lt;/_journal&gt;&lt;_modified&gt;63178074&lt;/_modified&gt;&lt;_pages&gt;48-71&lt;/_pages&gt;&lt;_volume&gt;16&lt;/_volume&gt;&lt;/Details&gt;&lt;Extra&gt;&lt;DBUID&gt;{0F1396E1-13FB-4B19-9925-FB65FFA3767B}&lt;/DBUID&gt;&lt;/Extra&gt;&lt;/Item&gt;&lt;/References&gt;&lt;/Group&gt;&lt;/Citation&gt;_x000a_"/>
    <w:docVar w:name="NE.Ref{7D439F20-8C82-474C-A966-8564FB5F3579}" w:val=" ADDIN NE.Ref.{7D439F20-8C82-474C-A966-8564FB5F3579}&lt;Citation&gt;&lt;Group&gt;&lt;References&gt;&lt;Item&gt;&lt;ID&gt;340&lt;/ID&gt;&lt;UID&gt;{0958E220-8050-4B0A-83CC-625B20CABD34}&lt;/UID&gt;&lt;Title&gt;Exploring determinants of voting for the “helpfulness” of online user reviews: A text mining approach&lt;/Title&gt;&lt;Template&gt;Journal Article&lt;/Template&gt;&lt;Star&gt;0&lt;/Star&gt;&lt;Tag&gt;0&lt;/Tag&gt;&lt;Author&gt;Cao, Qing; Duan, Wenjing; Gan, Qiwei&lt;/Author&gt;&lt;Year&gt;2011&lt;/Year&gt;&lt;Details&gt;&lt;_accessed&gt;63176729&lt;/_accessed&gt;&lt;_collection_scope&gt;SCIE;EI&lt;/_collection_scope&gt;&lt;_created&gt;63176729&lt;/_created&gt;&lt;_date&gt;58380480&lt;/_date&gt;&lt;_date_display&gt;2011&lt;/_date_display&gt;&lt;_db_updated&gt;PKU Search&lt;/_db_updated&gt;&lt;_doi&gt;10.1016/j.dss.2010.11.009&lt;/_doi&gt;&lt;_impact_factor&gt;   3.847&lt;/_impact_factor&gt;&lt;_isbn&gt;0167-9236_x000d__x000a_&lt;/_isbn&gt;&lt;_issue&gt;2&lt;/_issue&gt;&lt;_journal&gt;Decision Support Systems&lt;/_journal&gt;&lt;_keywords&gt;Text mining_x000d__x000a_; Latent Semantic Analysis_x000d__x000a_; Online user review_x000d__x000a_; Helpfulness_x000d__x000a_; Ordinal logistic regression_x000d__x000a_; Data mining_x000d__x000a_; Analysis_x000d__x000a_&lt;/_keywords&gt;&lt;_modified&gt;63217030&lt;/_modified&gt;&lt;_number&gt;1&lt;/_number&gt;&lt;_ori_publication&gt;Elsevier B.V_x000d__x000a_&lt;/_ori_publication&gt;&lt;_pages&gt;511-521_x000d__x000a_&lt;/_pages&gt;&lt;_url&gt;http://pku.summon.serialssolutions.com/2.0.0/link/0/eLvHCXMwnV3LSsQwFA06C3HjWxxfZCcIlTZp0tbdqDOIKLjQjZsweRSfM8M8XM-H6M_Nl3hv044yqKDQTaBpwkmanJucnBDC2VEYzIwJkpkkMYzrzOKNjDoULGfOWp6kEhgBnhu-u0ovr1mrKS4-bbdnN_QLYZYdDLwkC903i7N7HKIAdHg8O5kOwp4W-4TEUiqPbyA0strd_O5zP81PtUosV049reU_1XKFLJUMkzZ8l1glc66zRhYqgfs6eZjK7qj9ooWh3Zy-dlEETYHHUuCFdDJ-u3fPvXz0jDkn43d8x1trUFzcoKWV6TFtUBSQ0Jfitgla-ZRvkNtW8-b0PCgvXAgMS5gIhOGm7eK2TR3EEVxkGB0yk0EzyUgDlZIcUpppADRyeR456axgQkcydGGo-Sapdbodt0Wo1VFsoiyzMtZxZGXqEmsN0zlgkoqY18lhBbPqeV8NVQnOHhWApxA8iE8UgFcncdUQqiQGfsJXgPtv2Q6w0RT-qsN-27TLEwdQQzS9Ug2gNgz9yeT2_wrYIYt-iRmfXVIb9kduj8z3nkb7RW_8AADq3YM&lt;/_url&gt;&lt;_volume&gt;50&lt;/_volume&gt;&lt;/Details&gt;&lt;Extra&gt;&lt;DBUID&gt;{0F1396E1-13FB-4B19-9925-FB65FFA3767B}&lt;/DBUID&gt;&lt;/Extra&gt;&lt;/Item&gt;&lt;/References&gt;&lt;/Group&gt;&lt;/Citation&gt;_x000a_"/>
    <w:docVar w:name="NE.Ref{7EC4AD3B-91EC-4E75-9238-945D0C9D137E}" w:val=" ADDIN NE.Ref.{7EC4AD3B-91EC-4E75-9238-945D0C9D137E}&lt;Citation&gt;&lt;Group&gt;&lt;References&gt;&lt;Item&gt;&lt;ID&gt;368&lt;/ID&gt;&lt;UID&gt;{5B596B32-E05F-42CB-999C-BB51A6EA6474}&lt;/UID&gt;&lt;Title&gt;The Recipe for the Perfect Review? An Investigation into the Determinants of Review Helpfulness&lt;/Title&gt;&lt;Template&gt;Journal Article&lt;/Template&gt;&lt;Star&gt;0&lt;/Star&gt;&lt;Tag&gt;0&lt;/Tag&gt;&lt;Author&gt;Scholz, Michael; Dorner, Verena&lt;/Author&gt;&lt;Year&gt;2013&lt;/Year&gt;&lt;Details&gt;&lt;_accessed&gt;63178069&lt;/_accessed&gt;&lt;_collection_scope&gt;SCIE&lt;/_collection_scope&gt;&lt;_created&gt;63178068&lt;/_created&gt;&lt;_db_updated&gt;CrossRef&lt;/_db_updated&gt;&lt;_doi&gt;10.1007/s12599-013-0259-3&lt;/_doi&gt;&lt;_impact_factor&gt;   3.600&lt;/_impact_factor&gt;&lt;_isbn&gt;1867-0202&lt;/_isbn&gt;&lt;_issue&gt;3&lt;/_issue&gt;&lt;_journal&gt;Business &amp;amp; Information Systems Engineering&lt;/_journal&gt;&lt;_modified&gt;63178069&lt;/_modified&gt;&lt;_pages&gt;141-151&lt;/_pages&gt;&lt;_tertiary_title&gt;Bus Inf Syst Eng&lt;/_tertiary_title&gt;&lt;_url&gt;http://link.springer.com/10.1007/s12599-013-0259-3_x000d__x000a_http://link.springer.com/content/pdf/10.1007/s12599-013-0259-3&lt;/_url&gt;&lt;_volume&gt;5&lt;/_volume&gt;&lt;/Details&gt;&lt;Extra&gt;&lt;DBUID&gt;{0F1396E1-13FB-4B19-9925-FB65FFA3767B}&lt;/DBUID&gt;&lt;/Extra&gt;&lt;/Item&gt;&lt;/References&gt;&lt;/Group&gt;&lt;/Citation&gt;_x000a_"/>
    <w:docVar w:name="NE.Ref{7EE4EE71-6FA2-420C-A1D8-456481BA18B9}" w:val=" ADDIN NE.Ref.{7EE4EE71-6FA2-420C-A1D8-456481BA18B9}&lt;Citation&gt;&lt;Group&gt;&lt;References&gt;&lt;Item&gt;&lt;ID&gt;440&lt;/ID&gt;&lt;UID&gt;{540F396F-CDF3-48E3-B785-C872541AD45F}&lt;/UID&gt;&lt;Title&gt;The Effect of On-Line Consumer Reviews on Consumer Purchasing Intention: The Moderating Role of Involvement&lt;/Title&gt;&lt;Template&gt;Journal Article&lt;/Template&gt;&lt;Star&gt;0&lt;/Star&gt;&lt;Tag&gt;0&lt;/Tag&gt;&lt;Author&gt;Park, Do-Hyung; Lee, Jumin; Han, Ingoo&lt;/Author&gt;&lt;Year&gt;2007&lt;/Year&gt;&lt;Details&gt;&lt;_accessed&gt;63199765&lt;/_accessed&gt;&lt;_collection_scope&gt;SCIE;SSCI&lt;/_collection_scope&gt;&lt;_created&gt;63199765&lt;/_created&gt;&lt;_db_updated&gt;CrossRef&lt;/_db_updated&gt;&lt;_doi&gt;10.2753/JEC1086-4415110405&lt;/_doi&gt;&lt;_impact_factor&gt;   3.439&lt;/_impact_factor&gt;&lt;_isbn&gt;1086-4415&lt;/_isbn&gt;&lt;_issue&gt;4&lt;/_issue&gt;&lt;_journal&gt;International Journal of Electronic Commerce&lt;/_journal&gt;&lt;_modified&gt;63199766&lt;/_modified&gt;&lt;_pages&gt;125-148&lt;/_pages&gt;&lt;_tertiary_title&gt;International Journal of Electronic Commerce&lt;/_tertiary_title&gt;&lt;_url&gt;https://www.tandfonline.com/doi/full/10.2753/JEC1086-4415110405_x000d__x000a_https://www.tandfonline.com/doi/pdf/10.2753/JEC1086-4415110405&lt;/_url&gt;&lt;_volume&gt;11&lt;/_volume&gt;&lt;/Details&gt;&lt;Extra&gt;&lt;DBUID&gt;{0F1396E1-13FB-4B19-9925-FB65FFA3767B}&lt;/DBUID&gt;&lt;/Extra&gt;&lt;/Item&gt;&lt;/References&gt;&lt;/Group&gt;&lt;/Citation&gt;_x000a_"/>
    <w:docVar w:name="NE.Ref{7FA71E9F-9392-4BC4-A745-D48DC6510A06}" w:val=" ADDIN NE.Ref.{7FA71E9F-9392-4BC4-A745-D48DC6510A06}&lt;Citation&gt;&lt;Group&gt;&lt;References&gt;&lt;Item&gt;&lt;ID&gt;329&lt;/ID&gt;&lt;UID&gt;{5460B361-333E-489C-A282-A16D5DB10DF2}&lt;/UID&gt;&lt;Title&gt;在线初次评论与追加评论的矛盾性对消费者购买意愿的影响研究&lt;/Title&gt;&lt;Template&gt;Thesis&lt;/Template&gt;&lt;Star&gt;0&lt;/Star&gt;&lt;Tag&gt;0&lt;/Tag&gt;&lt;Author&gt;王璐&lt;/Author&gt;&lt;Year&gt;2018&lt;/Year&gt;&lt;Details&gt;&lt;_accessed&gt;63176705&lt;/_accessed&gt;&lt;_created&gt;63176705&lt;/_created&gt;&lt;_db_provider&gt;CNKI: 硕士&lt;/_db_provider&gt;&lt;_db_updated&gt;CNKI - Reference&lt;/_db_updated&gt;&lt;_keywords&gt;在线评论矛盾性;追加评论;矛盾态度;感知风险;购买意愿&lt;/_keywords&gt;&lt;_modified&gt;63176705&lt;/_modified&gt;&lt;_pages&gt;64&lt;/_pages&gt;&lt;_publisher&gt;北京邮电大学&lt;/_publisher&gt;&lt;_tertiary_author&gt;石文华&lt;/_tertiary_author&gt;&lt;_url&gt;http://kns.cnki.net/KCMS/detail/detail.aspx?FileName=1018096749.nh&amp;amp;DbName=CMFD2018&lt;/_url&gt;&lt;_volume&gt;硕士&lt;/_volume&gt;&lt;_translated_author&gt;Wang, Lu&lt;/_translated_author&gt;&lt;_translated_tertiary_author&gt;Shi, Wenhua&lt;/_translated_tertiary_author&gt;&lt;/Details&gt;&lt;Extra&gt;&lt;DBUID&gt;{0F1396E1-13FB-4B19-9925-FB65FFA3767B}&lt;/DBUID&gt;&lt;/Extra&gt;&lt;/Item&gt;&lt;/References&gt;&lt;/Group&gt;&lt;/Citation&gt;_x000a_"/>
    <w:docVar w:name="NE.Ref{821B8923-F504-47F2-9F46-F8A764AC073E}" w:val=" ADDIN NE.Ref.{821B8923-F504-47F2-9F46-F8A764AC073E}&lt;Citation&gt;&lt;Group&gt;&lt;References&gt;&lt;Item&gt;&lt;ID&gt;433&lt;/ID&gt;&lt;UID&gt;{2842DEF6-C1C1-4894-AB53-5D9D4C60EFD4}&lt;/UID&gt;&lt;Title&gt;Perceived Usefulness, Perceived Ease of Use, and User Acceptance of Information Technology Author(s): Fred D. Davis Source: &lt;/Title&gt;&lt;Template&gt;Journal Article&lt;/Template&gt;&lt;Star&gt;1&lt;/Star&gt;&lt;Tag&gt;0&lt;/Tag&gt;&lt;Author&gt;Davis, Fred D&lt;/Author&gt;&lt;Year&gt;1989&lt;/Year&gt;&lt;Details&gt;&lt;_collection_scope&gt;SCIE;SSCI;EI&lt;/_collection_scope&gt;&lt;_created&gt;63198318&lt;/_created&gt;&lt;_impact_factor&gt;   4.373&lt;/_impact_factor&gt;&lt;_issue&gt;3&lt;/_issue&gt;&lt;_journal&gt;MIS Quarterly&lt;/_journal&gt;&lt;_modified&gt;63198329&lt;/_modified&gt;&lt;_pages&gt;319-340&lt;/_pages&gt;&lt;_volume&gt;13&lt;/_volume&gt;&lt;/Details&gt;&lt;Extra&gt;&lt;DBUID&gt;{0F1396E1-13FB-4B19-9925-FB65FFA3767B}&lt;/DBUID&gt;&lt;/Extra&gt;&lt;/Item&gt;&lt;/References&gt;&lt;/Group&gt;&lt;/Citation&gt;_x000a_"/>
    <w:docVar w:name="NE.Ref{83B8026E-676D-438B-88E6-72B084838DB5}" w:val=" ADDIN NE.Ref.{83B8026E-676D-438B-88E6-72B084838DB5}&lt;Citation&gt;&lt;Group&gt;&lt;References&gt;&lt;Item&gt;&lt;ID&gt;319&lt;/ID&gt;&lt;UID&gt;{CCBE7389-AF27-41E4-9C0E-FD8336745CF9}&lt;/UID&gt;&lt;Title&gt;网络口碑中追加评论的有用性感知研究&lt;/Title&gt;&lt;Template&gt;Journal Article&lt;/Template&gt;&lt;Star&gt;0&lt;/Star&gt;&lt;Tag&gt;0&lt;/Tag&gt;&lt;Author&gt;王长征; 何钐; 王魁&lt;/Author&gt;&lt;Year&gt;2015&lt;/Year&gt;&lt;Details&gt;&lt;_accessed&gt;63175479&lt;/_accessed&gt;&lt;_author_aff&gt;武汉大学经济与管理学院;&lt;/_author_aff&gt;&lt;_collection_scope&gt;CSSCI-C;PKU&lt;/_collection_scope&gt;&lt;_created&gt;63175479&lt;/_created&gt;&lt;_date&gt;60684480&lt;/_date&gt;&lt;_db_provider&gt;CNKI: 期刊&lt;/_db_provider&gt;&lt;_db_updated&gt;CNKI - Reference&lt;/_db_updated&gt;&lt;_issue&gt;03&lt;/_issue&gt;&lt;_journal&gt;管理科学&lt;/_journal&gt;&lt;_keywords&gt;一次性评论;追加评论;归因理论;时间距离;评论有用性&lt;/_keywords&gt;&lt;_language&gt;Chinese&lt;/_language&gt;&lt;_modified&gt;63175479&lt;/_modified&gt;&lt;_pages&gt;102-114&lt;/_pages&gt;&lt;_url&gt;http://kns.cnki.net/KCMS/detail/detail.aspx?FileName=JCJJ201503009&amp;amp;DbName=CJFQ2015&lt;/_url&gt;&lt;_volume&gt;28&lt;/_volume&gt;&lt;_translated_author&gt;Wang, Zhangzheng;He, Shan;Wang, Kui&lt;/_translated_author&gt;&lt;/Details&gt;&lt;Extra&gt;&lt;DBUID&gt;{0F1396E1-13FB-4B19-9925-FB65FFA3767B}&lt;/DBUID&gt;&lt;/Extra&gt;&lt;/Item&gt;&lt;/References&gt;&lt;/Group&gt;&lt;/Citation&gt;_x000a_"/>
    <w:docVar w:name="NE.Ref{870CD386-E88F-4199-B235-FBF932A84713}" w:val=" ADDIN NE.Ref.{870CD386-E88F-4199-B235-FBF932A84713}&lt;Citation&gt;&lt;Group&gt;&lt;References&gt;&lt;Item&gt;&lt;ID&gt;295&lt;/ID&gt;&lt;UID&gt;{21F66E92-C1DB-4600-B667-825820B1D258}&lt;/UID&gt;&lt;Title&gt;Impact of Online Consumer Reviews on Sales:The Moderating Role of Product and Consumer Characteristics&lt;/Title&gt;&lt;Template&gt;Journal Article&lt;/Template&gt;&lt;Star&gt;0&lt;/Star&gt;&lt;Tag&gt;0&lt;/Tag&gt;&lt;Author&gt;Zhu, Feng; Zhang, Xiaoquan Michael&lt;/Author&gt;&lt;Year&gt;2010&lt;/Year&gt;&lt;Details&gt;&lt;_accessed&gt;63172683&lt;/_accessed&gt;&lt;_collection_scope&gt;SSCI&lt;/_collection_scope&gt;&lt;_created&gt;63172661&lt;/_created&gt;&lt;_impact_factor&gt;   7.821&lt;/_impact_factor&gt;&lt;_issue&gt;2&lt;/_issue&gt;&lt;_journal&gt;JOURNAL OF MARKETING&lt;/_journal&gt;&lt;_modified&gt;63172687&lt;/_modified&gt;&lt;_pages&gt;133-148&lt;/_pages&gt;&lt;_volume&gt;74&lt;/_volume&gt;&lt;/Details&gt;&lt;Extra&gt;&lt;DBUID&gt;{0F1396E1-13FB-4B19-9925-FB65FFA3767B}&lt;/DBUID&gt;&lt;/Extra&gt;&lt;/Item&gt;&lt;/References&gt;&lt;/Group&gt;&lt;/Citation&gt;_x000a_"/>
    <w:docVar w:name="NE.Ref{89076FC3-FC13-4075-86DD-5F336592F4B9}" w:val=" ADDIN NE.Ref.{89076FC3-FC13-4075-86DD-5F336592F4B9}&lt;Citation&gt;&lt;Group&gt;&lt;References&gt;&lt;Item&gt;&lt;ID&gt;466&lt;/ID&gt;&lt;UID&gt;{C662FFD0-C5F5-4128-82F0-8563C5F2F485}&lt;/UID&gt;&lt;Title&gt;Why are you telling me this? An examination into negative consumer reviews on the Web&lt;/Title&gt;&lt;Template&gt;Journal Article&lt;/Template&gt;&lt;Star&gt;0&lt;/Star&gt;&lt;Tag&gt;0&lt;/Tag&gt;&lt;Author&gt;Sen, Shahana; Lerman, Dawn&lt;/Author&gt;&lt;Year&gt;2007&lt;/Year&gt;&lt;Details&gt;&lt;_accessed&gt;63208429&lt;/_accessed&gt;&lt;_collection_scope&gt;SSCI&lt;/_collection_scope&gt;&lt;_created&gt;63208429&lt;/_created&gt;&lt;_db_updated&gt;CrossRef&lt;/_db_updated&gt;&lt;_doi&gt;10.1002/dir.20090&lt;/_doi&gt;&lt;_impact_factor&gt;   4.691&lt;/_impact_factor&gt;&lt;_isbn&gt;10949968&lt;/_isbn&gt;&lt;_issue&gt;4&lt;/_issue&gt;&lt;_journal&gt;Journal of Interactive Marketing&lt;/_journal&gt;&lt;_modified&gt;63208429&lt;/_modified&gt;&lt;_pages&gt;76-94&lt;/_pages&gt;&lt;_tertiary_title&gt;Journal of Interactive Marketing&lt;/_tertiary_title&gt;&lt;_url&gt;https://linkinghub.elsevier.com/retrieve/pii/S1094996807700397_x000d__x000a_https://api.elsevier.com/content/article/PII:S1094996807700397?httpAccept=text/xml&lt;/_url&gt;&lt;_volume&gt;21&lt;/_volume&gt;&lt;/Details&gt;&lt;Extra&gt;&lt;DBUID&gt;{0F1396E1-13FB-4B19-9925-FB65FFA3767B}&lt;/DBUID&gt;&lt;/Extra&gt;&lt;/Item&gt;&lt;/References&gt;&lt;/Group&gt;&lt;/Citation&gt;_x000a_"/>
    <w:docVar w:name="NE.Ref{89722198-E380-41FE-91F4-915A51049B42}" w:val=" ADDIN NE.Ref.{89722198-E380-41FE-91F4-915A51049B42}&lt;Citation&gt;&lt;Group&gt;&lt;References&gt;&lt;Item&gt;&lt;ID&gt;407&lt;/ID&gt;&lt;UID&gt;{D1457B86-4A77-485F-B22B-6BBD671C0C27}&lt;/UID&gt;&lt;Title&gt;Climate Change Communication in an Online Q&amp;amp;A Community: A Case Study of Quora&lt;/Title&gt;&lt;Template&gt;Journal Article&lt;/Template&gt;&lt;Star&gt;0&lt;/Star&gt;&lt;Tag&gt;0&lt;/Tag&gt;&lt;Author&gt;Jiang, Hanchen; Qiang, Maoshan; Zhang, Dongcheng; Wen, Qi; Xia, Bingqing; An, Nan&lt;/Author&gt;&lt;Year&gt;2018&lt;/Year&gt;&lt;Details&gt;&lt;_accessed&gt;63188142&lt;/_accessed&gt;&lt;_collection_scope&gt;SCIE;SSCI&lt;/_collection_scope&gt;&lt;_created&gt;63188142&lt;/_created&gt;&lt;_date&gt;62248320&lt;/_date&gt;&lt;_db_updated&gt;CrossRef&lt;/_db_updated&gt;&lt;_doi&gt;10.3390/su10051509&lt;/_doi&gt;&lt;_impact_factor&gt;   2.592&lt;/_impact_factor&gt;&lt;_isbn&gt;2071-1050&lt;/_isbn&gt;&lt;_issue&gt;5&lt;/_issue&gt;&lt;_journal&gt;Sustainability&lt;/_journal&gt;&lt;_modified&gt;63188142&lt;/_modified&gt;&lt;_pages&gt;1509&lt;/_pages&gt;&lt;_tertiary_title&gt;Sustainability&lt;/_tertiary_title&gt;&lt;_url&gt;http://www.mdpi.com/2071-1050/10/5/1509_x000d__x000a_http://www.mdpi.com/2071-1050/10/5/1509/pdf&lt;/_url&gt;&lt;_volume&gt;10&lt;/_volume&gt;&lt;/Details&gt;&lt;Extra&gt;&lt;DBUID&gt;{0F1396E1-13FB-4B19-9925-FB65FFA3767B}&lt;/DBUID&gt;&lt;/Extra&gt;&lt;/Item&gt;&lt;/References&gt;&lt;/Group&gt;&lt;/Citation&gt;_x000a_"/>
    <w:docVar w:name="NE.Ref{8A6585B0-C8D8-4E21-833D-16CF8080EBC4}" w:val=" ADDIN NE.Ref.{8A6585B0-C8D8-4E21-833D-16CF8080EBC4}&lt;Citation&gt;&lt;Group&gt;&lt;References&gt;&lt;Item&gt;&lt;ID&gt;314&lt;/ID&gt;&lt;UID&gt;{25990C43-9D24-4DEA-8C40-A541A3566FCF}&lt;/UID&gt;&lt;Title&gt;What Makes a Helpful Online Review A Study of Customer Reviews on Amazon.com&lt;/Title&gt;&lt;Template&gt;Journal Article&lt;/Template&gt;&lt;Star&gt;0&lt;/Star&gt;&lt;Tag&gt;0&lt;/Tag&gt;&lt;Author&gt;Mudambi, Susan M; Schuff, David&lt;/Author&gt;&lt;Year&gt;2010&lt;/Year&gt;&lt;Details&gt;&lt;_accessed&gt;63175162&lt;/_accessed&gt;&lt;_collection_scope&gt;SCIE;SSCI;EI&lt;/_collection_scope&gt;&lt;_created&gt;63175162&lt;/_created&gt;&lt;_doi&gt;10.2307/20721420&lt;/_doi&gt;&lt;_impact_factor&gt;   4.373&lt;/_impact_factor&gt;&lt;_issue&gt;1&lt;/_issue&gt;&lt;_journal&gt;MIS QUARTERLY&lt;/_journal&gt;&lt;_modified&gt;63218574&lt;/_modified&gt;&lt;_pages&gt;185-200&lt;/_pages&gt;&lt;_volume&gt;34&lt;/_volume&gt;&lt;/Details&gt;&lt;Extra&gt;&lt;DBUID&gt;{0F1396E1-13FB-4B19-9925-FB65FFA3767B}&lt;/DBUID&gt;&lt;/Extra&gt;&lt;/Item&gt;&lt;/References&gt;&lt;/Group&gt;&lt;Group&gt;&lt;References&gt;&lt;Item&gt;&lt;ID&gt;342&lt;/ID&gt;&lt;UID&gt;{32DFD981-9D09-4D9E-8D23-ADCE240D4BB2}&lt;/UID&gt;&lt;Title&gt;Born Unequal: A Study of the Helpfulness of User-Generated Product Reviews&lt;/Title&gt;&lt;Template&gt;Journal Article&lt;/Template&gt;&lt;Star&gt;0&lt;/Star&gt;&lt;Tag&gt;0&lt;/Tag&gt;&lt;Author&gt;Pan, Yue; Zhang, Jason Q&lt;/Author&gt;&lt;Year&gt;2011&lt;/Year&gt;&lt;Details&gt;&lt;_accessed&gt;63176897&lt;/_accessed&gt;&lt;_collection_scope&gt;SSCI&lt;/_collection_scope&gt;&lt;_created&gt;63176897&lt;/_created&gt;&lt;_db_updated&gt;CrossRef&lt;/_db_updated&gt;&lt;_doi&gt;10.1016/j.jretai.2011.05.002&lt;/_doi&gt;&lt;_impact_factor&gt;   3.671&lt;/_impact_factor&gt;&lt;_isbn&gt;00224359&lt;/_isbn&gt;&lt;_issue&gt;4&lt;/_issue&gt;&lt;_journal&gt;Journal of Retailing&lt;/_journal&gt;&lt;_modified&gt;63176897&lt;/_modified&gt;&lt;_pages&gt;598-612&lt;/_pages&gt;&lt;_tertiary_title&gt;Journal of Retailing&lt;/_tertiary_title&gt;&lt;_url&gt;https://linkinghub.elsevier.com/retrieve/pii/S0022435911000406_x000d__x000a_https://api.elsevier.com/content/article/PII:S0022435911000406?httpAccept=text/xml&lt;/_url&gt;&lt;_volume&gt;87&lt;/_volume&gt;&lt;/Details&gt;&lt;Extra&gt;&lt;DBUID&gt;{0F1396E1-13FB-4B19-9925-FB65FFA3767B}&lt;/DBUID&gt;&lt;/Extra&gt;&lt;/Item&gt;&lt;/References&gt;&lt;/Group&gt;&lt;/Citation&gt;_x000a_"/>
    <w:docVar w:name="NE.Ref{8BFC1D77-E046-4DCE-A8D6-79A644BA0CC4}" w:val=" ADDIN NE.Ref.{8BFC1D77-E046-4DCE-A8D6-79A644BA0CC4}&lt;Citation&gt;&lt;Group&gt;&lt;References&gt;&lt;Item&gt;&lt;ID&gt;334&lt;/ID&gt;&lt;UID&gt;{4F33D39C-4F55-4FFE-9366-7F67ADA541DB}&lt;/UID&gt;&lt;Title&gt;追加评论不一致性对评论有用性影响的研究&lt;/Title&gt;&lt;Template&gt;Thesis&lt;/Template&gt;&lt;Star&gt;0&lt;/Star&gt;&lt;Tag&gt;0&lt;/Tag&gt;&lt;Author&gt;康琳敏&lt;/Author&gt;&lt;Year&gt;2017&lt;/Year&gt;&lt;Details&gt;&lt;_accessed&gt;63176706&lt;/_accessed&gt;&lt;_created&gt;63176706&lt;/_created&gt;&lt;_db_provider&gt;CNKI: 硕士&lt;/_db_provider&gt;&lt;_db_updated&gt;CNKI - Reference&lt;/_db_updated&gt;&lt;_keywords&gt;追加评论;追加不一致性;时间距离;社会距离;评论有用&lt;/_keywords&gt;&lt;_modified&gt;63176706&lt;/_modified&gt;&lt;_pages&gt;79&lt;/_pages&gt;&lt;_publisher&gt;东北财经大学&lt;/_publisher&gt;&lt;_tertiary_author&gt;杨宜苗&lt;/_tertiary_author&gt;&lt;_url&gt;http://kns.cnki.net/KCMS/detail/detail.aspx?FileName=1018076419.nh&amp;amp;DbName=CMFD2018&lt;/_url&gt;&lt;_volume&gt;硕士&lt;/_volume&gt;&lt;_translated_author&gt;Kang, Linmin&lt;/_translated_author&gt;&lt;_translated_tertiary_author&gt;Yang, Yimiao&lt;/_translated_tertiary_author&gt;&lt;/Details&gt;&lt;Extra&gt;&lt;DBUID&gt;{0F1396E1-13FB-4B19-9925-FB65FFA3767B}&lt;/DBUID&gt;&lt;/Extra&gt;&lt;/Item&gt;&lt;/References&gt;&lt;/Group&gt;&lt;/Citation&gt;_x000a_"/>
    <w:docVar w:name="NE.Ref{8E81028C-F400-4B37-81C0-893081A8C875}" w:val=" ADDIN NE.Ref.{8E81028C-F400-4B37-81C0-893081A8C875}&lt;Citation&gt;&lt;Group&gt;&lt;References&gt;&lt;Item&gt;&lt;ID&gt;283&lt;/ID&gt;&lt;UID&gt;{3803F8F6-6F74-455D-A249-6F84716832A6}&lt;/UID&gt;&lt;Title&gt;基于影评数据的在线评论有用性影响因素研究&lt;/Title&gt;&lt;Template&gt;Journal Article&lt;/Template&gt;&lt;Star&gt;0&lt;/Star&gt;&lt;Tag&gt;0&lt;/Tag&gt;&lt;Author&gt;郝媛媛; 叶强; 李一军&lt;/Author&gt;&lt;Year&gt;2010&lt;/Year&gt;&lt;Details&gt;&lt;_accessed&gt;63157821&lt;/_accessed&gt;&lt;_author_aff&gt;哈尔滨工业大学管理学院;&lt;/_author_aff&gt;&lt;_collection_scope&gt;CSSCI-C;PKU&lt;/_collection_scope&gt;&lt;_created&gt;63157821&lt;/_created&gt;&lt;_date&gt;58180320&lt;/_date&gt;&lt;_db_provider&gt;CNKI: 期刊&lt;/_db_provider&gt;&lt;_db_updated&gt;CNKI - Reference&lt;/_db_updated&gt;&lt;_issue&gt;08&lt;/_issue&gt;&lt;_journal&gt;管理科学学报&lt;/_journal&gt;&lt;_keywords&gt;口碑;在线评论;有用性;文本特征;正负情感;主客观表达形式;文本挖掘&lt;/_keywords&gt;&lt;_language&gt;Chinese&lt;/_language&gt;&lt;_modified&gt;63157821&lt;/_modified&gt;&lt;_pages&gt;78-88+96&lt;/_pages&gt;&lt;_url&gt;http://kns.cnki.net/KCMS/detail/detail.aspx?FileName=JCYJ201008007&amp;amp;DbName=CJFQ2010&lt;/_url&gt;&lt;_volume&gt;13&lt;/_volume&gt;&lt;_translated_author&gt;Hao, Yuanyuan;Ye, Qiang;Li, Yijun&lt;/_translated_author&gt;&lt;/Details&gt;&lt;Extra&gt;&lt;DBUID&gt;{0F1396E1-13FB-4B19-9925-FB65FFA3767B}&lt;/DBUID&gt;&lt;/Extra&gt;&lt;/Item&gt;&lt;/References&gt;&lt;/Group&gt;&lt;/Citation&gt;_x000a_"/>
    <w:docVar w:name="NE.Ref{8F23ADDE-9FDE-4AB3-9BAE-F8ED0B0F39E5}" w:val=" ADDIN NE.Ref.{8F23ADDE-9FDE-4AB3-9BAE-F8ED0B0F39E5}&lt;Citation&gt;&lt;Group&gt;&lt;References&gt;&lt;Item&gt;&lt;ID&gt;469&lt;/ID&gt;&lt;UID&gt;{1D3FE8A7-5822-4222-8BDA-7958A80342D6}&lt;/UID&gt;&lt;Title&gt;Balance and Sequence in Online Reviews: How Perceived Usefulness Affects Attitudes and Intentions&lt;/Title&gt;&lt;Template&gt;Journal Article&lt;/Template&gt;&lt;Star&gt;0&lt;/Star&gt;&lt;Tag&gt;0&lt;/Tag&gt;&lt;Author&gt;Purnawirawan, Nathalia; De Pelsmacker, Patrick; Dens, Nathalie&lt;/Author&gt;&lt;Year&gt;2012&lt;/Year&gt;&lt;Details&gt;&lt;_collection_scope&gt;SSCI&lt;/_collection_scope&gt;&lt;_created&gt;63211431&lt;/_created&gt;&lt;_doi&gt;10.1016/j.intmar.2012.04.002&lt;/_doi&gt;&lt;_impact_factor&gt;   4.691&lt;/_impact_factor&gt;&lt;_issue&gt;4&lt;/_issue&gt;&lt;_journal&gt;Journal of Interactive Marketing&lt;/_journal&gt;&lt;_modified&gt;63211433&lt;/_modified&gt;&lt;_pages&gt;244–255&lt;/_pages&gt;&lt;_volume&gt;26&lt;/_volume&gt;&lt;/Details&gt;&lt;Extra&gt;&lt;DBUID&gt;{0F1396E1-13FB-4B19-9925-FB65FFA3767B}&lt;/DBUID&gt;&lt;/Extra&gt;&lt;/Item&gt;&lt;/References&gt;&lt;/Group&gt;&lt;/Citation&gt;_x000a_"/>
    <w:docVar w:name="NE.Ref{8FA30F8C-134D-4B51-9551-C1A987954432}" w:val=" ADDIN NE.Ref.{8FA30F8C-134D-4B51-9551-C1A987954432}&lt;Citation&gt;&lt;Group&gt;&lt;References&gt;&lt;Item&gt;&lt;ID&gt;385&lt;/ID&gt;&lt;UID&gt;{29FEAD2A-59CD-458E-A526-E4A09E020260}&lt;/UID&gt;&lt;Title&gt;jieba&lt;/Title&gt;&lt;Template&gt;Web Page&lt;/Template&gt;&lt;Star&gt;0&lt;/Star&gt;&lt;Tag&gt;0&lt;/Tag&gt;&lt;Author&gt;Fxsjy&lt;/Author&gt;&lt;Year&gt;2014&lt;/Year&gt;&lt;Details&gt;&lt;_accessed&gt;63180697&lt;/_accessed&gt;&lt;_created&gt;63180696&lt;/_created&gt;&lt;_modified&gt;63180697&lt;/_modified&gt;&lt;_url&gt;https://github.com/fxsjy/jieba&lt;/_url&gt;&lt;_volume&gt;2020&lt;/_volume&gt;&lt;/Details&gt;&lt;Extra&gt;&lt;DBUID&gt;{0F1396E1-13FB-4B19-9925-FB65FFA3767B}&lt;/DBUID&gt;&lt;/Extra&gt;&lt;/Item&gt;&lt;/References&gt;&lt;/Group&gt;&lt;/Citation&gt;_x000a_"/>
    <w:docVar w:name="NE.Ref{90031C11-95E9-4236-9C39-992BF4C58A8C}" w:val=" ADDIN NE.Ref.{90031C11-95E9-4236-9C39-992BF4C58A8C}&lt;Citation&gt;&lt;Group&gt;&lt;References&gt;&lt;Item&gt;&lt;ID&gt;11&lt;/ID&gt;&lt;UID&gt;{9050B096-AD6A-4F40-AAB8-8F150348B15C}&lt;/UID&gt;&lt;Title&gt;The Effects of Positive and Negative Online Customer Reviews: Do Brand Strength and Category Maturity Matter?&lt;/Title&gt;&lt;Template&gt;Journal Article&lt;/Template&gt;&lt;Star&gt;0&lt;/Star&gt;&lt;Tag&gt;0&lt;/Tag&gt;&lt;Author&gt;Ho-Dac, Nga N; Carson, Stephen J; Moore, William L&lt;/Author&gt;&lt;Year&gt;2013&lt;/Year&gt;&lt;Details&gt;&lt;_accessed&gt;63156547&lt;/_accessed&gt;&lt;_collection_scope&gt;SSCI&lt;/_collection_scope&gt;&lt;_created&gt;63156523&lt;/_created&gt;&lt;_date&gt;59433120&lt;/_date&gt;&lt;_date_display&gt;2013&lt;/_date_display&gt;&lt;_db_updated&gt;PKU Search&lt;/_db_updated&gt;&lt;_doi&gt;10.1509/jm.11.0011&lt;/_doi&gt;&lt;_impact_factor&gt;   7.821&lt;/_impact_factor&gt;&lt;_isbn&gt;0022-2429_x000d__x000a_&lt;/_isbn&gt;&lt;_issue&gt;6_x000d__x000a_&lt;/_issue&gt;&lt;_journal&gt;Journal of Marketing&lt;/_journal&gt;&lt;_keywords&gt;Influence_x000d__x000a_; Consumer behavior_x000d__x000a_; Brand equity_x000d__x000a_; Research_x000d__x000a_&lt;/_keywords&gt;&lt;_modified&gt;63157561&lt;/_modified&gt;&lt;_number&gt;1&lt;/_number&gt;&lt;_ori_publication&gt;American Marketing Association_x000d__x000a_&lt;/_ori_publication&gt;&lt;_pages&gt;37_x000d__x000a_-53_x000d__x000a_&lt;/_pages&gt;&lt;_url&gt;http://pku.summon.serialssolutions.com/2.0.0/link/0/eLvHCXMwnV1LT8MwDLYYB8SFN2K8FAkhToWuSZeUywSDCSFAHODCpUrTbAhYN9oNiX-Pnba8JC5cqkp1lahOYn-1_RmAB4e-9-tM8Llpm9AIEfIk0gE3MkmVsrwv07YJHLXew7W6ug165-HlDKi6NIayLF2aoAvqo7-UvNgjwaUSnIvO-NWj9lEUZq16aTSggRa_pND_OpADJWvScLRI0Q8TVB3E35MRnWnpLf5_FkuwULmT7KTU_zLM2GwF5ups9lUY4jJgJUNxwUZ9dutytN4s01nKbuzA0X6zkm-Udac4-tDmrAwYFMfsbMROcxKl4HU2mDy697rELjHK39k1sYKiG083qJ_OGtz3zu-6F17VYcFr4dbjXtTX1vTR69PKt8pPbEtortFHMAjDUgq5EV-7smGSCgQeNjHt1EqEWDoSwtcpX4fZbJTZDWAybYXSoF79SAupfCK90QRwkpalSE8T9uqPHo9LIo2YAAg6LPHTEIGIy65rwj7pI646cOKloH8UxUBPiyI-4QivEDQK2YQDJ0e7cJJro6tiApwL8Vn9kFx3qvsctNbb5l8PtmA-oJ4XruBwG2Yn-dTuQGP8PN116-oDFwDYsg&lt;/_url&gt;&lt;_volume&gt;77&lt;/_volume&gt;&lt;/Details&gt;&lt;Extra&gt;&lt;DBUID&gt;{0F1396E1-13FB-4B19-9925-FB65FFA3767B}&lt;/DBUID&gt;&lt;/Extra&gt;&lt;/Item&gt;&lt;/References&gt;&lt;/Group&gt;&lt;/Citation&gt;_x000a_"/>
    <w:docVar w:name="NE.Ref{920052E8-6EEC-4B14-AF20-4D84DC417059}" w:val=" ADDIN NE.Ref.{920052E8-6EEC-4B14-AF20-4D84DC417059}&lt;Citation&gt;&lt;Group&gt;&lt;References&gt;&lt;Item&gt;&lt;ID&gt;319&lt;/ID&gt;&lt;UID&gt;{CCBE7389-AF27-41E4-9C0E-FD8336745CF9}&lt;/UID&gt;&lt;Title&gt;网络口碑中追加评论的有用性感知研究&lt;/Title&gt;&lt;Template&gt;Journal Article&lt;/Template&gt;&lt;Star&gt;0&lt;/Star&gt;&lt;Tag&gt;0&lt;/Tag&gt;&lt;Author&gt;王长征; 何钐; 王魁&lt;/Author&gt;&lt;Year&gt;2015&lt;/Year&gt;&lt;Details&gt;&lt;_accessed&gt;63175479&lt;/_accessed&gt;&lt;_author_aff&gt;武汉大学经济与管理学院;&lt;/_author_aff&gt;&lt;_collection_scope&gt;CSSCI-C;PKU&lt;/_collection_scope&gt;&lt;_created&gt;63175479&lt;/_created&gt;&lt;_date&gt;60684480&lt;/_date&gt;&lt;_db_provider&gt;CNKI: 期刊&lt;/_db_provider&gt;&lt;_db_updated&gt;CNKI - Reference&lt;/_db_updated&gt;&lt;_issue&gt;03&lt;/_issue&gt;&lt;_journal&gt;管理科学&lt;/_journal&gt;&lt;_keywords&gt;一次性评论;追加评论;归因理论;时间距离;评论有用性&lt;/_keywords&gt;&lt;_language&gt;Chinese&lt;/_language&gt;&lt;_modified&gt;63175479&lt;/_modified&gt;&lt;_pages&gt;102-114&lt;/_pages&gt;&lt;_url&gt;http://kns.cnki.net/KCMS/detail/detail.aspx?FileName=JCJJ201503009&amp;amp;DbName=CJFQ2015&lt;/_url&gt;&lt;_volume&gt;28&lt;/_volume&gt;&lt;_translated_author&gt;Wang, Zhangzheng;He, Shan;Wang, Kui&lt;/_translated_author&gt;&lt;/Details&gt;&lt;Extra&gt;&lt;DBUID&gt;{0F1396E1-13FB-4B19-9925-FB65FFA3767B}&lt;/DBUID&gt;&lt;/Extra&gt;&lt;/Item&gt;&lt;/References&gt;&lt;/Group&gt;&lt;/Citation&gt;_x000a_"/>
    <w:docVar w:name="NE.Ref{926D9A43-FB64-4C91-8CA4-96592BB46526}" w:val=" ADDIN NE.Ref.{926D9A43-FB64-4C91-8CA4-96592BB46526}&lt;Citation&gt;&lt;Group&gt;&lt;References&gt;&lt;Item&gt;&lt;ID&gt;345&lt;/ID&gt;&lt;UID&gt;{40E371D6-76C1-44AC-93E3-DB9334C9E706}&lt;/UID&gt;&lt;Title&gt;The Magic behind Amazon&amp;apos;s 2.7 Billion Dollar Question&lt;/Title&gt;&lt;Template&gt;Web Page&lt;/Template&gt;&lt;Star&gt;0&lt;/Star&gt;&lt;Tag&gt;0&lt;/Tag&gt;&lt;Author&gt;M., Spool J&lt;/Author&gt;&lt;Year&gt;2009&lt;/Year&gt;&lt;Details&gt;&lt;_url&gt;https://articles.uie.com/magicbehindamazon/&lt;/_url&gt;&lt;_volume&gt;2020&lt;/_volume&gt;&lt;_accessed&gt;63176968&lt;/_accessed&gt;&lt;_created&gt;63176968&lt;/_created&gt;&lt;_modified&gt;63176968&lt;/_modified&gt;&lt;/Details&gt;&lt;Extra&gt;&lt;DBUID&gt;{0F1396E1-13FB-4B19-9925-FB65FFA3767B}&lt;/DBUID&gt;&lt;/Extra&gt;&lt;/Item&gt;&lt;/References&gt;&lt;/Group&gt;&lt;/Citation&gt;_x000a_"/>
    <w:docVar w:name="NE.Ref{92A220B4-15B2-494A-99CB-8F0723FCCAED}" w:val=" ADDIN NE.Ref.{92A220B4-15B2-494A-99CB-8F0723FCCAED}&lt;Citation&gt;&lt;Group&gt;&lt;References&gt;&lt;Item&gt;&lt;ID&gt;330&lt;/ID&gt;&lt;UID&gt;{496700E1-5CDE-4131-B799-6BA8E6134B97}&lt;/UID&gt;&lt;Title&gt;在线评论对消费者感知与购买行为影响的实证研究&lt;/Title&gt;&lt;Template&gt;Thesis&lt;/Template&gt;&lt;Star&gt;1&lt;/Star&gt;&lt;Tag&gt;5&lt;/Tag&gt;&lt;Author&gt;郝媛媛&lt;/Author&gt;&lt;Year&gt;2010&lt;/Year&gt;&lt;Details&gt;&lt;_accessed&gt;63176705&lt;/_accessed&gt;&lt;_created&gt;63176705&lt;/_created&gt;&lt;_db_provider&gt;CNKI: 博士&lt;/_db_provider&gt;&lt;_db_updated&gt;CNKI - Reference&lt;/_db_updated&gt;&lt;_keywords&gt;在线评论;感知有用性;购买行为;情感极性;文本挖掘;面板数据&lt;/_keywords&gt;&lt;_modified&gt;63213938&lt;/_modified&gt;&lt;_pages&gt;199&lt;/_pages&gt;&lt;_publisher&gt;哈尔滨工业大学&lt;/_publisher&gt;&lt;_tertiary_author&gt;李一军&lt;/_tertiary_author&gt;&lt;_url&gt;http://kns.cnki.net/KCMS/detail/detail.aspx?FileName=2011012805.nh&amp;amp;DbName=CDFD2011&lt;/_url&gt;&lt;_volume&gt;博士&lt;/_volume&gt;&lt;_translated_author&gt;Hao, Yuanyuan&lt;/_translated_author&gt;&lt;_translated_tertiary_author&gt;Li, Yijun&lt;/_translated_tertiary_author&gt;&lt;/Details&gt;&lt;Extra&gt;&lt;DBUID&gt;{0F1396E1-13FB-4B19-9925-FB65FFA3767B}&lt;/DBUID&gt;&lt;/Extra&gt;&lt;/Item&gt;&lt;/References&gt;&lt;/Group&gt;&lt;/Citation&gt;_x000a_"/>
    <w:docVar w:name="NE.Ref{98AA63DA-AA71-48FC-91EB-D9BBB17BF914}" w:val=" ADDIN NE.Ref.{98AA63DA-AA71-48FC-91EB-D9BBB17BF914}&lt;Citation&gt;&lt;Group&gt;&lt;References&gt;&lt;Item&gt;&lt;ID&gt;309&lt;/ID&gt;&lt;UID&gt;{53CD3F05-B778-4441-A605-C2CB7D5DFFB7}&lt;/UID&gt;&lt;Title&gt;The Impact of Online Product Reviews on Product Returns&lt;/Title&gt;&lt;Template&gt;Journal Article&lt;/Template&gt;&lt;Star&gt;0&lt;/Star&gt;&lt;Tag&gt;0&lt;/Tag&gt;&lt;Author&gt;Nachiketa Sahoo, Chrysanthos Dellarocas Shuba Srinivasan&lt;/Author&gt;&lt;Year&gt;2018&lt;/Year&gt;&lt;Details&gt;&lt;_accessed&gt;63175117&lt;/_accessed&gt;&lt;_collection_scope&gt;SSCI;EI&lt;/_collection_scope&gt;&lt;_created&gt;63175117&lt;/_created&gt;&lt;_doi&gt;https://doi.org/10.1287/isre.2017.0736&lt;/_doi&gt;&lt;_impact_factor&gt;   2.457&lt;/_impact_factor&gt;&lt;_issue&gt;3&lt;/_issue&gt;&lt;_journal&gt;INFORMATION SYSTEMS RESEARCH&lt;/_journal&gt;&lt;_modified&gt;63175119&lt;/_modified&gt;&lt;_pages&gt;723-738&lt;/_pages&gt;&lt;_volume&gt;29&lt;/_volume&gt;&lt;/Details&gt;&lt;Extra&gt;&lt;DBUID&gt;{0F1396E1-13FB-4B19-9925-FB65FFA3767B}&lt;/DBUID&gt;&lt;/Extra&gt;&lt;/Item&gt;&lt;/References&gt;&lt;/Group&gt;&lt;Group&gt;&lt;References&gt;&lt;Item&gt;&lt;ID&gt;308&lt;/ID&gt;&lt;UID&gt;{1A3CB3AF-E543-47B0-BF3E-8DF3784284EC}&lt;/UID&gt;&lt;Title&gt;How Online Product Reviews Affect Retail Sales: A Meta-analysis&lt;/Title&gt;&lt;Template&gt;Journal Article&lt;/Template&gt;&lt;Star&gt;0&lt;/Star&gt;&lt;Tag&gt;0&lt;/Tag&gt;&lt;Author&gt;Floyd, Kristopher; Freling, Ryan; Alhoqail, Saad; Cho, Hyun Young; Freling, Traci&lt;/Author&gt;&lt;Year&gt;2014&lt;/Year&gt;&lt;Details&gt;&lt;_accessed&gt;63175116&lt;/_accessed&gt;&lt;_collection_scope&gt;SSCI&lt;/_collection_scope&gt;&lt;_created&gt;63175116&lt;/_created&gt;&lt;_db_updated&gt;CrossRef&lt;/_db_updated&gt;&lt;_doi&gt;10.1016/j.jretai.2014.04.004&lt;/_doi&gt;&lt;_impact_factor&gt;   3.671&lt;/_impact_factor&gt;&lt;_isbn&gt;00224359&lt;/_isbn&gt;&lt;_issue&gt;2&lt;/_issue&gt;&lt;_journal&gt;Journal of Retailing&lt;/_journal&gt;&lt;_modified&gt;63175116&lt;/_modified&gt;&lt;_pages&gt;217-232&lt;/_pages&gt;&lt;_tertiary_title&gt;Journal of Retailing&lt;/_tertiary_title&gt;&lt;_url&gt;https://linkinghub.elsevier.com/retrieve/pii/S0022435914000293_x000d__x000a_https://api.elsevier.com/content/article/PII:S0022435914000293?httpAccept=text/xml&lt;/_url&gt;&lt;_volume&gt;90&lt;/_volume&gt;&lt;/Details&gt;&lt;Extra&gt;&lt;DBUID&gt;{0F1396E1-13FB-4B19-9925-FB65FFA3767B}&lt;/DBUID&gt;&lt;/Extra&gt;&lt;/Item&gt;&lt;/References&gt;&lt;/Group&gt;&lt;/Citation&gt;_x000a_"/>
    <w:docVar w:name="NE.Ref{98AA6E75-0499-4BA5-B341-0E80458C3218}" w:val=" ADDIN NE.Ref.{98AA6E75-0499-4BA5-B341-0E80458C3218}&lt;Citation&gt;&lt;Group&gt;&lt;References&gt;&lt;Item&gt;&lt;ID&gt;445&lt;/ID&gt;&lt;UID&gt;{CCC18849-1B95-4C6E-8ABD-310FFF014E65}&lt;/UID&gt;&lt;Title&gt;A trust model for consumer Internet shopping&lt;/Title&gt;&lt;Template&gt;Journal Article&lt;/Template&gt;&lt;Star&gt;0&lt;/Star&gt;&lt;Tag&gt;0&lt;/Tag&gt;&lt;Author&gt;Lee, Matthew K O; Turban, Efraim&lt;/Author&gt;&lt;Year&gt;2001&lt;/Year&gt;&lt;Details&gt;&lt;_accessed&gt;63201060&lt;/_accessed&gt;&lt;_collection_scope&gt;SCIE;SSCI&lt;/_collection_scope&gt;&lt;_created&gt;63201060&lt;/_created&gt;&lt;_impact_factor&gt;   3.439&lt;/_impact_factor&gt;&lt;_issue&gt;1&lt;/_issue&gt;&lt;_journal&gt;INTERNATIONAL JOURNAL OF ELECTRONIC COMMERCE&lt;/_journal&gt;&lt;_modified&gt;63201060&lt;/_modified&gt;&lt;_volume&gt;6&lt;/_volume&gt;&lt;/Details&gt;&lt;Extra&gt;&lt;DBUID&gt;{0F1396E1-13FB-4B19-9925-FB65FFA3767B}&lt;/DBUID&gt;&lt;/Extra&gt;&lt;/Item&gt;&lt;/References&gt;&lt;/Group&gt;&lt;/Citation&gt;_x000a_"/>
    <w:docVar w:name="NE.Ref{990FB13C-8464-4554-AC3D-348FC2E64BDB}" w:val=" ADDIN NE.Ref.{990FB13C-8464-4554-AC3D-348FC2E64BDB}&lt;Citation&gt;&lt;Group&gt;&lt;References&gt;&lt;Item&gt;&lt;ID&gt;310&lt;/ID&gt;&lt;UID&gt;{A88FA2F0-29C7-4A92-A581-515BDB3FA291}&lt;/UID&gt;&lt;Title&gt;The Effects of Positive and Negative Online Customer Reviews: Do Brand Strength and Category Maturity Matter?&lt;/Title&gt;&lt;Template&gt;Journal Article&lt;/Template&gt;&lt;Star&gt;0&lt;/Star&gt;&lt;Tag&gt;5&lt;/Tag&gt;&lt;Author&gt;Ho-Dac, Nga N; Carson, Stephen J; Moore, William L&lt;/Author&gt;&lt;Year&gt;2013&lt;/Year&gt;&lt;Details&gt;&lt;_accessed&gt;63207008&lt;/_accessed&gt;&lt;_collection_scope&gt;SSCI&lt;/_collection_scope&gt;&lt;_created&gt;63175131&lt;/_created&gt;&lt;_date&gt;59433120&lt;/_date&gt;&lt;_date_display&gt;2013&lt;/_date_display&gt;&lt;_db_updated&gt;PKU Search&lt;/_db_updated&gt;&lt;_doi&gt;10.1509/jm.11.0011&lt;/_doi&gt;&lt;_impact_factor&gt;   7.821&lt;/_impact_factor&gt;&lt;_isbn&gt;0022-2429_x000d__x000a_&lt;/_isbn&gt;&lt;_issue&gt;6&lt;/_issue&gt;&lt;_journal&gt;Journal of Marketing&lt;/_journal&gt;&lt;_keywords&gt;Influence_x000d__x000a_; Consumer behavior_x000d__x000a_; Brand equity_x000d__x000a_; Research_x000d__x000a_&lt;/_keywords&gt;&lt;_modified&gt;63231674&lt;/_modified&gt;&lt;_number&gt;1&lt;/_number&gt;&lt;_ori_publication&gt;American Marketing Association_x000d__x000a_&lt;/_ori_publication&gt;&lt;_pages&gt;37-53&lt;/_pages&gt;&lt;_url&gt;http://pku.summon.serialssolutions.com/2.0.0/link/0/eLvHCXMwnV1LT-MwELZaDqu9LLCAtrxkaYU4hU1jp3G4VFCo0IoiDnDhEtnxpAhoWpIWiX_PjJPwkrhwiSLFlq2M7ZnPM_MNYyI48L1PZwIE2lcSrA2F7WaiJzKDOy0KZE_YyFhKTr4ZqfPLYHga_m8x1aTGUJSlCxN0Tn20l8wD_JMiUlII2Z89elQ-itysdS2NNmujxq8o9N8O5EBFDWk4aqT4gwqqD-L3wYhOtQyXvz-LFfarNif5USX_VdaC_Df70USzr7EJLgNeMRSXfJrxSxej9QRc55ZfwNjRfvOKb5QPFjj6BApeOQzKQ34y5ccFNSXndT6e37p-A2KXmBbPfESsoGjG0wvKp7_OroenV4Mzr66w4HVx6wkvzjSkGVp9WvmgfANdqYVGGyFFGGbJ5UZ87QpCYyUCDzBpz0KEEEvHUvraig22lE9z-EMhUr6UUWwNxLHU2EkDpKEwYZbGRinZYX-bn57MKiKNhAAIGizJ3QSBiIuu67A9kkdSV-DER0l3FOVYL8oyORIIrxA0yqjD9l072oXzQqe6TibAuRCf1YeWG050r4M2ctv86sMW-xlQzQuXcLjNlubFAnZYe3a_2HXr6gUgidma&lt;/_url&gt;&lt;_volume&gt;77&lt;/_volume&gt;&lt;/Details&gt;&lt;Extra&gt;&lt;DBUID&gt;{0F1396E1-13FB-4B19-9925-FB65FFA3767B}&lt;/DBUID&gt;&lt;/Extra&gt;&lt;/Item&gt;&lt;/References&gt;&lt;/Group&gt;&lt;/Citation&gt;_x000a_"/>
    <w:docVar w:name="NE.Ref{99D190ED-F6DF-4476-8923-EAD74CB2044D}" w:val=" ADDIN NE.Ref.{99D190ED-F6DF-4476-8923-EAD74CB2044D}&lt;Citation&gt;&lt;Group&gt;&lt;References&gt;&lt;Item&gt;&lt;ID&gt;351&lt;/ID&gt;&lt;UID&gt;{EB4DD690-40EC-4A49-991A-2D54805FD685}&lt;/UID&gt;&lt;Title&gt;Helpfulness of Online Consumer Reviews: Readers&amp;apos; Objectives and Review Cues&lt;/Title&gt;&lt;Template&gt;Journal Article&lt;/Template&gt;&lt;Star&gt;0&lt;/Star&gt;&lt;Tag&gt;0&lt;/Tag&gt;&lt;Author&gt;Baek, Hyunmi; Ahn, JoongHo; Choi, Youngseok&lt;/Author&gt;&lt;Year&gt;2012&lt;/Year&gt;&lt;Details&gt;&lt;_accessed&gt;63177847&lt;/_accessed&gt;&lt;_collection_scope&gt;SCIE;SSCI&lt;/_collection_scope&gt;&lt;_created&gt;63177847&lt;/_created&gt;&lt;_date&gt;58906080&lt;/_date&gt;&lt;_date_display&gt;2012&lt;/_date_display&gt;&lt;_db_updated&gt;PKU Search&lt;/_db_updated&gt;&lt;_doi&gt;10.2753/JEC1086-4415170204&lt;/_doi&gt;&lt;_impact_factor&gt;   3.439&lt;/_impact_factor&gt;&lt;_isbn&gt;1086-4415_x000d__x000a_&lt;/_isbn&gt;&lt;_issue&gt;2&lt;/_issue&gt;&lt;_journal&gt;International Journal of Electronic Commerce&lt;/_journal&gt;&lt;_keywords&gt;dual process theory_x000d__x000a_; eWOM (electronic word of mouth)_x000d__x000a_; review helpfulness_x000d__x000a_; online consumer review_x000d__x000a_; Consumer decision-making process_x000d__x000a_; Consumer research_x000d__x000a_; Sentiment analysis_x000d__x000a_; Consumer behavior_x000d__x000a_; Consumer goods_x000d__x000a_; Consumer information_x000d__x000a_; Heuristics_x000d__x000a_; Information storage and retrieval systems_x000d__x000a_; Information processing_x000d__x000a_; Information search_x000d__x000a_; Electronic commerce_x000d__x000a_&lt;/_keywords&gt;&lt;_modified&gt;63217030&lt;/_modified&gt;&lt;_number&gt;1&lt;/_number&gt;&lt;_ori_publication&gt;Routledge_x000d__x000a_&lt;/_ori_publication&gt;&lt;_pages&gt;99-126_x000d__x000a_&lt;/_pages&gt;&lt;_url&gt;http://pku.summon.serialssolutions.com/2.0.0/link/0/eLvHCXMwpV3dS8MwEA-6B_HF7-H8Im8-SGd6SWPrm5QVmYoiA8GXkrTpg8o23Mb-fS9JNzfBPehjaa4cl-Tud83ld4RwaLPgh0_gOqkKUwLjmD8bI0FIu1gShLMJ06772-tDfP8EWSfqLpTqTKdtm1FXnjbCeW671ZV2_UgAsfZlt5PabkGBTQzCK3vXEx0y7mNLpN_LXuZHCsAiT01Qj_U3aH75xFKUWuIwXa5bdFEo2_6nwjtkq4af9Mavl12yZvp7ZGNW_b5P7jAMDavJh32ig4p6JlKa1hc1qT9KGF3TZ18CfU4f9Zv3mSOKGtUDaIrR5oD0sk4vvQ3qfgtBAahZUMqES6a1MVAyCaC1VoAIojRlrEDECsEJGMYLfI_AS1hnoAwmbILpChPaJmn0B31zSKgsRYJRzxIPCKHCOFGyAK6U4QbzMRm1yMXMvPnQs2rkmI1Y8-S1efJv87RItDgD-dj9y6h845GVcnKFHF8l2HRzPNdNhPY8M-RHf9TkmGwi0AJfBnNCGuPPiTkl68P3yZlbpF_8RuRk&lt;/_url&gt;&lt;_volume&gt;17&lt;/_volume&gt;&lt;/Details&gt;&lt;Extra&gt;&lt;DBUID&gt;{0F1396E1-13FB-4B19-9925-FB65FFA3767B}&lt;/DBUID&gt;&lt;/Extra&gt;&lt;/Item&gt;&lt;/References&gt;&lt;/Group&gt;&lt;/Citation&gt;_x000a_"/>
    <w:docVar w:name="NE.Ref{99E42F68-A745-44B4-A0A6-27639E7881AC}" w:val=" ADDIN NE.Ref.{99E42F68-A745-44B4-A0A6-27639E7881AC}&lt;Citation&gt;&lt;Group&gt;&lt;References&gt;&lt;Item&gt;&lt;ID&gt;316&lt;/ID&gt;&lt;UID&gt;{7B27FCCC-2C7C-4E14-A694-46BE9DC045B8}&lt;/UID&gt;&lt;Title&gt;在线初次评论与在线追加评论的比较研究&lt;/Title&gt;&lt;Template&gt;Journal Article&lt;/Template&gt;&lt;Star&gt;0&lt;/Star&gt;&lt;Tag&gt;0&lt;/Tag&gt;&lt;Author&gt;石文华; 龚雪; 张绮; 王璐&lt;/Author&gt;&lt;Year&gt;2016&lt;/Year&gt;&lt;Details&gt;&lt;_language&gt;chi&lt;/_language&gt;&lt;_created&gt;63175205&lt;/_created&gt;&lt;_modified&gt;63175205&lt;/_modified&gt;&lt;_url&gt;http://www.wanfangdata.com.cn/details/detail.do?_type=perio&amp;amp;id=jcjj201604006&lt;/_url&gt;&lt;_journal&gt;管理科学&lt;/_journal&gt;&lt;_volume&gt;29&lt;/_volume&gt;&lt;_issue&gt;4&lt;/_issue&gt;&lt;_pages&gt;45-58&lt;/_pages&gt;&lt;_doi&gt;10.3969/j.issn.1672-0334.2016.04.004&lt;/_doi&gt;&lt;_isbn&gt;1672-0334&lt;/_isbn&gt;&lt;_keywords&gt;在线初次评论; 在线追加评论; 产品类型; 产品价格; 情感强度&lt;/_keywords&gt;&lt;_author_aff&gt;北京邮电大学; 北京邮电大学; 北京邮电大学; 北京邮电大学&lt;/_author_aff&gt;&lt;_author_adr&gt;北京邮电大学; 北京邮电大学; 北京邮电大学; 北京邮电大学&lt;/_author_adr&gt;&lt;_translated_author&gt;Wenhua, SHI; Xue, GONG; Qi, ZHANG; Lu, WANG&lt;/_translated_author&gt;&lt;_translated_title&gt;A Comparative Study on the First-time Online Reviews and Appended Online Reviews&lt;/_translated_title&gt;&lt;_db_provider&gt;北京万方数据股份有限公司&lt;/_db_provider&gt;&lt;_accessed&gt;63175205&lt;/_accessed&gt;&lt;_db_updated&gt;Wanfangdata&lt;/_db_updated&gt;&lt;_collection_scope&gt;CSSCI-C;PKU&lt;/_collection_scope&gt;&lt;/Details&gt;&lt;Extra&gt;&lt;DBUID&gt;{0F1396E1-13FB-4B19-9925-FB65FFA3767B}&lt;/DBUID&gt;&lt;/Extra&gt;&lt;/Item&gt;&lt;/References&gt;&lt;/Group&gt;&lt;/Citation&gt;_x000a_"/>
    <w:docVar w:name="NE.Ref{99F0C014-3516-457F-A37B-FA2316980440}" w:val=" ADDIN NE.Ref.{99F0C014-3516-457F-A37B-FA2316980440}&lt;Citation&gt;&lt;Group&gt;&lt;References&gt;&lt;Item&gt;&lt;ID&gt;311&lt;/ID&gt;&lt;UID&gt;{A7D94014-1177-4382-86A3-07419CC2DC57}&lt;/UID&gt;&lt;Title&gt;The Effect of Word of Mouth on Sales: Online Book Reviews&lt;/Title&gt;&lt;Template&gt;Journal Article&lt;/Template&gt;&lt;Star&gt;1&lt;/Star&gt;&lt;Tag&gt;5&lt;/Tag&gt;&lt;Author&gt;Chevalier, Judith A; Mayzlin, Dina&lt;/Author&gt;&lt;Year&gt;2006&lt;/Year&gt;&lt;Details&gt;&lt;_accessed&gt;63175132&lt;/_accessed&gt;&lt;_collection_scope&gt;SSCI&lt;/_collection_scope&gt;&lt;_created&gt;63175132&lt;/_created&gt;&lt;_date&gt;55751040&lt;/_date&gt;&lt;_date_display&gt;2006&lt;/_date_display&gt;&lt;_db_updated&gt;PKU Search&lt;/_db_updated&gt;&lt;_doi&gt;10.1509/jmkr.43.3.345&lt;/_doi&gt;&lt;_impact_factor&gt;   4.200&lt;/_impact_factor&gt;&lt;_isbn&gt;0022-2437_x000d__x000a_&lt;/_isbn&gt;&lt;_issue&gt;3&lt;/_issue&gt;&lt;_journal&gt;Journal of Marketing Research&lt;/_journal&gt;&lt;_keywords&gt;Literature_x000d__x000a_; Customers_x000d__x000a_; Variable coefficients_x000d__x000a_; Shipping_x000d__x000a_; Books_x000d__x000a_; Coefficients_x000d__x000a_; Data sampling_x000d__x000a_; Astronomical magnitude_x000d__x000a_; Marketing strategies_x000d__x000a_; Marketing_x000d__x000a_; Technology application_x000d__x000a_; Computer services industry_x000d__x000a_; Word of mouth marketing_x000d__x000a_; Company sales and earnings_x000d__x000a_; Economic aspects_x000d__x000a_; Book reviews_x000d__x000a_; Book reviewing_x000d__x000a_&lt;/_keywords&gt;&lt;_modified&gt;63217032&lt;/_modified&gt;&lt;_number&gt;1&lt;/_number&gt;&lt;_ori_publication&gt;American Marketing Association_x000d__x000a_&lt;/_ori_publication&gt;&lt;_pages&gt;345-354_x000d__x000a_&lt;/_pages&gt;&lt;_url&gt;http://pku.summon.serialssolutions.com/2.0.0/link/0/eLvHCXMwnV1LS8NAEB7aHsSL72J9sRf1VN1ks2niRYq0iFgQVAQvYTfZFaymtWn_vzObRFrBiwSSwy5k2Nd8szPzDYDwL3j315lgMx16OrZKWSN7sZUqEibKZGCUp4Sj7X4dRfcP_nAg7xoQ1akxFGXpwgSdUx_xkv4wl7gmQ1RE8fX0q0vlo8jNWtXSaEITNX5Job_EIsV7NWk48e-tqKDqIF4ORnSqZbj5fym2YKOCk6xfzv82NEy-A2t1NPsuxLgMWMlQzCaWvaCpSd8RFc5jk5w9oljFFSsJRxklPrDSW1DswfNw8HRz262qJXRRZVOoGpoGCJelUVZzHGSEVlFI5PCWh7GvM427U8g05Jn2fMW1H6bcaiNjgQgvMqloQyuf5GYfWOqpyOtZoW3o6GS0H2iug4zgXWQy1YGzegCTaUmKkZAxgeAjef8cz5JAJPgEsgOnNLxJVVATXwVdORRvalEUSR_RRoD2qfQ6cO760aaaz1SqqtwAFIfoqVZ6tt1M_Py3noaDvxoOYb28NqGgvSNozWcLcwzN6Xhx4pbJNz05xpQ&lt;/_url&gt;&lt;_volume&gt;43&lt;/_volume&gt;&lt;/Details&gt;&lt;Extra&gt;&lt;DBUID&gt;{0F1396E1-13FB-4B19-9925-FB65FFA3767B}&lt;/DBUID&gt;&lt;/Extra&gt;&lt;/Item&gt;&lt;/References&gt;&lt;/Group&gt;&lt;Group&gt;&lt;References&gt;&lt;Item&gt;&lt;ID&gt;348&lt;/ID&gt;&lt;UID&gt;{0721AB2C-6E9C-45B5-B093-AE7693782F20}&lt;/UID&gt;&lt;Title&gt;Estimating the Helpfulness and Economic Impact of Product Reviews: Mining Text and Reviewer Characteristics&lt;/Title&gt;&lt;Template&gt;Journal Article&lt;/Template&gt;&lt;Star&gt;1&lt;/Star&gt;&lt;Tag&gt;5&lt;/Tag&gt;&lt;Author&gt;Ghose, Anindya; Ipeirotis, Panagiotis G&lt;/Author&gt;&lt;Year&gt;2011&lt;/Year&gt;&lt;Details&gt;&lt;_accessed&gt;63177892&lt;/_accessed&gt;&lt;_collection_scope&gt;SCI;SCIE;EI&lt;/_collection_scope&gt;&lt;_created&gt;63177804&lt;/_created&gt;&lt;_doi&gt;10.1109/TKDE.2010.188&lt;/_doi&gt;&lt;_impact_factor&gt;   3.857&lt;/_impact_factor&gt;&lt;_issue&gt;10&lt;/_issue&gt;&lt;_journal&gt;IEEE TRANSACTIONS ON KNOWLEDGE AND DATA ENGINEERING&lt;/_journal&gt;&lt;_modified&gt;63203981&lt;/_modified&gt;&lt;_pages&gt;1498-1512&lt;/_pages&gt;&lt;_volume&gt;23&lt;/_volume&gt;&lt;/Details&gt;&lt;Extra&gt;&lt;DBUID&gt;{0F1396E1-13FB-4B19-9925-FB65FFA3767B}&lt;/DBUID&gt;&lt;/Extra&gt;&lt;/Item&gt;&lt;/References&gt;&lt;/Group&gt;&lt;/Citation&gt;_x000a_"/>
    <w:docVar w:name="NE.Ref{9A73C1C9-ECCF-4C7B-A3BC-4DE3ADE86E65}" w:val=" ADDIN NE.Ref.{9A73C1C9-ECCF-4C7B-A3BC-4DE3ADE86E65}&lt;Citation&gt;&lt;Group&gt;&lt;References&gt;&lt;Item&gt;&lt;ID&gt;314&lt;/ID&gt;&lt;UID&gt;{25990C43-9D24-4DEA-8C40-A541A3566FCF}&lt;/UID&gt;&lt;Title&gt;What Makes a Helpful Online Review A Study of Customer Reviews on Amazon.com&lt;/Title&gt;&lt;Template&gt;Journal Article&lt;/Template&gt;&lt;Star&gt;0&lt;/Star&gt;&lt;Tag&gt;0&lt;/Tag&gt;&lt;Author&gt;Mudambi, Susan M; Schuff, David&lt;/Author&gt;&lt;Year&gt;2010&lt;/Year&gt;&lt;Details&gt;&lt;_accessed&gt;63175162&lt;/_accessed&gt;&lt;_collection_scope&gt;SCIE;SSCI;EI&lt;/_collection_scope&gt;&lt;_created&gt;63175162&lt;/_created&gt;&lt;_doi&gt;10.2307/20721420&lt;/_doi&gt;&lt;_impact_factor&gt;   4.373&lt;/_impact_factor&gt;&lt;_issue&gt;1&lt;/_issue&gt;&lt;_journal&gt;MIS QUARTERLY&lt;/_journal&gt;&lt;_modified&gt;63218574&lt;/_modified&gt;&lt;_pages&gt;185-200&lt;/_pages&gt;&lt;_volume&gt;34&lt;/_volume&gt;&lt;/Details&gt;&lt;Extra&gt;&lt;DBUID&gt;{0F1396E1-13FB-4B19-9925-FB65FFA3767B}&lt;/DBUID&gt;&lt;/Extra&gt;&lt;/Item&gt;&lt;/References&gt;&lt;/Group&gt;&lt;/Citation&gt;_x000a_"/>
    <w:docVar w:name="NE.Ref{9C5A9B04-0FB1-4E1A-BF27-8B4780DB7852}" w:val=" ADDIN NE.Ref.{9C5A9B04-0FB1-4E1A-BF27-8B4780DB7852}&lt;Citation&gt;&lt;Group&gt;&lt;References&gt;&lt;Item&gt;&lt;ID&gt;310&lt;/ID&gt;&lt;UID&gt;{A88FA2F0-29C7-4A92-A581-515BDB3FA291}&lt;/UID&gt;&lt;Title&gt;The Effects of Positive and Negative Online Customer Reviews: Do Brand Strength and Category Maturity Matter?&lt;/Title&gt;&lt;Template&gt;Journal Article&lt;/Template&gt;&lt;Star&gt;0&lt;/Star&gt;&lt;Tag&gt;5&lt;/Tag&gt;&lt;Author&gt;Ho-Dac, Nga N; Carson, Stephen J; Moore, William L&lt;/Author&gt;&lt;Year&gt;2013&lt;/Year&gt;&lt;Details&gt;&lt;_accessed&gt;63207008&lt;/_accessed&gt;&lt;_collection_scope&gt;SSCI&lt;/_collection_scope&gt;&lt;_created&gt;63175131&lt;/_created&gt;&lt;_date&gt;59433120&lt;/_date&gt;&lt;_date_display&gt;2013&lt;/_date_display&gt;&lt;_db_updated&gt;PKU Search&lt;/_db_updated&gt;&lt;_doi&gt;10.1509/jm.11.0011&lt;/_doi&gt;&lt;_impact_factor&gt;   7.821&lt;/_impact_factor&gt;&lt;_isbn&gt;0022-2429_x000d__x000a_&lt;/_isbn&gt;&lt;_issue&gt;6&lt;/_issue&gt;&lt;_journal&gt;Journal of Marketing&lt;/_journal&gt;&lt;_keywords&gt;Influence_x000d__x000a_; Consumer behavior_x000d__x000a_; Brand equity_x000d__x000a_; Research_x000d__x000a_&lt;/_keywords&gt;&lt;_modified&gt;63231674&lt;/_modified&gt;&lt;_number&gt;1&lt;/_number&gt;&lt;_ori_publication&gt;American Marketing Association_x000d__x000a_&lt;/_ori_publication&gt;&lt;_pages&gt;37-53&lt;/_pages&gt;&lt;_url&gt;http://pku.summon.serialssolutions.com/2.0.0/link/0/eLvHCXMwnV1LT-MwELZaDqu9LLCAtrxkaYU4hU1jp3G4VFCo0IoiDnDhEtnxpAhoWpIWiX_PjJPwkrhwiSLFlq2M7ZnPM_MNYyI48L1PZwIE2lcSrA2F7WaiJzKDOy0KZE_YyFhKTr4ZqfPLYHga_m8x1aTGUJSlCxN0Tn20l8wD_JMiUlII2Z89elQ-itysdS2NNmujxq8o9N8O5EBFDWk4aqT4gwqqD-L3wYhOtQyXvz-LFfarNif5USX_VdaC_Df70USzr7EJLgNeMRSXfJrxSxej9QRc55ZfwNjRfvOKb5QPFjj6BApeOQzKQ34y5ccFNSXndT6e37p-A2KXmBbPfESsoGjG0wvKp7_OroenV4Mzr66w4HVx6wkvzjSkGVp9WvmgfANdqYVGGyFFGGbJ5UZ87QpCYyUCDzBpz0KEEEvHUvraig22lE9z-EMhUr6UUWwNxLHU2EkDpKEwYZbGRinZYX-bn57MKiKNhAAIGizJ3QSBiIuu67A9kkdSV-DER0l3FOVYL8oyORIIrxA0yqjD9l072oXzQqe6TibAuRCf1YeWG050r4M2ctv86sMW-xlQzQuXcLjNlubFAnZYe3a_2HXr6gUgidma&lt;/_url&gt;&lt;_volume&gt;77&lt;/_volume&gt;&lt;/Details&gt;&lt;Extra&gt;&lt;DBUID&gt;{0F1396E1-13FB-4B19-9925-FB65FFA3767B}&lt;/DBUID&gt;&lt;/Extra&gt;&lt;/Item&gt;&lt;/References&gt;&lt;/Group&gt;&lt;/Citation&gt;_x000a_"/>
    <w:docVar w:name="NE.Ref{9CB323DD-69B2-48FF-BD31-910982F3509B}" w:val=" ADDIN NE.Ref.{9CB323DD-69B2-48FF-BD31-910982F3509B}&lt;Citation&gt;&lt;Group&gt;&lt;References&gt;&lt;Item&gt;&lt;ID&gt;454&lt;/ID&gt;&lt;UID&gt;{00E06185-A6A5-457E-9C2D-6E1F3202C9CA}&lt;/UID&gt;&lt;Title&gt;Too Popular to Ignore: The Influence of Online Reviews on Purchase Intentions of Search and Experience Products&lt;/Title&gt;&lt;Template&gt;Journal Article&lt;/Template&gt;&lt;Star&gt;0&lt;/Star&gt;&lt;Tag&gt;0&lt;/Tag&gt;&lt;Author&gt;Jiménez, Fernando R; Mendoza, Norma A&lt;/Author&gt;&lt;Year&gt;2013&lt;/Year&gt;&lt;Details&gt;&lt;_collection_scope&gt;SSCI&lt;/_collection_scope&gt;&lt;_created&gt;63201441&lt;/_created&gt;&lt;_impact_factor&gt;   4.691&lt;/_impact_factor&gt;&lt;_issue&gt;3&lt;/_issue&gt;&lt;_journal&gt;JOURNAL OF INTERACTIVE MARKETING&lt;/_journal&gt;&lt;_modified&gt;63201451&lt;/_modified&gt;&lt;_pages&gt;226–235&lt;/_pages&gt;&lt;_volume&gt;27&lt;/_volume&gt;&lt;/Details&gt;&lt;Extra&gt;&lt;DBUID&gt;{0F1396E1-13FB-4B19-9925-FB65FFA3767B}&lt;/DBUID&gt;&lt;/Extra&gt;&lt;/Item&gt;&lt;/References&gt;&lt;/Group&gt;&lt;/Citation&gt;_x000a_"/>
    <w:docVar w:name="NE.Ref{9D788820-39A0-4D1B-960E-B108BC918A17}" w:val=" ADDIN NE.Ref.{9D788820-39A0-4D1B-960E-B108BC918A17}&lt;Citation&gt;&lt;Group&gt;&lt;References&gt;&lt;Item&gt;&lt;ID&gt;345&lt;/ID&gt;&lt;UID&gt;{40E371D6-76C1-44AC-93E3-DB9334C9E706}&lt;/UID&gt;&lt;Title&gt;The Magic behind Amazon&amp;apos;s 2.7 Billion Dollar Question&lt;/Title&gt;&lt;Template&gt;Web Page&lt;/Template&gt;&lt;Star&gt;0&lt;/Star&gt;&lt;Tag&gt;0&lt;/Tag&gt;&lt;Author&gt;Spool, J M&lt;/Author&gt;&lt;Year&gt;2009&lt;/Year&gt;&lt;Details&gt;&lt;_accessed&gt;63176971&lt;/_accessed&gt;&lt;_created&gt;63176968&lt;/_created&gt;&lt;_modified&gt;63176970&lt;/_modified&gt;&lt;_url&gt;https://articles.uie.com/magicbehindamazon/&lt;/_url&gt;&lt;_volume&gt;2020&lt;/_volume&gt;&lt;/Details&gt;&lt;Extra&gt;&lt;DBUID&gt;{0F1396E1-13FB-4B19-9925-FB65FFA3767B}&lt;/DBUID&gt;&lt;/Extra&gt;&lt;/Item&gt;&lt;/References&gt;&lt;/Group&gt;&lt;/Citation&gt;_x000a_"/>
    <w:docVar w:name="NE.Ref{9E29CD53-CB44-4DFF-84A0-F7B8A16D4627}" w:val=" ADDIN NE.Ref.{9E29CD53-CB44-4DFF-84A0-F7B8A16D4627}&lt;Citation&gt;&lt;Group&gt;&lt;References&gt;&lt;Item&gt;&lt;ID&gt;388&lt;/ID&gt;&lt;UID&gt;{4FBA7986-417B-4CB3-ACE0-2DC72DBA891E}&lt;/UID&gt;&lt;Title&gt;Exploring the determinants of and predicting the helpfulness of online user_x000d__x000a_reviews&lt;/Title&gt;&lt;Template&gt;Journal Article&lt;/Template&gt;&lt;Star&gt;0&lt;/Star&gt;&lt;Tag&gt;0&lt;/Tag&gt;&lt;Author&gt;Sangjae Lee, Joon Yeon Choeh&lt;/Author&gt;&lt;Year&gt;2017&lt;/Year&gt;&lt;Details&gt;&lt;_accessed&gt;63181121&lt;/_accessed&gt;&lt;_collection_scope&gt;SSCI&lt;/_collection_scope&gt;&lt;_created&gt;63181090&lt;/_created&gt;&lt;_doi&gt;10.1108/MD-06-2016-0398&lt;/_doi&gt;&lt;_impact_factor&gt;   1.963&lt;/_impact_factor&gt;&lt;_issue&gt;4&lt;/_issue&gt;&lt;_journal&gt;MANAGEMENT DECISION&lt;/_journal&gt;&lt;_modified&gt;63181122&lt;/_modified&gt;&lt;_volume&gt;55&lt;/_volume&gt;&lt;/Details&gt;&lt;Extra&gt;&lt;DBUID&gt;{0F1396E1-13FB-4B19-9925-FB65FFA3767B}&lt;/DBUID&gt;&lt;/Extra&gt;&lt;/Item&gt;&lt;/References&gt;&lt;/Group&gt;&lt;/Citation&gt;_x000a_"/>
    <w:docVar w:name="NE.Ref{9E3CC412-B0DE-41A4-8711-C767F6F1CF3B}" w:val=" ADDIN NE.Ref.{9E3CC412-B0DE-41A4-8711-C767F6F1CF3B}&lt;Citation&gt;&lt;Group&gt;&lt;References&gt;&lt;Item&gt;&lt;ID&gt;340&lt;/ID&gt;&lt;UID&gt;{0958E220-8050-4B0A-83CC-625B20CABD34}&lt;/UID&gt;&lt;Title&gt;Exploring determinants of voting for the “helpfulness” of online user reviews: A text mining approach&lt;/Title&gt;&lt;Template&gt;Journal Article&lt;/Template&gt;&lt;Star&gt;0&lt;/Star&gt;&lt;Tag&gt;0&lt;/Tag&gt;&lt;Author&gt;Cao, Qing; Duan, Wenjing; Gan, Qiwei&lt;/Author&gt;&lt;Year&gt;2011&lt;/Year&gt;&lt;Details&gt;&lt;_accessed&gt;63176729&lt;/_accessed&gt;&lt;_collection_scope&gt;SCIE;EI&lt;/_collection_scope&gt;&lt;_created&gt;63176729&lt;/_created&gt;&lt;_date&gt;58380480&lt;/_date&gt;&lt;_date_display&gt;2011&lt;/_date_display&gt;&lt;_db_updated&gt;PKU Search&lt;/_db_updated&gt;&lt;_doi&gt;10.1016/j.dss.2010.11.009&lt;/_doi&gt;&lt;_impact_factor&gt;   3.847&lt;/_impact_factor&gt;&lt;_isbn&gt;0167-9236_x000d__x000a_&lt;/_isbn&gt;&lt;_issue&gt;2&lt;/_issue&gt;&lt;_journal&gt;Decision Support Systems&lt;/_journal&gt;&lt;_keywords&gt;Text mining_x000d__x000a_; Latent Semantic Analysis_x000d__x000a_; Online user review_x000d__x000a_; Helpfulness_x000d__x000a_; Ordinal logistic regression_x000d__x000a_; Data mining_x000d__x000a_; Analysis_x000d__x000a_&lt;/_keywords&gt;&lt;_modified&gt;63217030&lt;/_modified&gt;&lt;_number&gt;1&lt;/_number&gt;&lt;_ori_publication&gt;Elsevier B.V_x000d__x000a_&lt;/_ori_publication&gt;&lt;_pages&gt;511-521_x000d__x000a_&lt;/_pages&gt;&lt;_url&gt;http://pku.summon.serialssolutions.com/2.0.0/link/0/eLvHCXMwnV3LSsQwFA06C3HjWxxfZCcIlTZp0tbdqDOIKLjQjZsweRSfM8M8XM-H6M_Nl3hv044yqKDQTaBpwkmanJucnBDC2VEYzIwJkpkkMYzrzOKNjDoULGfOWp6kEhgBnhu-u0ovr1mrKS4-bbdnN_QLYZYdDLwkC903i7N7HKIAdHg8O5kOwp4W-4TEUiqPbyA0strd_O5zP81PtUosV049reU_1XKFLJUMkzZ8l1glc66zRhYqgfs6eZjK7qj9ooWh3Zy-dlEETYHHUuCFdDJ-u3fPvXz0jDkn43d8x1trUFzcoKWV6TFtUBSQ0Jfitgla-ZRvkNtW8-b0PCgvXAgMS5gIhOGm7eK2TR3EEVxkGB0yk0EzyUgDlZIcUpppADRyeR456axgQkcydGGo-Sapdbodt0Wo1VFsoiyzMtZxZGXqEmsN0zlgkoqY18lhBbPqeV8NVQnOHhWApxA8iE8UgFcncdUQqiQGfsJXgPtv2Q6w0RT-qsN-27TLEwdQQzS9Ug2gNgz9yeT2_wrYIYt-iRmfXVIb9kduj8z3nkb7RW_8AADq3YM&lt;/_url&gt;&lt;_volume&gt;50&lt;/_volume&gt;&lt;/Details&gt;&lt;Extra&gt;&lt;DBUID&gt;{0F1396E1-13FB-4B19-9925-FB65FFA3767B}&lt;/DBUID&gt;&lt;/Extra&gt;&lt;/Item&gt;&lt;/References&gt;&lt;/Group&gt;&lt;Group&gt;&lt;References&gt;&lt;Item&gt;&lt;ID&gt;351&lt;/ID&gt;&lt;UID&gt;{EB4DD690-40EC-4A49-991A-2D54805FD685}&lt;/UID&gt;&lt;Title&gt;Helpfulness of Online Consumer Reviews: Readers&amp;apos; Objectives and Review Cues&lt;/Title&gt;&lt;Template&gt;Journal Article&lt;/Template&gt;&lt;Star&gt;0&lt;/Star&gt;&lt;Tag&gt;0&lt;/Tag&gt;&lt;Author&gt;Baek, Hyunmi; Ahn, JoongHo; Choi, Youngseok&lt;/Author&gt;&lt;Year&gt;2012&lt;/Year&gt;&lt;Details&gt;&lt;_accessed&gt;63177847&lt;/_accessed&gt;&lt;_collection_scope&gt;SCIE;SSCI&lt;/_collection_scope&gt;&lt;_created&gt;63177847&lt;/_created&gt;&lt;_date&gt;58906080&lt;/_date&gt;&lt;_date_display&gt;2012&lt;/_date_display&gt;&lt;_db_updated&gt;PKU Search&lt;/_db_updated&gt;&lt;_doi&gt;10.2753/JEC1086-4415170204&lt;/_doi&gt;&lt;_impact_factor&gt;   3.439&lt;/_impact_factor&gt;&lt;_isbn&gt;1086-4415_x000d__x000a_&lt;/_isbn&gt;&lt;_issue&gt;2&lt;/_issue&gt;&lt;_journal&gt;International Journal of Electronic Commerce&lt;/_journal&gt;&lt;_keywords&gt;dual process theory_x000d__x000a_; eWOM (electronic word of mouth)_x000d__x000a_; review helpfulness_x000d__x000a_; online consumer review_x000d__x000a_; Consumer decision-making process_x000d__x000a_; Consumer research_x000d__x000a_; Sentiment analysis_x000d__x000a_; Consumer behavior_x000d__x000a_; Consumer goods_x000d__x000a_; Consumer information_x000d__x000a_; Heuristics_x000d__x000a_; Information storage and retrieval systems_x000d__x000a_; Information processing_x000d__x000a_; Information search_x000d__x000a_; Electronic commerce_x000d__x000a_&lt;/_keywords&gt;&lt;_modified&gt;63217030&lt;/_modified&gt;&lt;_number&gt;1&lt;/_number&gt;&lt;_ori_publication&gt;Routledge_x000d__x000a_&lt;/_ori_publication&gt;&lt;_pages&gt;99-126_x000d__x000a_&lt;/_pages&gt;&lt;_url&gt;http://pku.summon.serialssolutions.com/2.0.0/link/0/eLvHCXMwpV3dS8MwEA-6B_HF7-H8Im8-SGd6SWPrm5QVmYoiA8GXkrTpg8o23Mb-fS9JNzfBPehjaa4cl-Tud83ld4RwaLPgh0_gOqkKUwLjmD8bI0FIu1gShLMJ06772-tDfP8EWSfqLpTqTKdtm1FXnjbCeW671ZV2_UgAsfZlt5PabkGBTQzCK3vXEx0y7mNLpN_LXuZHCsAiT01Qj_U3aH75xFKUWuIwXa5bdFEo2_6nwjtkq4af9Mavl12yZvp7ZGNW_b5P7jAMDavJh32ig4p6JlKa1hc1qT9KGF3TZ18CfU4f9Zv3mSOKGtUDaIrR5oD0sk4vvQ3qfgtBAahZUMqES6a1MVAyCaC1VoAIojRlrEDECsEJGMYLfI_AS1hnoAwmbILpChPaJmn0B31zSKgsRYJRzxIPCKHCOFGyAK6U4QbzMRm1yMXMvPnQs2rkmI1Y8-S1efJv87RItDgD-dj9y6h845GVcnKFHF8l2HRzPNdNhPY8M-RHf9TkmGwi0AJfBnNCGuPPiTkl68P3yZlbpF_8RuRk&lt;/_url&gt;&lt;_volume&gt;17&lt;/_volume&gt;&lt;/Details&gt;&lt;Extra&gt;&lt;DBUID&gt;{0F1396E1-13FB-4B19-9925-FB65FFA3767B}&lt;/DBUID&gt;&lt;/Extra&gt;&lt;/Item&gt;&lt;/References&gt;&lt;/Group&gt;&lt;Group&gt;&lt;References&gt;&lt;Item&gt;&lt;ID&gt;365&lt;/ID&gt;&lt;UID&gt;{BDECE590-4F79-4BAE-89A7-C182B4772475}&lt;/UID&gt;&lt;Title&gt;Avoiding the dark side of positive online consumer reviews: Enhancing reviews&amp;apos; usefulness for high risk-averse travelers&lt;/Title&gt;&lt;Template&gt;Journal Article&lt;/Template&gt;&lt;Star&gt;0&lt;/Star&gt;&lt;Tag&gt;0&lt;/Tag&gt;&lt;Author&gt;Casaló, Luis V; Flavián, Carlos; Guinalíu, Miguel; Ekinci, Yuksel&lt;/Author&gt;&lt;Year&gt;2015&lt;/Year&gt;&lt;Details&gt;&lt;_accessed&gt;63177973&lt;/_accessed&gt;&lt;_collection_scope&gt;SSCI&lt;/_collection_scope&gt;&lt;_created&gt;63177971&lt;/_created&gt;&lt;_db_updated&gt;CrossRef&lt;/_db_updated&gt;&lt;_doi&gt;10.1016/j.jbusres.2015.01.010&lt;/_doi&gt;&lt;_impact_factor&gt;   4.028&lt;/_impact_factor&gt;&lt;_isbn&gt;01482963&lt;/_isbn&gt;&lt;_issue&gt;9&lt;/_issue&gt;&lt;_journal&gt;Journal of Business Research&lt;/_journal&gt;&lt;_modified&gt;63177973&lt;/_modified&gt;&lt;_pages&gt;1829-1835&lt;/_pages&gt;&lt;_tertiary_title&gt;Journal of Business Research&lt;/_tertiary_title&gt;&lt;_url&gt;https://linkinghub.elsevier.com/retrieve/pii/S0148296315000247_x000d__x000a_https://api.elsevier.com/content/article/PII:S0148296315000247?httpAccept=text/xml&lt;/_url&gt;&lt;_volume&gt;68&lt;/_volume&gt;&lt;/Details&gt;&lt;Extra&gt;&lt;DBUID&gt;{0F1396E1-13FB-4B19-9925-FB65FFA3767B}&lt;/DBUID&gt;&lt;/Extra&gt;&lt;/Item&gt;&lt;/References&gt;&lt;/Group&gt;&lt;Group&gt;&lt;References&gt;&lt;Item&gt;&lt;ID&gt;366&lt;/ID&gt;&lt;UID&gt;{18BB87AE-89C4-4A0F-9074-36CC8071A185}&lt;/UID&gt;&lt;Title&gt;The order effect on online review helpfulness: A social influence perspective&lt;/Title&gt;&lt;Template&gt;Journal Article&lt;/Template&gt;&lt;Star&gt;0&lt;/Star&gt;&lt;Tag&gt;0&lt;/Tag&gt;&lt;Author&gt;Zhou, Shasha; Guo, Bin&lt;/Author&gt;&lt;Year&gt;2017&lt;/Year&gt;&lt;Details&gt;&lt;_accessed&gt;63177971&lt;/_accessed&gt;&lt;_collection_scope&gt;SCIE;EI&lt;/_collection_scope&gt;&lt;_created&gt;63177971&lt;/_created&gt;&lt;_date&gt;61536960&lt;/_date&gt;&lt;_date_display&gt;2017&lt;/_date_display&gt;&lt;_db_updated&gt;PKU Search&lt;/_db_updated&gt;&lt;_doi&gt;10.1016/j.dss.2016.09.016&lt;/_doi&gt;&lt;_impact_factor&gt;   3.847&lt;/_impact_factor&gt;&lt;_isbn&gt;0167-9236_x000d__x000a_&lt;/_isbn&gt;&lt;_journal&gt;Decision Support Systems&lt;/_journal&gt;&lt;_keywords&gt;Review helpfulness_x000d__x000a_; Order effect_x000d__x000a_; Normative social influence_x000d__x000a_; Informational social influence_x000d__x000a_; Analysis_x000d__x000a_; Restaurants_x000d__x000a_&lt;/_keywords&gt;&lt;_modified&gt;63217027&lt;/_modified&gt;&lt;_number&gt;1&lt;/_number&gt;&lt;_ori_publication&gt;Elsevier B.V_x000d__x000a_&lt;/_ori_publication&gt;&lt;_pages&gt;77-87_x000d__x000a_&lt;/_pages&gt;&lt;_url&gt;http://pku.summon.serialssolutions.com/2.0.0/link/0/eLvHCXMwnV1LSwMxEA7ag3jxLdYXuQlCpbvJ5uGtaouIBQ968RLy2MVHaZfa_n9nNrsWigp6WjZkd8NkNt9MMvMNISy96HaW1gQRmFepDEIyJ3giLeIQNAJcKFVIzHd-Hqr7h3TQz-4WtNvLB_pVYFb4QJrtRFT8pAmybTPwApDh8ebqaxGOZnG8EUxWFR8rjm8waERzuvnd637Cp1YTLFdDz2DzT6PcIhu1hUl7USW2yUo-3iFrTYD7LhmCZtCKcZPGYA46GdNImEFjIgt9yUdlMR9h_0vao3Ffnb429UxoucjQ3CNPg_7j9W2nLqrQ8anQEv1FlUjvQ8pYVujEW7CwgmO260UAd8pJbEs1duY2y1QODlphrVDO8ZwLtk9a48k4PyAUrA2NfGPaeoUZsS5YrZ0NjgeVFTy0yXkjSlNG7gzTBJW9GRCQQQGZrjZwaRPeCNvU4B9B3YBsf3vsDCfG4O84m1pv66wCGCESW5kelxKWMJj5w_994Iisp4jk1a7LMWnNpvP8hKyW7_PTSuM-AVRz0RQ&lt;/_url&gt;&lt;_volume&gt;93&lt;/_volume&gt;&lt;/Details&gt;&lt;Extra&gt;&lt;DBUID&gt;{0F1396E1-13FB-4B19-9925-FB65FFA3767B}&lt;/DBUID&gt;&lt;/Extra&gt;&lt;/Item&gt;&lt;/References&gt;&lt;/Group&gt;&lt;/Citation&gt;_x000a_"/>
    <w:docVar w:name="NE.Ref{9F503C34-3E26-4C35-8333-39F4B616AC07}" w:val=" ADDIN NE.Ref.{9F503C34-3E26-4C35-8333-39F4B616AC07}&lt;Citation&gt;&lt;Group&gt;&lt;References&gt;&lt;Item&gt;&lt;ID&gt;391&lt;/ID&gt;&lt;UID&gt;{354C9B7A-5EA8-4F26-9A70-CBE3C0D404B0}&lt;/UID&gt;&lt;Title&gt;Brands as signals: A cross-country validation study&lt;/Title&gt;&lt;Template&gt;Journal Article&lt;/Template&gt;&lt;Star&gt;1&lt;/Star&gt;&lt;Tag&gt;0&lt;/Tag&gt;&lt;Author&gt;Erdem, Tülin&lt;/Author&gt;&lt;Year&gt;2006&lt;/Year&gt;&lt;Details&gt;&lt;_accessed&gt;63181194&lt;/_accessed&gt;&lt;_collection_scope&gt;SSCI&lt;/_collection_scope&gt;&lt;_created&gt;63181194&lt;/_created&gt;&lt;_impact_factor&gt;   7.821&lt;/_impact_factor&gt;&lt;_issue&gt;1&lt;/_issue&gt;&lt;_journal&gt;JOURNAL OF MARKETING&lt;/_journal&gt;&lt;_modified&gt;63220978&lt;/_modified&gt;&lt;_pages&gt;34-49&lt;/_pages&gt;&lt;_volume&gt;70&lt;/_volume&gt;&lt;/Details&gt;&lt;Extra&gt;&lt;DBUID&gt;{0F1396E1-13FB-4B19-9925-FB65FFA3767B}&lt;/DBUID&gt;&lt;/Extra&gt;&lt;/Item&gt;&lt;/References&gt;&lt;/Group&gt;&lt;/Citation&gt;_x000a_"/>
    <w:docVar w:name="NE.Ref{9F5B8255-A836-4010-960E-E55C182D8A1C}" w:val=" ADDIN NE.Ref.{9F5B8255-A836-4010-960E-E55C182D8A1C}&lt;Citation&gt;&lt;Group&gt;&lt;References&gt;&lt;Item&gt;&lt;ID&gt;382&lt;/ID&gt;&lt;UID&gt;{AE47A5A8-5E9D-45FB-9E49-9158D5FB4664}&lt;/UID&gt;&lt;Title&gt;中文分词十年回顾&lt;/Title&gt;&lt;Template&gt;Journal Article&lt;/Template&gt;&lt;Star&gt;0&lt;/Star&gt;&lt;Tag&gt;0&lt;/Tag&gt;&lt;Author&gt;黄昌宁; 赵海&lt;/Author&gt;&lt;Year&gt;2007&lt;/Year&gt;&lt;Details&gt;&lt;_accessed&gt;63180660&lt;/_accessed&gt;&lt;_author_aff&gt;微软亚洲研究院;香港城市大学 北京100080;香港&lt;/_author_aff&gt;&lt;_collection_scope&gt;CSCD;PKU&lt;/_collection_scope&gt;&lt;_created&gt;63180660&lt;/_created&gt;&lt;_date&gt;56469600&lt;/_date&gt;&lt;_db_provider&gt;CNKI: 期刊&lt;/_db_provider&gt;&lt;_db_updated&gt;CNKI - Reference&lt;/_db_updated&gt;&lt;_issue&gt;03&lt;/_issue&gt;&lt;_journal&gt;中文信息学报&lt;/_journal&gt;&lt;_keywords&gt;计算机应用;中文信息处理;中文分词;词语定义;未登录词识别;字标注分词方法&lt;/_keywords&gt;&lt;_language&gt;Chinese&lt;/_language&gt;&lt;_modified&gt;63180660&lt;/_modified&gt;&lt;_pages&gt;8-19&lt;/_pages&gt;&lt;_url&gt;http://kns.cnki.net/KCMS/detail/detail.aspx?FileName=MESS200703001&amp;amp;DbName=CJFQ2007&lt;/_url&gt;&lt;_translated_author&gt;Huang, Changning;Zhao, Hai&lt;/_translated_author&gt;&lt;/Details&gt;&lt;Extra&gt;&lt;DBUID&gt;{0F1396E1-13FB-4B19-9925-FB65FFA3767B}&lt;/DBUID&gt;&lt;/Extra&gt;&lt;/Item&gt;&lt;/References&gt;&lt;/Group&gt;&lt;/Citation&gt;_x000a_"/>
    <w:docVar w:name="NE.Ref{A02AD557-60BB-44EE-B584-62EA46852B43}" w:val=" ADDIN NE.Ref.{A02AD557-60BB-44EE-B584-62EA46852B43}&lt;Citation&gt;&lt;Group&gt;&lt;References&gt;&lt;Item&gt;&lt;ID&gt;348&lt;/ID&gt;&lt;UID&gt;{0721AB2C-6E9C-45B5-B093-AE7693782F20}&lt;/UID&gt;&lt;Title&gt;Estimating the Helpfulness and Economic Impact of Product Reviews: Mining Text and Reviewer Characteristics&lt;/Title&gt;&lt;Template&gt;Journal Article&lt;/Template&gt;&lt;Star&gt;1&lt;/Star&gt;&lt;Tag&gt;5&lt;/Tag&gt;&lt;Author&gt;Ghose, Anindya; Ipeirotis, Panagiotis G&lt;/Author&gt;&lt;Year&gt;2011&lt;/Year&gt;&lt;Details&gt;&lt;_accessed&gt;63177892&lt;/_accessed&gt;&lt;_collection_scope&gt;SCI;SCIE;EI&lt;/_collection_scope&gt;&lt;_created&gt;63177804&lt;/_created&gt;&lt;_doi&gt;10.1109/TKDE.2010.188&lt;/_doi&gt;&lt;_impact_factor&gt;   3.857&lt;/_impact_factor&gt;&lt;_issue&gt;10&lt;/_issue&gt;&lt;_journal&gt;IEEE TRANSACTIONS ON KNOWLEDGE AND DATA ENGINEERING&lt;/_journal&gt;&lt;_modified&gt;63203981&lt;/_modified&gt;&lt;_pages&gt;1498-1512&lt;/_pages&gt;&lt;_volume&gt;23&lt;/_volume&gt;&lt;/Details&gt;&lt;Extra&gt;&lt;DBUID&gt;{0F1396E1-13FB-4B19-9925-FB65FFA3767B}&lt;/DBUID&gt;&lt;/Extra&gt;&lt;/Item&gt;&lt;/References&gt;&lt;/Group&gt;&lt;/Citation&gt;_x000a_"/>
    <w:docVar w:name="NE.Ref{A17E6BED-4D86-41EA-A4B5-E718132851D1}" w:val=" ADDIN NE.Ref.{A17E6BED-4D86-41EA-A4B5-E718132851D1}&lt;Citation&gt;&lt;Group&gt;&lt;References&gt;&lt;Item&gt;&lt;ID&gt;387&lt;/ID&gt;&lt;UID&gt;{51511C7B-2E93-4106-AEF8-9DAC6277078C}&lt;/UID&gt;&lt;Title&gt;How credible are online product reviews? The effects of self-generated and system-generated cues on source credibility evaluation&lt;/Title&gt;&lt;Template&gt;Journal Article&lt;/Template&gt;&lt;Star&gt;0&lt;/Star&gt;&lt;Tag&gt;0&lt;/Tag&gt;&lt;Author&gt;Shan, Yan&lt;/Author&gt;&lt;Year&gt;2016&lt;/Year&gt;&lt;Details&gt;&lt;_accessed&gt;63180962&lt;/_accessed&gt;&lt;_collection_scope&gt;SSCI;EI&lt;/_collection_scope&gt;&lt;_created&gt;63180962&lt;/_created&gt;&lt;_impact_factor&gt;   4.306&lt;/_impact_factor&gt;&lt;_journal&gt;COMPUTERS IN HUMAN BEHAVIOR&lt;/_journal&gt;&lt;_modified&gt;63180962&lt;/_modified&gt;&lt;_pages&gt;633-641&lt;/_pages&gt;&lt;_volume&gt;55&lt;/_volume&gt;&lt;/Details&gt;&lt;Extra&gt;&lt;DBUID&gt;{0F1396E1-13FB-4B19-9925-FB65FFA3767B}&lt;/DBUID&gt;&lt;/Extra&gt;&lt;/Item&gt;&lt;/References&gt;&lt;/Group&gt;&lt;/Citation&gt;_x000a_"/>
    <w:docVar w:name="NE.Ref{A23D9312-002A-4751-96D9-7C86DA859832}" w:val=" ADDIN NE.Ref.{A23D9312-002A-4751-96D9-7C86DA859832}&lt;Citation&gt;&lt;Group&gt;&lt;References&gt;&lt;Item&gt;&lt;ID&gt;303&lt;/ID&gt;&lt;UID&gt;{446E1AF6-3F0B-4418-B245-BF19065F369E}&lt;/UID&gt;&lt;Title&gt;Do online reviews affect product sales? The role of reviewer characteristics and temporal effects&lt;/Title&gt;&lt;Template&gt;Journal Article&lt;/Template&gt;&lt;Star&gt;0&lt;/Star&gt;&lt;Tag&gt;0&lt;/Tag&gt;&lt;Author&gt;Hu, Nan; Liu, Ling; Zhang, Jie Jennifer&lt;/Author&gt;&lt;Year&gt;2008&lt;/Year&gt;&lt;Details&gt;&lt;_accessed&gt;63174943&lt;/_accessed&gt;&lt;_created&gt;63174943&lt;/_created&gt;&lt;_db_updated&gt;CrossRef&lt;/_db_updated&gt;&lt;_doi&gt;10.1007/s10799-008-0041-2&lt;/_doi&gt;&lt;_impact_factor&gt;   1.265&lt;/_impact_factor&gt;&lt;_isbn&gt;1385-951X&lt;/_isbn&gt;&lt;_issue&gt;3&lt;/_issue&gt;&lt;_journal&gt;Information Technology and Management&lt;/_journal&gt;&lt;_modified&gt;63174943&lt;/_modified&gt;&lt;_pages&gt;201-214&lt;/_pages&gt;&lt;_tertiary_title&gt;Inf Technol Manage&lt;/_tertiary_title&gt;&lt;_url&gt;http://link.springer.com/10.1007/s10799-008-0041-2_x000d__x000a_http://link.springer.com/content/pdf/10.1007/s10799-008-0041-2&lt;/_url&gt;&lt;_volume&gt;9&lt;/_volume&gt;&lt;/Details&gt;&lt;Extra&gt;&lt;DBUID&gt;{0F1396E1-13FB-4B19-9925-FB65FFA3767B}&lt;/DBUID&gt;&lt;/Extra&gt;&lt;/Item&gt;&lt;/References&gt;&lt;/Group&gt;&lt;/Citation&gt;_x000a_"/>
    <w:docVar w:name="NE.Ref{A3C1EDE3-85CA-472D-BFEF-4E797D5967E9}" w:val=" ADDIN NE.Ref.{A3C1EDE3-85CA-472D-BFEF-4E797D5967E9}&lt;Citation&gt;&lt;Group&gt;&lt;References&gt;&lt;Item&gt;&lt;ID&gt;316&lt;/ID&gt;&lt;UID&gt;{7B27FCCC-2C7C-4E14-A694-46BE9DC045B8}&lt;/UID&gt;&lt;Title&gt;在线初次评论与在线追加评论的比较研究&lt;/Title&gt;&lt;Template&gt;Journal Article&lt;/Template&gt;&lt;Star&gt;0&lt;/Star&gt;&lt;Tag&gt;0&lt;/Tag&gt;&lt;Author&gt;石文华; 龚雪; 张绮; 王璐&lt;/Author&gt;&lt;Year&gt;2016&lt;/Year&gt;&lt;Details&gt;&lt;_accessed&gt;63175205&lt;/_accessed&gt;&lt;_author_adr&gt;北京邮电大学; 北京邮电大学; 北京邮电大学; 北京邮电大学&lt;/_author_adr&gt;&lt;_author_aff&gt;北京邮电大学; 北京邮电大学; 北京邮电大学; 北京邮电大学&lt;/_author_aff&gt;&lt;_collection_scope&gt;CSSCI-C;PKU&lt;/_collection_scope&gt;&lt;_created&gt;63175205&lt;/_created&gt;&lt;_db_provider&gt;北京万方数据股份有限公司&lt;/_db_provider&gt;&lt;_db_updated&gt;Wanfangdata&lt;/_db_updated&gt;&lt;_doi&gt;10.3969/j.issn.1672-0334.2016.04.004&lt;/_doi&gt;&lt;_isbn&gt;1672-0334&lt;/_isbn&gt;&lt;_issue&gt;4&lt;/_issue&gt;&lt;_journal&gt;管理科学&lt;/_journal&gt;&lt;_keywords&gt;在线初次评论; 在线追加评论; 产品类型; 产品价格; 情感强度&lt;/_keywords&gt;&lt;_language&gt;chi&lt;/_language&gt;&lt;_modified&gt;63175205&lt;/_modified&gt;&lt;_pages&gt;45-58&lt;/_pages&gt;&lt;_translated_author&gt;Wenhua, SHI; Xue, GONG; Qi, ZHANG; Lu, WANG&lt;/_translated_author&gt;&lt;_translated_title&gt;A Comparative Study on the First-time Online Reviews and Appended Online Reviews&lt;/_translated_title&gt;&lt;_url&gt;http://www.wanfangdata.com.cn/details/detail.do?_type=perio&amp;amp;id=jcjj201604006&lt;/_url&gt;&lt;_volume&gt;29&lt;/_volume&gt;&lt;/Details&gt;&lt;Extra&gt;&lt;DBUID&gt;{0F1396E1-13FB-4B19-9925-FB65FFA3767B}&lt;/DBUID&gt;&lt;/Extra&gt;&lt;/Item&gt;&lt;/References&gt;&lt;/Group&gt;&lt;/Citation&gt;_x000a_"/>
    <w:docVar w:name="NE.Ref{A4E48017-4C40-4F2D-A344-E12CA98871CE}" w:val=" ADDIN NE.Ref.{A4E48017-4C40-4F2D-A344-E12CA98871CE}&lt;Citation&gt;&lt;Group&gt;&lt;References&gt;&lt;Item&gt;&lt;ID&gt;348&lt;/ID&gt;&lt;UID&gt;{0721AB2C-6E9C-45B5-B093-AE7693782F20}&lt;/UID&gt;&lt;Title&gt;Estimating the Helpfulness and Economic Impact of Product Reviews: Mining Text and Reviewer Characteristics&lt;/Title&gt;&lt;Template&gt;Journal Article&lt;/Template&gt;&lt;Star&gt;1&lt;/Star&gt;&lt;Tag&gt;5&lt;/Tag&gt;&lt;Author&gt;Ghose, Anindya; Ipeirotis, Panagiotis G&lt;/Author&gt;&lt;Year&gt;2011&lt;/Year&gt;&lt;Details&gt;&lt;_accessed&gt;63177892&lt;/_accessed&gt;&lt;_collection_scope&gt;SCI;SCIE;EI&lt;/_collection_scope&gt;&lt;_created&gt;63177804&lt;/_created&gt;&lt;_doi&gt;10.1109/TKDE.2010.188&lt;/_doi&gt;&lt;_impact_factor&gt;   3.857&lt;/_impact_factor&gt;&lt;_issue&gt;10&lt;/_issue&gt;&lt;_journal&gt;IEEE TRANSACTIONS ON KNOWLEDGE AND DATA ENGINEERING&lt;/_journal&gt;&lt;_modified&gt;63203981&lt;/_modified&gt;&lt;_pages&gt;1498-1512&lt;/_pages&gt;&lt;_volume&gt;23&lt;/_volume&gt;&lt;/Details&gt;&lt;Extra&gt;&lt;DBUID&gt;{0F1396E1-13FB-4B19-9925-FB65FFA3767B}&lt;/DBUID&gt;&lt;/Extra&gt;&lt;/Item&gt;&lt;/References&gt;&lt;/Group&gt;&lt;/Citation&gt;_x000a_"/>
    <w:docVar w:name="NE.Ref{A511FCEC-9F42-4F7D-A130-6C356F128CAA}" w:val=" ADDIN NE.Ref.{A511FCEC-9F42-4F7D-A130-6C356F128CAA}&lt;Citation&gt;&lt;Group&gt;&lt;References&gt;&lt;Item&gt;&lt;ID&gt;291&lt;/ID&gt;&lt;UID&gt;{C9B79A24-A8E2-47E2-AC84-2029E39E4E2D}&lt;/UID&gt;&lt;Title&gt;2019H1中国电子商务行业数据发布报告&lt;/Title&gt;&lt;Template&gt;Web Page&lt;/Template&gt;&lt;Star&gt;0&lt;/Star&gt;&lt;Tag&gt;0&lt;/Tag&gt;&lt;Author&gt;艾瑞咨询&lt;/Author&gt;&lt;Year&gt;2019&lt;/Year&gt;&lt;Details&gt;&lt;_accessed&gt;63172608&lt;/_accessed&gt;&lt;_created&gt;63172608&lt;/_created&gt;&lt;_modified&gt;63172608&lt;/_modified&gt;&lt;_url&gt;http://report.iresearch.cn/report/201910/3453.shtml&lt;/_url&gt;&lt;_volume&gt;2019&lt;/_volume&gt;&lt;_translated_author&gt;Ai, Ruizixun&lt;/_translated_author&gt;&lt;/Details&gt;&lt;Extra&gt;&lt;DBUID&gt;{0F1396E1-13FB-4B19-9925-FB65FFA3767B}&lt;/DBUID&gt;&lt;/Extra&gt;&lt;/Item&gt;&lt;/References&gt;&lt;/Group&gt;&lt;/Citation&gt;_x000a_"/>
    <w:docVar w:name="NE.Ref{A58D6772-C399-4AD8-B694-4882A5513A1B}" w:val=" ADDIN NE.Ref.{A58D6772-C399-4AD8-B694-4882A5513A1B}&lt;Citation&gt;&lt;Group&gt;&lt;References&gt;&lt;Item&gt;&lt;ID&gt;376&lt;/ID&gt;&lt;UID&gt;{993C2C9D-1BB2-4474-9879-503310F399B3}&lt;/UID&gt;&lt;Title&gt;基于Ebay评论数据中的情感总量与信息熵对评论有用性的影响&lt;/Title&gt;&lt;Template&gt;Journal Article&lt;/Template&gt;&lt;Star&gt;0&lt;/Star&gt;&lt;Tag&gt;0&lt;/Tag&gt;&lt;Author&gt;艾时钟; 曾鑫&lt;/Author&gt;&lt;Year&gt;2019&lt;/Year&gt;&lt;Details&gt;&lt;_language&gt;Chinese&lt;/_language&gt;&lt;_created&gt;63179265&lt;/_created&gt;&lt;_modified&gt;63179265&lt;/_modified&gt;&lt;_url&gt;http://kns.cnki.net/KCMS/detail/detail.aspx?FileName=XUXI201907021&amp;amp;DbName=DKFX2019&lt;/_url&gt;&lt;_journal&gt;软科学&lt;/_journal&gt;&lt;_volume&gt;33&lt;/_volume&gt;&lt;_issue&gt;07&lt;/_issue&gt;&lt;_pages&gt;129-132+144&lt;/_pages&gt;&lt;_date&gt;62868960&lt;/_date&gt;&lt;_keywords&gt;评论有用性;信息熵;情感总量&lt;/_keywords&gt;&lt;_author_aff&gt;西安电子科技大学经济与管理学院;&lt;/_author_aff&gt;&lt;_db_provider&gt;CNKI: 期刊&lt;/_db_provider&gt;&lt;_accessed&gt;63179265&lt;/_accessed&gt;&lt;_db_updated&gt;CNKI - Reference&lt;/_db_updated&gt;&lt;_collection_scope&gt;CSSCI-C;PKU&lt;/_collection_scope&gt;&lt;_translated_author&gt;Ai, Shizhong;Ceng, Xin&lt;/_translated_author&gt;&lt;/Details&gt;&lt;Extra&gt;&lt;DBUID&gt;{0F1396E1-13FB-4B19-9925-FB65FFA3767B}&lt;/DBUID&gt;&lt;/Extra&gt;&lt;/Item&gt;&lt;/References&gt;&lt;/Group&gt;&lt;/Citation&gt;_x000a_"/>
    <w:docVar w:name="NE.Ref{A76AB9C1-B774-41E9-B3CD-9784F85AD7AC}" w:val=" ADDIN NE.Ref.{A76AB9C1-B774-41E9-B3CD-9784F85AD7AC}&lt;Citation&gt;&lt;Group&gt;&lt;References&gt;&lt;Item&gt;&lt;ID&gt;314&lt;/ID&gt;&lt;UID&gt;{25990C43-9D24-4DEA-8C40-A541A3566FCF}&lt;/UID&gt;&lt;Title&gt;What Makes a Helpful Online Review A Study of Customer Reviews on Amazon.com&lt;/Title&gt;&lt;Template&gt;Journal Article&lt;/Template&gt;&lt;Star&gt;0&lt;/Star&gt;&lt;Tag&gt;0&lt;/Tag&gt;&lt;Author&gt;Mudambi, Susan M; Schuff, David&lt;/Author&gt;&lt;Year&gt;2010&lt;/Year&gt;&lt;Details&gt;&lt;_accessed&gt;63175162&lt;/_accessed&gt;&lt;_collection_scope&gt;SCIE;SSCI;EI&lt;/_collection_scope&gt;&lt;_created&gt;63175162&lt;/_created&gt;&lt;_doi&gt;10.2307/20721420&lt;/_doi&gt;&lt;_impact_factor&gt;   4.373&lt;/_impact_factor&gt;&lt;_issue&gt;1&lt;/_issue&gt;&lt;_journal&gt;MIS QUARTERLY&lt;/_journal&gt;&lt;_modified&gt;63218574&lt;/_modified&gt;&lt;_pages&gt;185-200&lt;/_pages&gt;&lt;_volume&gt;34&lt;/_volume&gt;&lt;/Details&gt;&lt;Extra&gt;&lt;DBUID&gt;{0F1396E1-13FB-4B19-9925-FB65FFA3767B}&lt;/DBUID&gt;&lt;/Extra&gt;&lt;/Item&gt;&lt;/References&gt;&lt;/Group&gt;&lt;/Citation&gt;_x000a_"/>
    <w:docVar w:name="NE.Ref{A7A9A7FD-FB98-4B9C-86C8-BBF2A78F70E8}" w:val=" ADDIN NE.Ref.{A7A9A7FD-FB98-4B9C-86C8-BBF2A78F70E8}&lt;Citation&gt;&lt;Group&gt;&lt;References&gt;&lt;Item&gt;&lt;ID&gt;371&lt;/ID&gt;&lt;UID&gt;{8816934A-CBD9-490D-A94E-C544B2D812FA}&lt;/UID&gt;&lt;Title&gt;Social influence&amp;apos;s impact on reader perceptions of online reviews&lt;/Title&gt;&lt;Template&gt;Journal Article&lt;/Template&gt;&lt;Star&gt;0&lt;/Star&gt;&lt;Tag&gt;0&lt;/Tag&gt;&lt;Author&gt;Cheng, Yi-Hsiu; Ho, Hui-Yi&lt;/Author&gt;&lt;Year&gt;2015&lt;/Year&gt;&lt;Details&gt;&lt;_accessed&gt;63178191&lt;/_accessed&gt;&lt;_collection_scope&gt;SSCI&lt;/_collection_scope&gt;&lt;_created&gt;63178191&lt;/_created&gt;&lt;_db_updated&gt;CrossRef&lt;/_db_updated&gt;&lt;_doi&gt;10.1016/j.jbusres.2014.11.046&lt;/_doi&gt;&lt;_impact_factor&gt;   4.028&lt;/_impact_factor&gt;&lt;_isbn&gt;01482963&lt;/_isbn&gt;&lt;_issue&gt;4&lt;/_issue&gt;&lt;_journal&gt;Journal of Business Research&lt;/_journal&gt;&lt;_modified&gt;63178191&lt;/_modified&gt;&lt;_pages&gt;883-887&lt;/_pages&gt;&lt;_tertiary_title&gt;Journal of Business Research&lt;/_tertiary_title&gt;&lt;_url&gt;https://linkinghub.elsevier.com/retrieve/pii/S0148296314004007_x000d__x000a_https://api.elsevier.com/content/article/PII:S0148296314004007?httpAccept=text/xml&lt;/_url&gt;&lt;_volume&gt;68&lt;/_volume&gt;&lt;/Details&gt;&lt;Extra&gt;&lt;DBUID&gt;{0F1396E1-13FB-4B19-9925-FB65FFA3767B}&lt;/DBUID&gt;&lt;/Extra&gt;&lt;/Item&gt;&lt;/References&gt;&lt;/Group&gt;&lt;Group&gt;&lt;References&gt;&lt;Item&gt;&lt;ID&gt;366&lt;/ID&gt;&lt;UID&gt;{18BB87AE-89C4-4A0F-9074-36CC8071A185}&lt;/UID&gt;&lt;Title&gt;The order effect on online review helpfulness: A social influence perspective&lt;/Title&gt;&lt;Template&gt;Journal Article&lt;/Template&gt;&lt;Star&gt;0&lt;/Star&gt;&lt;Tag&gt;0&lt;/Tag&gt;&lt;Author&gt;Zhou, Shasha; Guo, Bin&lt;/Author&gt;&lt;Year&gt;2017&lt;/Year&gt;&lt;Details&gt;&lt;_accessed&gt;63177971&lt;/_accessed&gt;&lt;_collection_scope&gt;SCIE;EI&lt;/_collection_scope&gt;&lt;_created&gt;63177971&lt;/_created&gt;&lt;_date&gt;61536960&lt;/_date&gt;&lt;_date_display&gt;2017&lt;/_date_display&gt;&lt;_db_updated&gt;PKU Search&lt;/_db_updated&gt;&lt;_doi&gt;10.1016/j.dss.2016.09.016&lt;/_doi&gt;&lt;_impact_factor&gt;   3.847&lt;/_impact_factor&gt;&lt;_isbn&gt;0167-9236_x000d__x000a_&lt;/_isbn&gt;&lt;_journal&gt;Decision Support Systems&lt;/_journal&gt;&lt;_keywords&gt;Review helpfulness_x000d__x000a_; Order effect_x000d__x000a_; Normative social influence_x000d__x000a_; Informational social influence_x000d__x000a_; Analysis_x000d__x000a_; Restaurants_x000d__x000a_&lt;/_keywords&gt;&lt;_modified&gt;63217027&lt;/_modified&gt;&lt;_number&gt;1&lt;/_number&gt;&lt;_ori_publication&gt;Elsevier B.V_x000d__x000a_&lt;/_ori_publication&gt;&lt;_pages&gt;77-87_x000d__x000a_&lt;/_pages&gt;&lt;_url&gt;http://pku.summon.serialssolutions.com/2.0.0/link/0/eLvHCXMwnV1LSwMxEA7ag3jxLdYXuQlCpbvJ5uGtaouIBQ968RLy2MVHaZfa_n9nNrsWigp6WjZkd8NkNt9MMvMNISy96HaW1gQRmFepDEIyJ3giLeIQNAJcKFVIzHd-Hqr7h3TQz-4WtNvLB_pVYFb4QJrtRFT8pAmybTPwApDh8ebqaxGOZnG8EUxWFR8rjm8waERzuvnd637Cp1YTLFdDz2DzT6PcIhu1hUl7USW2yUo-3iFrTYD7LhmCZtCKcZPGYA46GdNImEFjIgt9yUdlMR9h_0vao3Ffnb429UxoucjQ3CNPg_7j9W2nLqrQ8anQEv1FlUjvQ8pYVujEW7CwgmO260UAd8pJbEs1duY2y1QODlphrVDO8ZwLtk9a48k4PyAUrA2NfGPaeoUZsS5YrZ0NjgeVFTy0yXkjSlNG7gzTBJW9GRCQQQGZrjZwaRPeCNvU4B9B3YBsf3vsDCfG4O84m1pv66wCGCESW5kelxKWMJj5w_994Iisp4jk1a7LMWnNpvP8hKyW7_PTSuM-AVRz0RQ&lt;/_url&gt;&lt;_volume&gt;93&lt;/_volume&gt;&lt;/Details&gt;&lt;Extra&gt;&lt;DBUID&gt;{0F1396E1-13FB-4B19-9925-FB65FFA3767B}&lt;/DBUID&gt;&lt;/Extra&gt;&lt;/Item&gt;&lt;/References&gt;&lt;/Group&gt;&lt;Group&gt;&lt;References&gt;&lt;Item&gt;&lt;ID&gt;314&lt;/ID&gt;&lt;UID&gt;{25990C43-9D24-4DEA-8C40-A541A3566FCF}&lt;/UID&gt;&lt;Title&gt;What Makes a Helpful Online Review A Study of Customer Reviews on Amazon.com&lt;/Title&gt;&lt;Template&gt;Journal Article&lt;/Template&gt;&lt;Star&gt;0&lt;/Star&gt;&lt;Tag&gt;0&lt;/Tag&gt;&lt;Author&gt;Mudambi, Susan M; Schuff, David&lt;/Author&gt;&lt;Year&gt;2010&lt;/Year&gt;&lt;Details&gt;&lt;_accessed&gt;63175162&lt;/_accessed&gt;&lt;_collection_scope&gt;SCIE;SSCI;EI&lt;/_collection_scope&gt;&lt;_created&gt;63175162&lt;/_created&gt;&lt;_doi&gt;10.2307/20721420&lt;/_doi&gt;&lt;_impact_factor&gt;   4.373&lt;/_impact_factor&gt;&lt;_issue&gt;1&lt;/_issue&gt;&lt;_journal&gt;MIS QUARTERLY&lt;/_journal&gt;&lt;_modified&gt;63218574&lt;/_modified&gt;&lt;_pages&gt;185-200&lt;/_pages&gt;&lt;_volume&gt;34&lt;/_volume&gt;&lt;/Details&gt;&lt;Extra&gt;&lt;DBUID&gt;{0F1396E1-13FB-4B19-9925-FB65FFA3767B}&lt;/DBUID&gt;&lt;/Extra&gt;&lt;/Item&gt;&lt;/References&gt;&lt;/Group&gt;&lt;/Citation&gt;_x000a_"/>
    <w:docVar w:name="NE.Ref{A967AB5C-2886-4289-AD32-CE4A5C837314}" w:val=" ADDIN NE.Ref.{A967AB5C-2886-4289-AD32-CE4A5C837314}&lt;Citation&gt;&lt;Group&gt;&lt;References&gt;&lt;Item&gt;&lt;ID&gt;375&lt;/ID&gt;&lt;UID&gt;{386441B2-5A6D-4242-B21D-53C0FC3815E0}&lt;/UID&gt;&lt;Title&gt;Exploring the comparative importance of online hotel reviews&amp;apos; heuristic attributes in review helpfulness: a conjoint analysis approach&lt;/Title&gt;&lt;Template&gt;Journal Article&lt;/Template&gt;&lt;Star&gt;0&lt;/Star&gt;&lt;Tag&gt;0&lt;/Tag&gt;&lt;Author&gt;Yang, Sung-Byung; Shin, Seung-Hun; Joun, Youhee; Koo, Chulmo&lt;/Author&gt;&lt;Year&gt;2017&lt;/Year&gt;&lt;Details&gt;&lt;_accessed&gt;63179260&lt;/_accessed&gt;&lt;_collection_scope&gt;SSCI&lt;/_collection_scope&gt;&lt;_created&gt;63179260&lt;/_created&gt;&lt;_date&gt;61536960&lt;/_date&gt;&lt;_date_display&gt;2017&lt;/_date_display&gt;&lt;_db_updated&gt;PKU Search&lt;/_db_updated&gt;&lt;_doi&gt;10.1080/10548408.2016.1251872&lt;/_doi&gt;&lt;_impact_factor&gt;   2.988&lt;/_impact_factor&gt;&lt;_isbn&gt;1054-8408_x000d__x000a_&lt;/_isbn&gt;&lt;_issue&gt;7&lt;/_issue&gt;&lt;_journal&gt;Journal of Travel &amp;amp; Tourism Marketing&lt;/_journal&gt;&lt;_keywords&gt;review-related attribute_x000d__x000a_; reviewer-related attribute_x000d__x000a_; heuristic attribute importance_x000d__x000a_; conjoint analysis_x000d__x000a_; Online hotel review_x000d__x000a_; review helpfulness_x000d__x000a_; exploratory case study_x000d__x000a_&lt;/_keywords&gt;&lt;_modified&gt;63217036&lt;/_modified&gt;&lt;_number&gt;1&lt;/_number&gt;&lt;_ori_publication&gt;Routledge_x000d__x000a_&lt;/_ori_publication&gt;&lt;_pages&gt;963-985&lt;/_pages&gt;&lt;_url&gt;http://pku.summon.serialssolutions.com/2.0.0/link/0/eLvHCXMwpV07T8MwELagA7DwKCDKS96YUiXOwzYbQkQIgcRQhMQS-akWSlLRZOAP8LuxE6e0SBQJpgzJ2dbZ_u6cO38HQIj6vvcNE1AkbcSJMI2ThNFIJlj6AbP14XAo62D60x25vUfpVXzjLvW7JEt7otYNbUSN3HarMz5t8-PM0zjdkV-naSV9a68JtphstrLl0h-kj7OogvE24jr6GUeeFWlv9PzUyoKtWmAynbNB6db_h7sNNp3_CS-aBbMDVlTeBWtt-nsXrLuq6MP3XfAxS9CDxk2E4osoHI5ea7_drBhYaNgMBA6LUo2h4zc9g0NVNTTQkJVNXS01haPcfWBejye6GttuzyEzrefPxSgvIXM0KbClO98DD-nV4PLac3UbPGEMPvUYFUJqrpIgwQbESGyRQpqDk8SYJpgFSIfKoDCnERMy9pGSPKSEEcZRjIQI90EnL3J1ACBhURBoLWTASKRjxbHm3NdSUkEVoboH-u0MZZOGniMLHOtpq-nMajpzmu4BMj-PWVn_F9FNEZPfROkS0XCp7OHfuz0CG8i6EjaIhY5Bp3yr1AlYnbxUp_Xq_gSYavuR&lt;/_url&gt;&lt;_volume&gt;34&lt;/_volume&gt;&lt;/Details&gt;&lt;Extra&gt;&lt;DBUID&gt;{0F1396E1-13FB-4B19-9925-FB65FFA3767B}&lt;/DBUID&gt;&lt;/Extra&gt;&lt;/Item&gt;&lt;/References&gt;&lt;/Group&gt;&lt;Group&gt;&lt;References&gt;&lt;Item&gt;&lt;ID&gt;377&lt;/ID&gt;&lt;UID&gt;{AB503493-21EA-455D-9652-1196D27F5DB9}&lt;/UID&gt;&lt;Title&gt;Predicting the “helpfulness” of online consumer reviews&lt;/Title&gt;&lt;Template&gt;Journal Article&lt;/Template&gt;&lt;Star&gt;0&lt;/Star&gt;&lt;Tag&gt;0&lt;/Tag&gt;&lt;Author&gt;Singh, Jyoti Prakash; Irani, Seda; Rana, Nripendra P; Dwivedi, Yogesh K; Saumya, Sunil; Kumar Roy, Pradeep&lt;/Author&gt;&lt;Year&gt;2017&lt;/Year&gt;&lt;Details&gt;&lt;_accessed&gt;63179366&lt;/_accessed&gt;&lt;_collection_scope&gt;SSCI&lt;/_collection_scope&gt;&lt;_created&gt;63179366&lt;/_created&gt;&lt;_db_updated&gt;CrossRef&lt;/_db_updated&gt;&lt;_doi&gt;10.1016/j.jbusres.2016.08.008&lt;/_doi&gt;&lt;_impact_factor&gt;   4.028&lt;/_impact_factor&gt;&lt;_isbn&gt;01482963&lt;/_isbn&gt;&lt;_journal&gt;Journal of Business Research&lt;/_journal&gt;&lt;_modified&gt;63179366&lt;/_modified&gt;&lt;_pages&gt;346-355&lt;/_pages&gt;&lt;_tertiary_title&gt;Journal of Business Research&lt;/_tertiary_title&gt;&lt;_url&gt;https://linkinghub.elsevier.com/retrieve/pii/S0148296316304957_x000d__x000a_https://api.elsevier.com/content/article/PII:S0148296316304957?httpAccept=text/plain&lt;/_url&gt;&lt;_volume&gt;70&lt;/_volume&gt;&lt;/Details&gt;&lt;Extra&gt;&lt;DBUID&gt;{0F1396E1-13FB-4B19-9925-FB65FFA3767B}&lt;/DBUID&gt;&lt;/Extra&gt;&lt;/Item&gt;&lt;/References&gt;&lt;/Group&gt;&lt;/Citation&gt;_x000a_"/>
    <w:docVar w:name="NE.Ref{ABD91E2B-1B2E-4398-B82F-F151F5737EA0}" w:val=" ADDIN NE.Ref.{ABD91E2B-1B2E-4398-B82F-F151F5737EA0}&lt;Citation&gt;&lt;Group&gt;&lt;References&gt;&lt;Item&gt;&lt;ID&gt;438&lt;/ID&gt;&lt;UID&gt;{0998C181-1211-47A7-8E26-65F88323CE75}&lt;/UID&gt;&lt;Title&gt;Informational Influence in Organizations: An Integrated Approach to Knowledge Adoption&lt;/Title&gt;&lt;Template&gt;Journal Article&lt;/Template&gt;&lt;Star&gt;0&lt;/Star&gt;&lt;Tag&gt;0&lt;/Tag&gt;&lt;Author&gt;Sussman, Stephanie Watts; Siegal, Wendy Schneier&lt;/Author&gt;&lt;Year&gt;2003&lt;/Year&gt;&lt;Details&gt;&lt;_accessed&gt;63199428&lt;/_accessed&gt;&lt;_collection_scope&gt;SSCI;EI&lt;/_collection_scope&gt;&lt;_created&gt;63199428&lt;/_created&gt;&lt;_db_updated&gt;CrossRef&lt;/_db_updated&gt;&lt;_doi&gt;10.1287/isre.14.1.47.14767&lt;/_doi&gt;&lt;_impact_factor&gt;   2.457&lt;/_impact_factor&gt;&lt;_isbn&gt;1047-7047&lt;/_isbn&gt;&lt;_issue&gt;1&lt;/_issue&gt;&lt;_journal&gt;Information Systems Research&lt;/_journal&gt;&lt;_modified&gt;63199428&lt;/_modified&gt;&lt;_pages&gt;47-65&lt;/_pages&gt;&lt;_tertiary_title&gt;Information Systems Research&lt;/_tertiary_title&gt;&lt;_url&gt;http://pubsonline.informs.org/doi/abs/10.1287/isre.14.1.47.14767_x000d__x000a_https://pubsonline.informs.org/doi/pdf/10.1287/isre.14.1.47.14767&lt;/_url&gt;&lt;_volume&gt;14&lt;/_volume&gt;&lt;/Details&gt;&lt;Extra&gt;&lt;DBUID&gt;{0F1396E1-13FB-4B19-9925-FB65FFA3767B}&lt;/DBUID&gt;&lt;/Extra&gt;&lt;/Item&gt;&lt;/References&gt;&lt;/Group&gt;&lt;/Citation&gt;_x000a_"/>
    <w:docVar w:name="NE.Ref{AD0DDB6F-2823-45AA-982B-805CF4F4064C}" w:val=" ADDIN NE.Ref.{AD0DDB6F-2823-45AA-982B-805CF4F4064C}&lt;Citation&gt;&lt;Group&gt;&lt;References&gt;&lt;Item&gt;&lt;ID&gt;323&lt;/ID&gt;&lt;UID&gt;{1D86B3B0-8669-4A92-94BA-D47EB23BDDA2}&lt;/UID&gt;&lt;Title&gt;矛盾性在线评论对消费者购买态度和行为意向的影响研究&lt;/Title&gt;&lt;Template&gt;Thesis&lt;/Template&gt;&lt;Star&gt;0&lt;/Star&gt;&lt;Tag&gt;0&lt;/Tag&gt;&lt;Author&gt;马艳丽&lt;/Author&gt;&lt;Year&gt;2014&lt;/Year&gt;&lt;Details&gt;&lt;_accessed&gt;63176304&lt;/_accessed&gt;&lt;_created&gt;63176304&lt;/_created&gt;&lt;_db_provider&gt;CNKI: 博士&lt;/_db_provider&gt;&lt;_db_updated&gt;CNKI - Reference&lt;/_db_updated&gt;&lt;_keywords&gt;矛盾性在线评论;矛盾态度;态度;行为意愿&lt;/_keywords&gt;&lt;_modified&gt;63176304&lt;/_modified&gt;&lt;_pages&gt;154&lt;/_pages&gt;&lt;_publisher&gt;山东大学&lt;/_publisher&gt;&lt;_tertiary_author&gt;胡正明&lt;/_tertiary_author&gt;&lt;_url&gt;http://kns.cnki.net/KCMS/detail/detail.aspx?FileName=1014310656.nh&amp;amp;DbName=CDFD2014&lt;/_url&gt;&lt;_volume&gt;博士&lt;/_volume&gt;&lt;_translated_author&gt;Ma, Yanli&lt;/_translated_author&gt;&lt;_translated_tertiary_author&gt;Hu, Zhengming&lt;/_translated_tertiary_author&gt;&lt;/Details&gt;&lt;Extra&gt;&lt;DBUID&gt;{0F1396E1-13FB-4B19-9925-FB65FFA3767B}&lt;/DBUID&gt;&lt;/Extra&gt;&lt;/Item&gt;&lt;/References&gt;&lt;/Group&gt;&lt;/Citation&gt;_x000a_"/>
    <w:docVar w:name="NE.Ref{AD94AEB9-3D7B-442E-A777-16A4524631DC}" w:val=" ADDIN NE.Ref.{AD94AEB9-3D7B-442E-A777-16A4524631DC}&lt;Citation&gt;&lt;Group&gt;&lt;References&gt;&lt;Item&gt;&lt;ID&gt;462&lt;/ID&gt;&lt;UID&gt;{7F86546E-8A1F-44BD-8A0D-B195246545EB}&lt;/UID&gt;&lt;Title&gt;Word of Mouth for Movies: Its Dynamics and Impact on Box Office Revenue&lt;/Title&gt;&lt;Template&gt;Journal Article&lt;/Template&gt;&lt;Star&gt;1&lt;/Star&gt;&lt;Tag&gt;0&lt;/Tag&gt;&lt;Author&gt;Liu, Yong&lt;/Author&gt;&lt;Year&gt;2006&lt;/Year&gt;&lt;Details&gt;&lt;_collection_scope&gt;SSCI&lt;/_collection_scope&gt;&lt;_created&gt;63203743&lt;/_created&gt;&lt;_impact_factor&gt;   7.821&lt;/_impact_factor&gt;&lt;_issue&gt;3&lt;/_issue&gt;&lt;_journal&gt;Journal of Marketing&lt;/_journal&gt;&lt;_modified&gt;63203748&lt;/_modified&gt;&lt;_pages&gt;74-89&lt;/_pages&gt;&lt;_volume&gt;70&lt;/_volume&gt;&lt;/Details&gt;&lt;Extra&gt;&lt;DBUID&gt;{0F1396E1-13FB-4B19-9925-FB65FFA3767B}&lt;/DBUID&gt;&lt;/Extra&gt;&lt;/Item&gt;&lt;/References&gt;&lt;/Group&gt;&lt;/Citation&gt;_x000a_"/>
    <w:docVar w:name="NE.Ref{AE5F786E-E36B-40C3-B2E3-9E9BD776C47A}" w:val=" ADDIN NE.Ref.{AE5F786E-E36B-40C3-B2E3-9E9BD776C47A}&lt;Citation&gt;&lt;Group&gt;&lt;References&gt;&lt;Item&gt;&lt;ID&gt;440&lt;/ID&gt;&lt;UID&gt;{540F396F-CDF3-48E3-B785-C872541AD45F}&lt;/UID&gt;&lt;Title&gt;The Effect of On-Line Consumer Reviews on Consumer Purchasing Intention: The Moderating Role of Involvement&lt;/Title&gt;&lt;Template&gt;Journal Article&lt;/Template&gt;&lt;Star&gt;0&lt;/Star&gt;&lt;Tag&gt;0&lt;/Tag&gt;&lt;Author&gt;Park, Do-Hyung; Lee, Jumin; Han, Ingoo&lt;/Author&gt;&lt;Year&gt;2007&lt;/Year&gt;&lt;Details&gt;&lt;_accessed&gt;63199765&lt;/_accessed&gt;&lt;_collection_scope&gt;SCIE;SSCI&lt;/_collection_scope&gt;&lt;_created&gt;63199765&lt;/_created&gt;&lt;_db_updated&gt;CrossRef&lt;/_db_updated&gt;&lt;_doi&gt;10.2753/JEC1086-4415110405&lt;/_doi&gt;&lt;_impact_factor&gt;   3.439&lt;/_impact_factor&gt;&lt;_isbn&gt;1086-4415&lt;/_isbn&gt;&lt;_issue&gt;4&lt;/_issue&gt;&lt;_journal&gt;International Journal of Electronic Commerce&lt;/_journal&gt;&lt;_modified&gt;63199766&lt;/_modified&gt;&lt;_pages&gt;125-148&lt;/_pages&gt;&lt;_tertiary_title&gt;International Journal of Electronic Commerce&lt;/_tertiary_title&gt;&lt;_url&gt;https://www.tandfonline.com/doi/full/10.2753/JEC1086-4415110405_x000d__x000a_https://www.tandfonline.com/doi/pdf/10.2753/JEC1086-4415110405&lt;/_url&gt;&lt;_volume&gt;11&lt;/_volume&gt;&lt;/Details&gt;&lt;Extra&gt;&lt;DBUID&gt;{0F1396E1-13FB-4B19-9925-FB65FFA3767B}&lt;/DBUID&gt;&lt;/Extra&gt;&lt;/Item&gt;&lt;/References&gt;&lt;/Group&gt;&lt;/Citation&gt;_x000a_"/>
    <w:docVar w:name="NE.Ref{AF490A5D-7BF5-4398-8A03-5C2443CD7F23}" w:val=" ADDIN NE.Ref.{AF490A5D-7BF5-4398-8A03-5C2443CD7F23}&lt;Citation&gt;&lt;Group&gt;&lt;References&gt;&lt;Item&gt;&lt;ID&gt;442&lt;/ID&gt;&lt;UID&gt;{58FDC8BE-3101-4879-9737-AB9AB40D7701}&lt;/UID&gt;&lt;Title&gt;What makes consumers buy from Internet? A longitudinal study of online shopping&lt;/Title&gt;&lt;Template&gt;Journal Article&lt;/Template&gt;&lt;Star&gt;0&lt;/Star&gt;&lt;Tag&gt;0&lt;/Tag&gt;&lt;Author&gt;Limayem, M; Khalifa, M; Frini, A&lt;/Author&gt;&lt;Year&gt;2000&lt;/Year&gt;&lt;Details&gt;&lt;_accessed&gt;63200856&lt;/_accessed&gt;&lt;_created&gt;63200855&lt;/_created&gt;&lt;_date&gt;52594560&lt;/_date&gt;&lt;_date_display&gt;2000&lt;/_date_display&gt;&lt;_db_updated&gt;PKU Search&lt;/_db_updated&gt;&lt;_doi&gt;10.1109/3468.852436&lt;/_doi&gt;&lt;_isbn&gt;1083-4427_x000d__x000a_&lt;/_isbn&gt;&lt;_issue&gt;4&lt;/_issue&gt;&lt;_journal&gt;IEEE Transactions on Systems, Man, and Cybernetics - Part A: Systems and Humans&lt;/_journal&gt;&lt;_keywords&gt;Consumer behavior_x000d__x000a_; Web page design_x000d__x000a_; Companies_x000d__x000a_; Economic forecasting_x000d__x000a_; Internet_x000d__x000a_; Electronic commerce_x000d__x000a_; Consumer electronics_x000d__x000a_; Testing_x000d__x000a_; Business_x000d__x000a_&lt;/_keywords&gt;&lt;_modified&gt;63217035&lt;/_modified&gt;&lt;_number&gt;1&lt;/_number&gt;&lt;_ori_publication&gt;IEEE_x000d__x000a_&lt;/_ori_publication&gt;&lt;_pages&gt;421-432&lt;/_pages&gt;&lt;_url&gt;http://pku.summon.serialssolutions.com/2.0.0/link/0/eLvHCXMwlZ3PT9swFMefVg5oHAZ0oBXG5AOa2CEl_hHHPqEKUU1oCA7jskvkpM8glTVV2xz475cXm6pMXLhFlpxEfv7xbL_v5wFIMUyT_-YEWRKnLfUaucasykqR-zKVrvWWpNcTkj__uTG_7sT4KruO2O1OGoOIXSwaDumxu9qf1FVDJ2fnJhNK6h70DM-Ccmt9f6BUlwKRtw5GopTIozKPp_ZcKm2GoeqrtSjOyBs5VrolZrz7rr_Zg0_Rk2SjYPp9-ICzPmy_BLL3YWcDNdiH_TiIl-wskqZ_fIZbAnezv27aFldRi7lkZfPMSHXCwmkhri7YiD3VlNiomVASLdYxaVntWeBssOVjTZiHhwO4H1_9vvyZxAwLCZe5UImVxiEx_MgPsdKlyjuhtPeOc6ss0eUqa6pUIGHZDUqX29xjast2o1VNuDyErVk9wy_ALJEVtcnRolAoKue9KaUvpVaEvFMDOH1p62IeQBpFtwFJbUEmKUL7DeA72aGg4bVauMpFlUD7EQJVFSOtuGknjWwAfbLB-l2h-tGbpcfwMSjoKcr2K2ytFg2eQG8-bb513eYfrXjCxQ&lt;/_url&gt;&lt;_volume&gt;30&lt;/_volume&gt;&lt;/Details&gt;&lt;Extra&gt;&lt;DBUID&gt;{0F1396E1-13FB-4B19-9925-FB65FFA3767B}&lt;/DBUID&gt;&lt;/Extra&gt;&lt;/Item&gt;&lt;/References&gt;&lt;/Group&gt;&lt;/Citation&gt;_x000a_"/>
    <w:docVar w:name="NE.Ref{B0CABB7D-5A12-4292-87D9-12E2C62F3B0D}" w:val=" ADDIN NE.Ref.{B0CABB7D-5A12-4292-87D9-12E2C62F3B0D}&lt;Citation&gt;&lt;Group&gt;&lt;References&gt;&lt;Item&gt;&lt;ID&gt;395&lt;/ID&gt;&lt;UID&gt;{E5B0EF8D-D163-492A-9C88-664B0FB8BE8E}&lt;/UID&gt;&lt;Title&gt;What makes population perception of review helpfulness: an information processing perspective&lt;/Title&gt;&lt;Template&gt;Journal Article&lt;/Template&gt;&lt;Star&gt;0&lt;/Star&gt;&lt;Tag&gt;0&lt;/Tag&gt;&lt;Author&gt;Guo, Bin; Zhou, Shasha&lt;/Author&gt;&lt;Year&gt;2017&lt;/Year&gt;&lt;Details&gt;&lt;_accessed&gt;63182170&lt;/_accessed&gt;&lt;_collection_scope&gt;SSCI&lt;/_collection_scope&gt;&lt;_created&gt;63182170&lt;/_created&gt;&lt;_db_updated&gt;CrossRef&lt;/_db_updated&gt;&lt;_doi&gt;10.1007/s10660-016-9234-7&lt;/_doi&gt;&lt;_impact_factor&gt;   1.940&lt;/_impact_factor&gt;&lt;_isbn&gt;1389-5753&lt;/_isbn&gt;&lt;_issue&gt;4&lt;/_issue&gt;&lt;_journal&gt;Electronic Commerce Research&lt;/_journal&gt;&lt;_modified&gt;63182170&lt;/_modified&gt;&lt;_pages&gt;585-608&lt;/_pages&gt;&lt;_tertiary_title&gt;Electron Commer Res&lt;/_tertiary_title&gt;&lt;_url&gt;http://link.springer.com/10.1007/s10660-016-9234-7_x000d__x000a_http://link.springer.com/content/pdf/10.1007/s10660-016-9234-7&lt;/_url&gt;&lt;_volume&gt;17&lt;/_volume&gt;&lt;/Details&gt;&lt;Extra&gt;&lt;DBUID&gt;{0F1396E1-13FB-4B19-9925-FB65FFA3767B}&lt;/DBUID&gt;&lt;/Extra&gt;&lt;/Item&gt;&lt;/References&gt;&lt;/Group&gt;&lt;/Citation&gt;_x000a_"/>
    <w:docVar w:name="NE.Ref{B13C9A89-486A-48A4-AB9D-363AB72B3B04}" w:val=" ADDIN NE.Ref.{B13C9A89-486A-48A4-AB9D-363AB72B3B04}&lt;Citation&gt;&lt;Group&gt;&lt;References&gt;&lt;Item&gt;&lt;ID&gt;319&lt;/ID&gt;&lt;UID&gt;{CCBE7389-AF27-41E4-9C0E-FD8336745CF9}&lt;/UID&gt;&lt;Title&gt;网络口碑中追加评论的有用性感知研究&lt;/Title&gt;&lt;Template&gt;Journal Article&lt;/Template&gt;&lt;Star&gt;0&lt;/Star&gt;&lt;Tag&gt;0&lt;/Tag&gt;&lt;Author&gt;王长征; 何钐; 王魁&lt;/Author&gt;&lt;Year&gt;2015&lt;/Year&gt;&lt;Details&gt;&lt;_accessed&gt;63175479&lt;/_accessed&gt;&lt;_author_aff&gt;武汉大学经济与管理学院;&lt;/_author_aff&gt;&lt;_collection_scope&gt;CSSCI-C;PKU&lt;/_collection_scope&gt;&lt;_created&gt;63175479&lt;/_created&gt;&lt;_date&gt;60684480&lt;/_date&gt;&lt;_db_provider&gt;CNKI: 期刊&lt;/_db_provider&gt;&lt;_db_updated&gt;CNKI - Reference&lt;/_db_updated&gt;&lt;_issue&gt;03&lt;/_issue&gt;&lt;_journal&gt;管理科学&lt;/_journal&gt;&lt;_keywords&gt;一次性评论;追加评论;归因理论;时间距离;评论有用性&lt;/_keywords&gt;&lt;_language&gt;Chinese&lt;/_language&gt;&lt;_modified&gt;63175479&lt;/_modified&gt;&lt;_pages&gt;102-114&lt;/_pages&gt;&lt;_url&gt;http://kns.cnki.net/KCMS/detail/detail.aspx?FileName=JCJJ201503009&amp;amp;DbName=CJFQ2015&lt;/_url&gt;&lt;_volume&gt;28&lt;/_volume&gt;&lt;_translated_author&gt;Wang, Zhangzheng;He, Shan;Wang, Kui&lt;/_translated_author&gt;&lt;/Details&gt;&lt;Extra&gt;&lt;DBUID&gt;{0F1396E1-13FB-4B19-9925-FB65FFA3767B}&lt;/DBUID&gt;&lt;/Extra&gt;&lt;/Item&gt;&lt;/References&gt;&lt;/Group&gt;&lt;/Citation&gt;_x000a_"/>
    <w:docVar w:name="NE.Ref{B1F231A7-ACF7-44F0-9456-F7212B5F4006}" w:val=" ADDIN NE.Ref.{B1F231A7-ACF7-44F0-9456-F7212B5F4006}&lt;Citation&gt;&lt;Group&gt;&lt;References&gt;&lt;Item&gt;&lt;ID&gt;453&lt;/ID&gt;&lt;UID&gt;{0B9D2E4B-2054-4126-9478-F3C22BEE99A2}&lt;/UID&gt;&lt;Title&gt;EFFECT OF ELECTRONIC WORD-OF-MOUTH ON CONSUMER PURCHASE INTENTION: THE PERSPECTIVE OF GENDER DIFFERENCES&lt;/Title&gt;&lt;Template&gt;Journal Article&lt;/Template&gt;&lt;Star&gt;0&lt;/Star&gt;&lt;Tag&gt;0&lt;/Tag&gt;&lt;Author&gt;Fan, Yi-Wen; Miao, Yi-Feng&lt;/Author&gt;&lt;Year&gt;2012&lt;/Year&gt;&lt;Details&gt;&lt;_created&gt;63201430&lt;/_created&gt;&lt;_issue&gt;3&lt;/_issue&gt;&lt;_journal&gt;International Journal of Electronic Business Management&lt;/_journal&gt;&lt;_modified&gt;63201437&lt;/_modified&gt;&lt;_pages&gt;175-181&lt;/_pages&gt;&lt;_volume&gt;10&lt;/_volume&gt;&lt;/Details&gt;&lt;Extra&gt;&lt;DBUID&gt;{0F1396E1-13FB-4B19-9925-FB65FFA3767B}&lt;/DBUID&gt;&lt;/Extra&gt;&lt;/Item&gt;&lt;/References&gt;&lt;/Group&gt;&lt;/Citation&gt;_x000a_"/>
    <w:docVar w:name="NE.Ref{B2A3174A-EB19-46A4-914F-499E64A6C2A2}" w:val=" ADDIN NE.Ref.{B2A3174A-EB19-46A4-914F-499E64A6C2A2}&lt;Citation&gt;&lt;Group&gt;&lt;References&gt;&lt;Item&gt;&lt;ID&gt;314&lt;/ID&gt;&lt;UID&gt;{25990C43-9D24-4DEA-8C40-A541A3566FCF}&lt;/UID&gt;&lt;Title&gt;What Makes a Helpful Online Review A Study of Customer Reviews on Amazon.com&lt;/Title&gt;&lt;Template&gt;Journal Article&lt;/Template&gt;&lt;Star&gt;0&lt;/Star&gt;&lt;Tag&gt;0&lt;/Tag&gt;&lt;Author&gt;Mudambi, Susan M; Schuff, David&lt;/Author&gt;&lt;Year&gt;2010&lt;/Year&gt;&lt;Details&gt;&lt;_accessed&gt;63175162&lt;/_accessed&gt;&lt;_collection_scope&gt;SCIE;SSCI;EI&lt;/_collection_scope&gt;&lt;_created&gt;63175162&lt;/_created&gt;&lt;_doi&gt;10.2307/20721420&lt;/_doi&gt;&lt;_impact_factor&gt;   4.373&lt;/_impact_factor&gt;&lt;_issue&gt;1&lt;/_issue&gt;&lt;_journal&gt;MIS QUARTERLY&lt;/_journal&gt;&lt;_modified&gt;63218574&lt;/_modified&gt;&lt;_pages&gt;185-200&lt;/_pages&gt;&lt;_volume&gt;34&lt;/_volume&gt;&lt;/Details&gt;&lt;Extra&gt;&lt;DBUID&gt;{0F1396E1-13FB-4B19-9925-FB65FFA3767B}&lt;/DBUID&gt;&lt;/Extra&gt;&lt;/Item&gt;&lt;/References&gt;&lt;/Group&gt;&lt;/Citation&gt;_x000a_"/>
    <w:docVar w:name="NE.Ref{B34CEB36-C94F-4467-AE59-71FBBF198913}" w:val=" ADDIN NE.Ref.{B34CEB36-C94F-4467-AE59-71FBBF198913}&lt;Citation&gt;&lt;Group&gt;&lt;References&gt;&lt;Item&gt;&lt;ID&gt;332&lt;/ID&gt;&lt;UID&gt;{2A328C74-1511-4C98-BF86-AB631AF7119F}&lt;/UID&gt;&lt;Title&gt;追加评论对消费者购买意愿影响的实证研究&lt;/Title&gt;&lt;Template&gt;Thesis&lt;/Template&gt;&lt;Star&gt;1&lt;/Star&gt;&lt;Tag&gt;5&lt;/Tag&gt;&lt;Author&gt;黄秋萍&lt;/Author&gt;&lt;Year&gt;2016&lt;/Year&gt;&lt;Details&gt;&lt;_accessed&gt;63176705&lt;/_accessed&gt;&lt;_created&gt;63176705&lt;/_created&gt;&lt;_db_provider&gt;CNKI: 硕士&lt;/_db_provider&gt;&lt;_db_updated&gt;CNKI - Reference&lt;/_db_updated&gt;&lt;_keywords&gt;网络购物;追加评论;网络消费者;购买意愿;实证研究&lt;/_keywords&gt;&lt;_modified&gt;63180882&lt;/_modified&gt;&lt;_pages&gt;72&lt;/_pages&gt;&lt;_publisher&gt;东南大学&lt;/_publisher&gt;&lt;_tertiary_author&gt;仲伟俊&lt;/_tertiary_author&gt;&lt;_url&gt;http://kns.cnki.net/KCMS/detail/detail.aspx?FileName=1016328297.nh&amp;amp;DbName=CMFD2017&lt;/_url&gt;&lt;_volume&gt;硕士&lt;/_volume&gt;&lt;_translated_author&gt;Huang, Qiuping&lt;/_translated_author&gt;&lt;_translated_tertiary_author&gt;Zhong, Weijun&lt;/_translated_tertiary_author&gt;&lt;/Details&gt;&lt;Extra&gt;&lt;DBUID&gt;{0F1396E1-13FB-4B19-9925-FB65FFA3767B}&lt;/DBUID&gt;&lt;/Extra&gt;&lt;/Item&gt;&lt;/References&gt;&lt;/Group&gt;&lt;/Citation&gt;_x000a_"/>
    <w:docVar w:name="NE.Ref{B748652A-0059-4F48-A1C7-E918EC4BA148}" w:val=" ADDIN NE.Ref.{B748652A-0059-4F48-A1C7-E918EC4BA148}&lt;Citation&gt;&lt;Group&gt;&lt;References&gt;&lt;Item&gt;&lt;ID&gt;348&lt;/ID&gt;&lt;UID&gt;{0721AB2C-6E9C-45B5-B093-AE7693782F20}&lt;/UID&gt;&lt;Title&gt;Estimating the Helpfulness and Economic Impact of Product Reviews: Mining Text and Reviewer Characteristics&lt;/Title&gt;&lt;Template&gt;Journal Article&lt;/Template&gt;&lt;Star&gt;1&lt;/Star&gt;&lt;Tag&gt;5&lt;/Tag&gt;&lt;Author&gt;Ghose, Anindya; Ipeirotis, Panagiotis G&lt;/Author&gt;&lt;Year&gt;2011&lt;/Year&gt;&lt;Details&gt;&lt;_accessed&gt;63177892&lt;/_accessed&gt;&lt;_collection_scope&gt;SCI;SCIE;EI&lt;/_collection_scope&gt;&lt;_created&gt;63177804&lt;/_created&gt;&lt;_doi&gt;10.1109/TKDE.2010.188&lt;/_doi&gt;&lt;_impact_factor&gt;   3.857&lt;/_impact_factor&gt;&lt;_issue&gt;10&lt;/_issue&gt;&lt;_journal&gt;IEEE TRANSACTIONS ON KNOWLEDGE AND DATA ENGINEERING&lt;/_journal&gt;&lt;_modified&gt;63203981&lt;/_modified&gt;&lt;_pages&gt;1498-1512&lt;/_pages&gt;&lt;_volume&gt;23&lt;/_volume&gt;&lt;/Details&gt;&lt;Extra&gt;&lt;DBUID&gt;{0F1396E1-13FB-4B19-9925-FB65FFA3767B}&lt;/DBUID&gt;&lt;/Extra&gt;&lt;/Item&gt;&lt;/References&gt;&lt;/Group&gt;&lt;Group&gt;&lt;References&gt;&lt;Item&gt;&lt;ID&gt;352&lt;/ID&gt;&lt;UID&gt;{87FD7FAE-E331-4DEF-9C05-F2F195212482}&lt;/UID&gt;&lt;Title&gt;Understanding review helpfulness as a function of reviewer reputation, review rating, and review depth&lt;/Title&gt;&lt;Template&gt;Journal Article&lt;/Template&gt;&lt;Star&gt;1&lt;/Star&gt;&lt;Tag&gt;0&lt;/Tag&gt;&lt;Author&gt;Chua, Alton Y K; Banerjee, Snehasish&lt;/Author&gt;&lt;Year&gt;2015&lt;/Year&gt;&lt;Details&gt;&lt;_accessed&gt;63177847&lt;/_accessed&gt;&lt;_collection_scope&gt;SCIE;SSCI;EI&lt;/_collection_scope&gt;&lt;_created&gt;63177847&lt;/_created&gt;&lt;_db_updated&gt;CrossRef&lt;/_db_updated&gt;&lt;_doi&gt;10.1002/asi.23180&lt;/_doi&gt;&lt;_impact_factor&gt;   2.738&lt;/_impact_factor&gt;&lt;_issue&gt;2&lt;/_issue&gt;&lt;_journal&gt;Journal of the Association for Information Science and Technology&lt;/_journal&gt;&lt;_modified&gt;63220952&lt;/_modified&gt;&lt;_pages&gt;354-362&lt;/_pages&gt;&lt;_tertiary_title&gt;J Assn Inf Sci Tec&lt;/_tertiary_title&gt;&lt;_url&gt;http://doi.wiley.com/10.1002/asi.23180_x000d__x000a_https://onlinelibrary.wiley.com/doi/full/10.1002/asi.23180&lt;/_url&gt;&lt;_volume&gt;66&lt;/_volume&gt;&lt;/Details&gt;&lt;Extra&gt;&lt;DBUID&gt;{0F1396E1-13FB-4B19-9925-FB65FFA3767B}&lt;/DBUID&gt;&lt;/Extra&gt;&lt;/Item&gt;&lt;/References&gt;&lt;/Group&gt;&lt;/Citation&gt;_x000a_"/>
    <w:docVar w:name="NE.Ref{B949C9BD-9F42-4068-B0DE-5494E7E2FA16}" w:val=" ADDIN NE.Ref.{B949C9BD-9F42-4068-B0DE-5494E7E2FA16}&lt;Citation&gt;&lt;Group&gt;&lt;References&gt;&lt;Item&gt;&lt;ID&gt;314&lt;/ID&gt;&lt;UID&gt;{25990C43-9D24-4DEA-8C40-A541A3566FCF}&lt;/UID&gt;&lt;Title&gt;What Makes a Helpful Online Review A Study of Customer Reviews on Amazon.com&lt;/Title&gt;&lt;Template&gt;Journal Article&lt;/Template&gt;&lt;Star&gt;0&lt;/Star&gt;&lt;Tag&gt;0&lt;/Tag&gt;&lt;Author&gt;Mudambi, Susan M; Schuff, David&lt;/Author&gt;&lt;Year&gt;2010&lt;/Year&gt;&lt;Details&gt;&lt;_accessed&gt;63175162&lt;/_accessed&gt;&lt;_collection_scope&gt;SCIE;SSCI;EI&lt;/_collection_scope&gt;&lt;_created&gt;63175162&lt;/_created&gt;&lt;_doi&gt;10.2307/20721420&lt;/_doi&gt;&lt;_impact_factor&gt;   4.373&lt;/_impact_factor&gt;&lt;_issue&gt;1&lt;/_issue&gt;&lt;_journal&gt;MIS QUARTERLY&lt;/_journal&gt;&lt;_modified&gt;63218574&lt;/_modified&gt;&lt;_pages&gt;185-200&lt;/_pages&gt;&lt;_volume&gt;34&lt;/_volume&gt;&lt;/Details&gt;&lt;Extra&gt;&lt;DBUID&gt;{0F1396E1-13FB-4B19-9925-FB65FFA3767B}&lt;/DBUID&gt;&lt;/Extra&gt;&lt;/Item&gt;&lt;/References&gt;&lt;/Group&gt;&lt;/Citation&gt;_x000a_"/>
    <w:docVar w:name="NE.Ref{BA8472F3-D00B-459F-8889-449FD6227BEF}" w:val=" ADDIN NE.Ref.{BA8472F3-D00B-459F-8889-449FD6227BEF}&lt;Citation&gt;&lt;Group&gt;&lt;References&gt;&lt;Item&gt;&lt;ID&gt;311&lt;/ID&gt;&lt;UID&gt;{A7D94014-1177-4382-86A3-07419CC2DC57}&lt;/UID&gt;&lt;Title&gt;The Effect of Word of Mouth on Sales: Online Book Reviews&lt;/Title&gt;&lt;Template&gt;Journal Article&lt;/Template&gt;&lt;Star&gt;1&lt;/Star&gt;&lt;Tag&gt;5&lt;/Tag&gt;&lt;Author&gt;Chevalier, Judith A; Mayzlin, Dina&lt;/Author&gt;&lt;Year&gt;2006&lt;/Year&gt;&lt;Details&gt;&lt;_accessed&gt;63175132&lt;/_accessed&gt;&lt;_collection_scope&gt;SSCI&lt;/_collection_scope&gt;&lt;_created&gt;63175132&lt;/_created&gt;&lt;_date&gt;55751040&lt;/_date&gt;&lt;_date_display&gt;2006&lt;/_date_display&gt;&lt;_db_updated&gt;PKU Search&lt;/_db_updated&gt;&lt;_doi&gt;10.1509/jmkr.43.3.345&lt;/_doi&gt;&lt;_impact_factor&gt;   4.200&lt;/_impact_factor&gt;&lt;_isbn&gt;0022-2437_x000d__x000a_&lt;/_isbn&gt;&lt;_issue&gt;3_x000d__x000a_&lt;/_issue&gt;&lt;_journal&gt;Journal of Marketing Research&lt;/_journal&gt;&lt;_keywords&gt;Literature_x000d__x000a_; Customers_x000d__x000a_; Variable coefficients_x000d__x000a_; Shipping_x000d__x000a_; Books_x000d__x000a_; Coefficients_x000d__x000a_; Data sampling_x000d__x000a_; Astronomical magnitude_x000d__x000a_; Marketing strategies_x000d__x000a_; Marketing_x000d__x000a_; Technology application_x000d__x000a_; Computer services industry_x000d__x000a_; Word of mouth marketing_x000d__x000a_; Company sales and earnings_x000d__x000a_; Economic aspects_x000d__x000a_; Book reviews_x000d__x000a_; Book reviewing_x000d__x000a_&lt;/_keywords&gt;&lt;_modified&gt;63192147&lt;/_modified&gt;&lt;_number&gt;1&lt;/_number&gt;&lt;_ori_publication&gt;American Marketing Association_x000d__x000a_&lt;/_ori_publication&gt;&lt;_pages&gt;345_x000d__x000a_-354_x000d__x000a_&lt;/_pages&gt;&lt;_url&gt;http://pku.summon.serialssolutions.com/2.0.0/link/0/eLvHCXMwnV1LS8NAEB7aHsSL72J9sRf1VN1ks2niRYq0iFgQVAQvYTfZFaymtWn_vzObRFrBiwSSwy5k2Nd8szPzDYDwL3j315lgMx16OrZKWSN7sZUqEibKZGCUp4Sj7X4dRfcP_nAg7xoQ1akxFGXpwgSdUx_xkv4wl7gmQ1RE8fX0q0vlo8jNWtXSaEITNX5Job_EIsV7NWk48e-tqKDqIF4ORnSqZbj5fym2YKOCk6xfzv82NEy-A2t1NPsuxLgMWMlQzCaWvaCpSd8RFc5jk5w9oljFFSsJRxklPrDSW1DswfNw8HRz262qJXRRZVOoGpoGCJelUVZzHGSEVlFI5PCWh7GvM427U8g05Jn2fMW1H6bcaiNjgQgvMqloQyuf5GYfWOqpyOtZoW3o6GS0H2iug4zgXWQy1YGzegCTaUmKkZAxgeAjef8cz5JAJPgEsgOnNLxJVVATXwVdORRvalEUSR_RRoD2qfQ6cO760aaaz1SqqtwAFIfoqVZ6tt1M_Py3noaDvxoOYb28NqGgvSNozWcLcwzN6Xhx4pbJNz05xpQ&lt;/_url&gt;&lt;_volume&gt;43&lt;/_volume&gt;&lt;/Details&gt;&lt;Extra&gt;&lt;DBUID&gt;{0F1396E1-13FB-4B19-9925-FB65FFA3767B}&lt;/DBUID&gt;&lt;/Extra&gt;&lt;/Item&gt;&lt;/References&gt;&lt;/Group&gt;&lt;/Citation&gt;_x000a_"/>
    <w:docVar w:name="NE.Ref{BB8257CB-FF1E-45DB-B6A5-7B8067A903E3}" w:val=" ADDIN NE.Ref.{BB8257CB-FF1E-45DB-B6A5-7B8067A903E3}&lt;Citation&gt;&lt;Group&gt;&lt;References&gt;&lt;Item&gt;&lt;ID&gt;394&lt;/ID&gt;&lt;UID&gt;{86B4C91C-5E1D-4DA9-BC40-A5ADD2DE542C}&lt;/UID&gt;&lt;Title&gt;Understanding the role of interpersonal identification in online review evaluation: An information processing perspective&lt;/Title&gt;&lt;Template&gt;Journal Article&lt;/Template&gt;&lt;Star&gt;1&lt;/Star&gt;&lt;Tag&gt;5&lt;/Tag&gt;&lt;Author&gt;Davis, Joshua M; Agrawal, Deepti&lt;/Author&gt;&lt;Year&gt;2018&lt;/Year&gt;&lt;Details&gt;&lt;_accessed&gt;63182146&lt;/_accessed&gt;&lt;_collection_scope&gt;SSCI;EI&lt;/_collection_scope&gt;&lt;_created&gt;63182146&lt;/_created&gt;&lt;_doi&gt;10.1016/j.ijinfomgt.2017.08.001&lt;/_doi&gt;&lt;_impact_factor&gt;   5.063&lt;/_impact_factor&gt;&lt;_issue&gt;1&lt;/_issue&gt;&lt;_journal&gt;INTERNATIONAL JOURNAL OF INFORMATION MANAGEMENT&lt;/_journal&gt;&lt;_modified&gt;63182148&lt;/_modified&gt;&lt;_pages&gt;140-149&lt;/_pages&gt;&lt;_volume&gt;38&lt;/_volume&gt;&lt;/Details&gt;&lt;Extra&gt;&lt;DBUID&gt;{0F1396E1-13FB-4B19-9925-FB65FFA3767B}&lt;/DBUID&gt;&lt;/Extra&gt;&lt;/Item&gt;&lt;/References&gt;&lt;/Group&gt;&lt;/Citation&gt;_x000a_"/>
    <w:docVar w:name="NE.Ref{BCFC79DC-A8B4-481B-9577-2A7F4B0FE96A}" w:val=" ADDIN NE.Ref.{BCFC79DC-A8B4-481B-9577-2A7F4B0FE96A}&lt;Citation&gt;&lt;Group&gt;&lt;References&gt;&lt;Item&gt;&lt;ID&gt;319&lt;/ID&gt;&lt;UID&gt;{CCBE7389-AF27-41E4-9C0E-FD8336745CF9}&lt;/UID&gt;&lt;Title&gt;网络口碑中追加评论的有用性感知研究&lt;/Title&gt;&lt;Template&gt;Journal Article&lt;/Template&gt;&lt;Star&gt;0&lt;/Star&gt;&lt;Tag&gt;0&lt;/Tag&gt;&lt;Author&gt;王长征; 何钐; 王魁&lt;/Author&gt;&lt;Year&gt;2015&lt;/Year&gt;&lt;Details&gt;&lt;_accessed&gt;63175479&lt;/_accessed&gt;&lt;_author_aff&gt;武汉大学经济与管理学院;&lt;/_author_aff&gt;&lt;_collection_scope&gt;CSSCI-C;PKU&lt;/_collection_scope&gt;&lt;_created&gt;63175479&lt;/_created&gt;&lt;_date&gt;60684480&lt;/_date&gt;&lt;_db_provider&gt;CNKI: 期刊&lt;/_db_provider&gt;&lt;_db_updated&gt;CNKI - Reference&lt;/_db_updated&gt;&lt;_issue&gt;03&lt;/_issue&gt;&lt;_journal&gt;管理科学&lt;/_journal&gt;&lt;_keywords&gt;一次性评论;追加评论;归因理论;时间距离;评论有用性&lt;/_keywords&gt;&lt;_language&gt;Chinese&lt;/_language&gt;&lt;_modified&gt;63175479&lt;/_modified&gt;&lt;_pages&gt;102-114&lt;/_pages&gt;&lt;_url&gt;http://kns.cnki.net/KCMS/detail/detail.aspx?FileName=JCJJ201503009&amp;amp;DbName=CJFQ2015&lt;/_url&gt;&lt;_volume&gt;28&lt;/_volume&gt;&lt;_translated_author&gt;Wang, Zhangzheng;He, Shan;Wang, Kui&lt;/_translated_author&gt;&lt;/Details&gt;&lt;Extra&gt;&lt;DBUID&gt;{0F1396E1-13FB-4B19-9925-FB65FFA3767B}&lt;/DBUID&gt;&lt;/Extra&gt;&lt;/Item&gt;&lt;/References&gt;&lt;/Group&gt;&lt;Group&gt;&lt;References&gt;&lt;Item&gt;&lt;ID&gt;318&lt;/ID&gt;&lt;UID&gt;{A85184F3-C559-4268-95DE-15715F9CE797}&lt;/UID&gt;&lt;Title&gt;考虑口碑衰竭效应时追加评论对网络口碑传播的影响研究&lt;/Title&gt;&lt;Template&gt;Journal Article&lt;/Template&gt;&lt;Star&gt;0&lt;/Star&gt;&lt;Tag&gt;0&lt;/Tag&gt;&lt;Author&gt;邓卫华; 易明&lt;/Author&gt;&lt;Year&gt;2019&lt;/Year&gt;&lt;Details&gt;&lt;_accessed&gt;63175479&lt;/_accessed&gt;&lt;_author_aff&gt;华中农业大学公共管理学院;华中师范大学信息管理学院;&lt;/_author_aff&gt;&lt;_collection_scope&gt;CSSCI-C;PKU&lt;/_collection_scope&gt;&lt;_created&gt;63175479&lt;/_created&gt;&lt;_date&gt;62717760&lt;/_date&gt;&lt;_db_provider&gt;CNKI: 期刊&lt;/_db_provider&gt;&lt;_db_updated&gt;CNKI - Reference&lt;/_db_updated&gt;&lt;_issue&gt;04&lt;/_issue&gt;&lt;_journal&gt;管理学报&lt;/_journal&gt;&lt;_keywords&gt;追评;网络口碑;信息传播;Bass模型;仿真&lt;/_keywords&gt;&lt;_language&gt;Chinese&lt;/_language&gt;&lt;_modified&gt;63175479&lt;/_modified&gt;&lt;_pages&gt;595-602&lt;/_pages&gt;&lt;_url&gt;http://kns.cnki.net/KCMS/detail/detail.aspx?FileName=GLXB201904015&amp;amp;DbName=CJFQ2019&lt;/_url&gt;&lt;_volume&gt;16&lt;/_volume&gt;&lt;_translated_author&gt;Deng, Weihua;Yi, Ming&lt;/_translated_author&gt;&lt;/Details&gt;&lt;Extra&gt;&lt;DBUID&gt;{0F1396E1-13FB-4B19-9925-FB65FFA3767B}&lt;/DBUID&gt;&lt;/Extra&gt;&lt;/Item&gt;&lt;/References&gt;&lt;/Group&gt;&lt;Group&gt;&lt;References&gt;&lt;Item&gt;&lt;ID&gt;320&lt;/ID&gt;&lt;UID&gt;{99652BE1-11DC-4776-B671-2E18EE3C72E7}&lt;/UID&gt;&lt;Title&gt;在线初次评论与在线追加评论对商品销量影响的比较研究&lt;/Title&gt;&lt;Template&gt;Journal Article&lt;/Template&gt;&lt;Star&gt;0&lt;/Star&gt;&lt;Tag&gt;0&lt;/Tag&gt;&lt;Author&gt;石文华; 王璐; 绳娜; 蔡嘉龙&lt;/Author&gt;&lt;Year&gt;2018&lt;/Year&gt;&lt;Details&gt;&lt;_accessed&gt;63175480&lt;/_accessed&gt;&lt;_author_aff&gt;北京邮电大学经济管理学院;&lt;/_author_aff&gt;&lt;_collection_scope&gt;CSSCI-C;PKU&lt;/_collection_scope&gt;&lt;_created&gt;63175479&lt;/_created&gt;&lt;_date&gt;62105760&lt;/_date&gt;&lt;_db_provider&gt;CNKI: 期刊&lt;/_db_provider&gt;&lt;_db_updated&gt;CNKI - Reference&lt;/_db_updated&gt;&lt;_issue&gt;01&lt;/_issue&gt;&lt;_journal&gt;管理评论&lt;/_journal&gt;&lt;_keywords&gt;在线初次评论;在线追加评论;评论情感倾向;商品销量&lt;/_keywords&gt;&lt;_language&gt;Chinese&lt;/_language&gt;&lt;_modified&gt;63175480&lt;/_modified&gt;&lt;_pages&gt;144-153&lt;/_pages&gt;&lt;_url&gt;http://kns.cnki.net/KCMS/detail/detail.aspx?FileName=ZWGD201801014&amp;amp;DbName=CJFQ2018&lt;/_url&gt;&lt;_volume&gt;30&lt;/_volume&gt;&lt;_translated_author&gt;Shi, Wenhua;Wang, Lu;Sheng, Na;Cai, Jialong&lt;/_translated_author&gt;&lt;/Details&gt;&lt;Extra&gt;&lt;DBUID&gt;{0F1396E1-13FB-4B19-9925-FB65FFA3767B}&lt;/DBUID&gt;&lt;/Extra&gt;&lt;/Item&gt;&lt;/References&gt;&lt;/Group&gt;&lt;/Citation&gt;_x000a_"/>
    <w:docVar w:name="NE.Ref{BE24239B-C5AE-40DF-A3BA-6686EABA01FE}" w:val=" ADDIN NE.Ref.{BE24239B-C5AE-40DF-A3BA-6686EABA01FE}&lt;Citation&gt;&lt;Group&gt;&lt;References&gt;&lt;Item&gt;&lt;ID&gt;306&lt;/ID&gt;&lt;UID&gt;{B10FB95D-6AE1-4D4E-89C4-10A4C4B06AF6}&lt;/UID&gt;&lt;Title&gt;矛盾性追加评论对感知有用性的影响效应研究&lt;/Title&gt;&lt;Template&gt;Journal Article&lt;/Template&gt;&lt;Star&gt;0&lt;/Star&gt;&lt;Tag&gt;0&lt;/Tag&gt;&lt;Author&gt;李琪; 任小静&lt;/Author&gt;&lt;Year&gt;2017&lt;/Year&gt;&lt;Details&gt;&lt;_accessed&gt;63174956&lt;/_accessed&gt;&lt;_author_aff&gt;西安交通大学经济与金融学院;&lt;/_author_aff&gt;&lt;_collection_scope&gt;CSSCI-C;PKU&lt;/_collection_scope&gt;&lt;_created&gt;63174956&lt;/_created&gt;&lt;_date&gt;61824960&lt;/_date&gt;&lt;_db_provider&gt;CNKI: 期刊&lt;/_db_provider&gt;&lt;_db_updated&gt;CNKI - Reference&lt;/_db_updated&gt;&lt;_issue&gt;04&lt;/_issue&gt;&lt;_journal&gt;管理科学&lt;/_journal&gt;&lt;_keywords&gt;在线评论;追加评论;矛盾性追加评论;产品卷入度;感知有用性&lt;/_keywords&gt;&lt;_language&gt;Chinese&lt;/_language&gt;&lt;_modified&gt;63174956&lt;/_modified&gt;&lt;_pages&gt;139-150&lt;/_pages&gt;&lt;_url&gt;http://kns.cnki.net/KCMS/detail/detail.aspx?FileName=JCJJ201704011&amp;amp;DbName=CJFQ2017&lt;/_url&gt;&lt;_volume&gt;30&lt;/_volume&gt;&lt;_translated_author&gt;Li, Qi;Ren, Xiaojing&lt;/_translated_author&gt;&lt;/Details&gt;&lt;Extra&gt;&lt;DBUID&gt;{0F1396E1-13FB-4B19-9925-FB65FFA3767B}&lt;/DBUID&gt;&lt;/Extra&gt;&lt;/Item&gt;&lt;/References&gt;&lt;/Group&gt;&lt;/Citation&gt;_x000a_"/>
    <w:docVar w:name="NE.Ref{BEE10DCC-C4C2-4242-8336-445CB733D9DA}" w:val=" ADDIN NE.Ref.{BEE10DCC-C4C2-4242-8336-445CB733D9DA}&lt;Citation&gt;&lt;Group&gt;&lt;References&gt;&lt;Item&gt;&lt;ID&gt;371&lt;/ID&gt;&lt;UID&gt;{8816934A-CBD9-490D-A94E-C544B2D812FA}&lt;/UID&gt;&lt;Title&gt;Social influence&amp;apos;s impact on reader perceptions of online reviews&lt;/Title&gt;&lt;Template&gt;Journal Article&lt;/Template&gt;&lt;Star&gt;0&lt;/Star&gt;&lt;Tag&gt;0&lt;/Tag&gt;&lt;Author&gt;Cheng, Yi-Hsiu; Ho, Hui-Yi&lt;/Author&gt;&lt;Year&gt;2015&lt;/Year&gt;&lt;Details&gt;&lt;_accessed&gt;63178191&lt;/_accessed&gt;&lt;_collection_scope&gt;SSCI&lt;/_collection_scope&gt;&lt;_created&gt;63178191&lt;/_created&gt;&lt;_db_updated&gt;CrossRef&lt;/_db_updated&gt;&lt;_doi&gt;10.1016/j.jbusres.2014.11.046&lt;/_doi&gt;&lt;_impact_factor&gt;   4.028&lt;/_impact_factor&gt;&lt;_isbn&gt;01482963&lt;/_isbn&gt;&lt;_issue&gt;4&lt;/_issue&gt;&lt;_journal&gt;Journal of Business Research&lt;/_journal&gt;&lt;_modified&gt;63178191&lt;/_modified&gt;&lt;_pages&gt;883-887&lt;/_pages&gt;&lt;_tertiary_title&gt;Journal of Business Research&lt;/_tertiary_title&gt;&lt;_url&gt;https://linkinghub.elsevier.com/retrieve/pii/S0148296314004007_x000d__x000a_https://api.elsevier.com/content/article/PII:S0148296314004007?httpAccept=text/xml&lt;/_url&gt;&lt;_volume&gt;68&lt;/_volume&gt;&lt;/Details&gt;&lt;Extra&gt;&lt;DBUID&gt;{0F1396E1-13FB-4B19-9925-FB65FFA3767B}&lt;/DBUID&gt;&lt;/Extra&gt;&lt;/Item&gt;&lt;/References&gt;&lt;/Group&gt;&lt;Group&gt;&lt;References&gt;&lt;Item&gt;&lt;ID&gt;367&lt;/ID&gt;&lt;UID&gt;{FE50A074-F9D4-4567-84BF-3882819C7331}&lt;/UID&gt;&lt;Title&gt;Investigation of Review Voting in Online Review Systems&lt;/Title&gt;&lt;Template&gt;Journal Article&lt;/Template&gt;&lt;Star&gt;0&lt;/Star&gt;&lt;Tag&gt;0&lt;/Tag&gt;&lt;Author&gt;Kuan, Kevin K Y; Prasarnphanich, Pattarawan; Hui, Kai-Lung; Lai, Hok-Yin&lt;/Author&gt;&lt;Year&gt;2015&lt;/Year&gt;&lt;Details&gt;&lt;_accessed&gt;63178072&lt;/_accessed&gt;&lt;_collection_scope&gt;SCIE;SSCI;EI&lt;/_collection_scope&gt;&lt;_created&gt;63178068&lt;/_created&gt;&lt;_impact_factor&gt;   3.103&lt;/_impact_factor&gt;&lt;_issue&gt;1&lt;/_issue&gt;&lt;_journal&gt;Journal of the Association for Information Systems&lt;/_journal&gt;&lt;_modified&gt;63178074&lt;/_modified&gt;&lt;_pages&gt;48-71&lt;/_pages&gt;&lt;_volume&gt;16&lt;/_volume&gt;&lt;/Details&gt;&lt;Extra&gt;&lt;DBUID&gt;{0F1396E1-13FB-4B19-9925-FB65FFA3767B}&lt;/DBUID&gt;&lt;/Extra&gt;&lt;/Item&gt;&lt;/References&gt;&lt;/Group&gt;&lt;/Citation&gt;_x000a_"/>
    <w:docVar w:name="NE.Ref{C2164C17-48F3-4C87-B734-002B39FA5EC8}" w:val=" ADDIN NE.Ref.{C2164C17-48F3-4C87-B734-002B39FA5EC8}&lt;Citation&gt;&lt;Group&gt;&lt;References&gt;&lt;Item&gt;&lt;ID&gt;371&lt;/ID&gt;&lt;UID&gt;{8816934A-CBD9-490D-A94E-C544B2D812FA}&lt;/UID&gt;&lt;Title&gt;Social influence&amp;apos;s impact on reader perceptions of online reviews&lt;/Title&gt;&lt;Template&gt;Journal Article&lt;/Template&gt;&lt;Star&gt;0&lt;/Star&gt;&lt;Tag&gt;0&lt;/Tag&gt;&lt;Author&gt;Cheng, Yi-Hsiu; Ho, Hui-Yi&lt;/Author&gt;&lt;Year&gt;2015&lt;/Year&gt;&lt;Details&gt;&lt;_accessed&gt;63178191&lt;/_accessed&gt;&lt;_collection_scope&gt;SSCI&lt;/_collection_scope&gt;&lt;_created&gt;63178191&lt;/_created&gt;&lt;_db_updated&gt;CrossRef&lt;/_db_updated&gt;&lt;_doi&gt;10.1016/j.jbusres.2014.11.046&lt;/_doi&gt;&lt;_impact_factor&gt;   4.028&lt;/_impact_factor&gt;&lt;_isbn&gt;01482963&lt;/_isbn&gt;&lt;_issue&gt;4&lt;/_issue&gt;&lt;_journal&gt;Journal of Business Research&lt;/_journal&gt;&lt;_modified&gt;63178191&lt;/_modified&gt;&lt;_pages&gt;883-887&lt;/_pages&gt;&lt;_tertiary_title&gt;Journal of Business Research&lt;/_tertiary_title&gt;&lt;_url&gt;https://linkinghub.elsevier.com/retrieve/pii/S0148296314004007_x000d__x000a_https://api.elsevier.com/content/article/PII:S0148296314004007?httpAccept=text/xml&lt;/_url&gt;&lt;_volume&gt;68&lt;/_volume&gt;&lt;/Details&gt;&lt;Extra&gt;&lt;DBUID&gt;{0F1396E1-13FB-4B19-9925-FB65FFA3767B}&lt;/DBUID&gt;&lt;/Extra&gt;&lt;/Item&gt;&lt;/References&gt;&lt;/Group&gt;&lt;Group&gt;&lt;References&gt;&lt;Item&gt;&lt;ID&gt;364&lt;/ID&gt;&lt;UID&gt;{B95F97B4-0853-4F77-87DD-2FB22D6A37E6}&lt;/UID&gt;&lt;Title&gt;What makes an online consumer review trustworthy?&lt;/Title&gt;&lt;Template&gt;Journal Article&lt;/Template&gt;&lt;Star&gt;0&lt;/Star&gt;&lt;Tag&gt;0&lt;/Tag&gt;&lt;Author&gt;Filieri, Raffaele&lt;/Author&gt;&lt;Year&gt;2016&lt;/Year&gt;&lt;Details&gt;&lt;_accessed&gt;63177966&lt;/_accessed&gt;&lt;_collection_scope&gt;SSCI&lt;/_collection_scope&gt;&lt;_created&gt;63177966&lt;/_created&gt;&lt;_db_updated&gt;CrossRef&lt;/_db_updated&gt;&lt;_doi&gt;10.1016/j.annals.2015.12.019&lt;/_doi&gt;&lt;_impact_factor&gt;   5.493&lt;/_impact_factor&gt;&lt;_isbn&gt;01607383&lt;/_isbn&gt;&lt;_journal&gt;Annals of Tourism Research&lt;/_journal&gt;&lt;_modified&gt;63177966&lt;/_modified&gt;&lt;_pages&gt;46-64&lt;/_pages&gt;&lt;_tertiary_title&gt;Annals of Tourism Research&lt;/_tertiary_title&gt;&lt;_url&gt;https://linkinghub.elsevier.com/retrieve/pii/S0160738316300020_x000d__x000a_https://api.elsevier.com/content/article/PII:S0160738316300020?httpAccept=text/xml&lt;/_url&gt;&lt;_volume&gt;58&lt;/_volume&gt;&lt;/Details&gt;&lt;Extra&gt;&lt;DBUID&gt;{0F1396E1-13FB-4B19-9925-FB65FFA3767B}&lt;/DBUID&gt;&lt;/Extra&gt;&lt;/Item&gt;&lt;/References&gt;&lt;/Group&gt;&lt;Group&gt;&lt;References&gt;&lt;Item&gt;&lt;ID&gt;346&lt;/ID&gt;&lt;UID&gt;{41428F51-F184-4168-8443-6B7F0A150779}&lt;/UID&gt;&lt;Title&gt;在线评论有用性的影响因素研究:基于产品类型的调节效应&lt;/Title&gt;&lt;Template&gt;Journal Article&lt;/Template&gt;&lt;Star&gt;0&lt;/Star&gt;&lt;Tag&gt;0&lt;/Tag&gt;&lt;Author&gt;张艳辉; 李宗伟&lt;/Author&gt;&lt;Year&gt;2016&lt;/Year&gt;&lt;Details&gt;&lt;_accessed&gt;63177772&lt;/_accessed&gt;&lt;_collection_scope&gt;CSSCI-C;PKU&lt;/_collection_scope&gt;&lt;_created&gt;63177772&lt;/_created&gt;&lt;_issue&gt;10&lt;/_issue&gt;&lt;_journal&gt;管理评论&lt;/_journal&gt;&lt;_language&gt;Chinese&lt;/_language&gt;&lt;_modified&gt;63177774&lt;/_modified&gt;&lt;_pages&gt;123-132&lt;/_pages&gt;&lt;_volume&gt;28&lt;/_volume&gt;&lt;_translated_author&gt;Zhang, Yanhui;Li, Zongwei&lt;/_translated_author&gt;&lt;/Details&gt;&lt;Extra&gt;&lt;DBUID&gt;{0F1396E1-13FB-4B19-9925-FB65FFA3767B}&lt;/DBUID&gt;&lt;/Extra&gt;&lt;/Item&gt;&lt;/References&gt;&lt;/Group&gt;&lt;/Citation&gt;_x000a_"/>
    <w:docVar w:name="NE.Ref{C32A64A5-94A7-48B1-9DFC-936122F0C535}" w:val=" ADDIN NE.Ref.{C32A64A5-94A7-48B1-9DFC-936122F0C535}&lt;Citation&gt;&lt;Group&gt;&lt;References&gt;&lt;Item&gt;&lt;ID&gt;343&lt;/ID&gt;&lt;UID&gt;{18990316-86B5-4003-9988-29D4E123B87F}&lt;/UID&gt;&lt;Title&gt;All Reviews are Not Created Equal: The Disaggregate Impact of Reviews and Reviewers at Amazon.com&lt;/Title&gt;&lt;Template&gt;Journal Article&lt;/Template&gt;&lt;Star&gt;0&lt;/Star&gt;&lt;Tag&gt;0&lt;/Tag&gt;&lt;Author&gt;Chen, Pei-yu; Dhanasobhon, Samita; Smith, Michael D&lt;/Author&gt;&lt;Year&gt;2008&lt;/Year&gt;&lt;Details&gt;&lt;_accessed&gt;63177794&lt;/_accessed&gt;&lt;_created&gt;63176905&lt;/_created&gt;&lt;_doi&gt;10.2139/ssrn.918083&lt;/_doi&gt;&lt;_journal&gt;SSRN Electronic Journal&lt;/_journal&gt;&lt;_modified&gt;63177798&lt;/_modified&gt;&lt;/Details&gt;&lt;Extra&gt;&lt;DBUID&gt;{0F1396E1-13FB-4B19-9925-FB65FFA3767B}&lt;/DBUID&gt;&lt;/Extra&gt;&lt;/Item&gt;&lt;/References&gt;&lt;/Group&gt;&lt;/Citation&gt;_x000a_"/>
    <w:docVar w:name="NE.Ref{C46E79AF-76C4-49E6-A93B-C9E2534027D2}" w:val=" ADDIN NE.Ref.{C46E79AF-76C4-49E6-A93B-C9E2534027D2}&lt;Citation&gt;&lt;Group&gt;&lt;References&gt;&lt;Item&gt;&lt;ID&gt;448&lt;/ID&gt;&lt;UID&gt;{D6AA7E17-EF5A-4B55-8524-9A6F8836B56D}&lt;/UID&gt;&lt;Title&gt;Integrating attitudinal theories to understand and predict use of technology-based self-service—The Internet as an illustration&lt;/Title&gt;&lt;Template&gt;Journal Article&lt;/Template&gt;&lt;Star&gt;0&lt;/Star&gt;&lt;Tag&gt;0&lt;/Tag&gt;&lt;Author&gt;Bobbitt, L Michelle; Dabholkar, Pratibha A&lt;/Author&gt;&lt;Year&gt;2001&lt;/Year&gt;&lt;Details&gt;&lt;_accessed&gt;63201080&lt;/_accessed&gt;&lt;_created&gt;63201080&lt;/_created&gt;&lt;_issue&gt;5&lt;/_issue&gt;&lt;_journal&gt;International Journal of Service Industry Management&lt;/_journal&gt;&lt;_modified&gt;63201080&lt;/_modified&gt;&lt;_pages&gt;423-450&lt;/_pages&gt;&lt;_volume&gt;12&lt;/_volume&gt;&lt;/Details&gt;&lt;Extra&gt;&lt;DBUID&gt;{0F1396E1-13FB-4B19-9925-FB65FFA3767B}&lt;/DBUID&gt;&lt;/Extra&gt;&lt;/Item&gt;&lt;/References&gt;&lt;/Group&gt;&lt;Group&gt;&lt;References&gt;&lt;Item&gt;&lt;ID&gt;449&lt;/ID&gt;&lt;UID&gt;{6705DA7F-63A2-4201-8EA4-FBAB973B00F9}&lt;/UID&gt;&lt;Title&gt;Effect of store design on consumer purchases: An empirical study of on-line bookstores&lt;/Title&gt;&lt;Template&gt;Journal Article&lt;/Template&gt;&lt;Star&gt;0&lt;/Star&gt;&lt;Tag&gt;0&lt;/Tag&gt;&lt;Author&gt;Liang, Ting-Peng; Lai, Hung-Jen&lt;/Author&gt;&lt;Year&gt;2002&lt;/Year&gt;&lt;Details&gt;&lt;_accessed&gt;63201083&lt;/_accessed&gt;&lt;_collection_scope&gt;SCIE;SSCI;EI&lt;/_collection_scope&gt;&lt;_created&gt;63201083&lt;/_created&gt;&lt;_impact_factor&gt;   4.120&lt;/_impact_factor&gt;&lt;_issue&gt;6&lt;/_issue&gt;&lt;_journal&gt;INFORMATION &amp;amp; MANAGEMENT&lt;/_journal&gt;&lt;_modified&gt;63201083&lt;/_modified&gt;&lt;_pages&gt;431-444&lt;/_pages&gt;&lt;_volume&gt;39&lt;/_volume&gt;&lt;/Details&gt;&lt;Extra&gt;&lt;DBUID&gt;{0F1396E1-13FB-4B19-9925-FB65FFA3767B}&lt;/DBUID&gt;&lt;/Extra&gt;&lt;/Item&gt;&lt;/References&gt;&lt;/Group&gt;&lt;/Citation&gt;_x000a_"/>
    <w:docVar w:name="NE.Ref{C636874A-0EF6-436C-9BB0-FD0E7EF4D4FA}" w:val=" ADDIN NE.Ref.{C636874A-0EF6-436C-9BB0-FD0E7EF4D4FA}&lt;Citation&gt;&lt;Group&gt;&lt;References&gt;&lt;Item&gt;&lt;ID&gt;420&lt;/ID&gt;&lt;UID&gt;{96B1E177-33EA-435D-B1AB-8BF41DB380E3}&lt;/UID&gt;&lt;Title&gt;A technology acceptance model for empirically testing new end-user information systems: theory and results&lt;/Title&gt;&lt;Template&gt;Thesis&lt;/Template&gt;&lt;Star&gt;0&lt;/Star&gt;&lt;Tag&gt;0&lt;/Tag&gt;&lt;Author&gt;Davis, Fred D&lt;/Author&gt;&lt;Year&gt;1985&lt;/Year&gt;&lt;Details&gt;&lt;_created&gt;63197175&lt;/_created&gt;&lt;_language&gt;English&lt;/_language&gt;&lt;_modified&gt;63197969&lt;/_modified&gt;&lt;_publisher&gt;Massachusetts Institute of Technology&lt;/_publisher&gt;&lt;_section&gt;Sloan School of Management&lt;/_section&gt;&lt;_url&gt;http://hdl.handle.net/1721.1/15192&lt;/_url&gt;&lt;_volume&gt;Ph.D.&lt;/_volume&gt;&lt;/Details&gt;&lt;Extra&gt;&lt;DBUID&gt;{0F1396E1-13FB-4B19-9925-FB65FFA3767B}&lt;/DBUID&gt;&lt;/Extra&gt;&lt;/Item&gt;&lt;/References&gt;&lt;/Group&gt;&lt;/Citation&gt;_x000a_"/>
    <w:docVar w:name="NE.Ref{C7128B72-A9B0-41C7-A31A-E2C201CFD85A}" w:val=" ADDIN NE.Ref.{C7128B72-A9B0-41C7-A31A-E2C201CFD85A}&lt;Citation&gt;&lt;Group&gt;&lt;References&gt;&lt;Item&gt;&lt;ID&gt;450&lt;/ID&gt;&lt;UID&gt;{C6624157-B573-49C3-B335-B402F53EF693}&lt;/UID&gt;&lt;Title&gt;Customer adoption of e-service: An experimental study&lt;/Title&gt;&lt;Template&gt;Journal Article&lt;/Template&gt;&lt;Star&gt;0&lt;/Star&gt;&lt;Tag&gt;0&lt;/Tag&gt;&lt;Author&gt;de Ruyter, Jc Ko; Wetzels, Martin; Kleijnen, M H P&lt;/Author&gt;&lt;Year&gt;2001&lt;/Year&gt;&lt;Details&gt;&lt;_accessed&gt;63201089&lt;/_accessed&gt;&lt;_created&gt;63201089&lt;/_created&gt;&lt;_doi&gt;10.1108/09564230110387542&lt;/_doi&gt;&lt;_issue&gt;2&lt;/_issue&gt;&lt;_journal&gt;International Journal of Service Industry Management&lt;/_journal&gt;&lt;_modified&gt;63201089&lt;/_modified&gt;&lt;_pages&gt;184-207&lt;/_pages&gt;&lt;_volume&gt;12&lt;/_volume&gt;&lt;/Details&gt;&lt;Extra&gt;&lt;DBUID&gt;{0F1396E1-13FB-4B19-9925-FB65FFA3767B}&lt;/DBUID&gt;&lt;/Extra&gt;&lt;/Item&gt;&lt;/References&gt;&lt;/Group&gt;&lt;Group&gt;&lt;References&gt;&lt;Item&gt;&lt;ID&gt;451&lt;/ID&gt;&lt;UID&gt;{3F90FCEB-695F-474C-9970-F49038AE6FED}&lt;/UID&gt;&lt;Title&gt;Web design in e-commerce: A theory and empirical analysis&lt;/Title&gt;&lt;Template&gt;Conference Proceedings&lt;/Template&gt;&lt;Star&gt;0&lt;/Star&gt;&lt;Tag&gt;0&lt;/Tag&gt;&lt;Author&gt;Song, Jaeki; Zahedi, Fatemeh&lt;/Author&gt;&lt;Year&gt;2001&lt;/Year&gt;&lt;Details&gt;&lt;_accessed&gt;63201093&lt;/_accessed&gt;&lt;_created&gt;63201093&lt;/_created&gt;&lt;_modified&gt;63220985&lt;/_modified&gt;&lt;_pages&gt;205-220&lt;/_pages&gt;&lt;_place_published&gt;New Orleans, Louisiana, USA&lt;/_place_published&gt;&lt;_secondary_title&gt;Proceedings of the International Conference on Information Systems(ICIS 2001)&lt;/_secondary_title&gt;&lt;/Details&gt;&lt;Extra&gt;&lt;DBUID&gt;{0F1396E1-13FB-4B19-9925-FB65FFA3767B}&lt;/DBUID&gt;&lt;/Extra&gt;&lt;/Item&gt;&lt;/References&gt;&lt;/Group&gt;&lt;/Citation&gt;_x000a_"/>
    <w:docVar w:name="NE.Ref{C7F9E27C-8F13-4A79-895A-E6FA3FDB3930}" w:val=" ADDIN NE.Ref.{C7F9E27C-8F13-4A79-895A-E6FA3FDB3930}&lt;Citation&gt;&lt;Group&gt;&lt;References&gt;&lt;Item&gt;&lt;ID&gt;347&lt;/ID&gt;&lt;UID&gt;{417A2E69-8B8E-4AB7-8346-2299D2A5AC4B}&lt;/UID&gt;&lt;Title&gt;A study of factors that contribute to online review helpfulness&lt;/Title&gt;&lt;Template&gt;Journal Article&lt;/Template&gt;&lt;Star&gt;0&lt;/Star&gt;&lt;Tag&gt;0&lt;/Tag&gt;&lt;Author&gt;Huang, Albert H; Chen, Kuanchin; Yen, David C; Tran, Trang P&lt;/Author&gt;&lt;Year&gt;2015&lt;/Year&gt;&lt;Details&gt;&lt;_accessed&gt;63177848&lt;/_accessed&gt;&lt;_collection_scope&gt;SSCI;EI&lt;/_collection_scope&gt;&lt;_created&gt;63177804&lt;/_created&gt;&lt;_db_updated&gt;CrossRef&lt;/_db_updated&gt;&lt;_doi&gt;10.1016/j.chb.2015.01.010&lt;/_doi&gt;&lt;_impact_factor&gt;   4.306&lt;/_impact_factor&gt;&lt;_isbn&gt;07475632&lt;/_isbn&gt;&lt;_journal&gt;Computers in Human Behavior&lt;/_journal&gt;&lt;_modified&gt;63177848&lt;/_modified&gt;&lt;_pages&gt;17-27&lt;/_pages&gt;&lt;_tertiary_title&gt;Computers in Human Behavior&lt;/_tertiary_title&gt;&lt;_url&gt;https://linkinghub.elsevier.com/retrieve/pii/S0747563215000229_x000d__x000a_https://dul.usage.elsevier.com/doi/&lt;/_url&gt;&lt;_volume&gt;48&lt;/_volume&gt;&lt;/Details&gt;&lt;Extra&gt;&lt;DBUID&gt;{0F1396E1-13FB-4B19-9925-FB65FFA3767B}&lt;/DBUID&gt;&lt;/Extra&gt;&lt;/Item&gt;&lt;/References&gt;&lt;/Group&gt;&lt;/Citation&gt;_x000a_"/>
    <w:docVar w:name="NE.Ref{C843139E-AC81-4C17-BAFE-528F7654756A}" w:val=" ADDIN NE.Ref.{C843139E-AC81-4C17-BAFE-528F7654756A}&lt;Citation&gt;&lt;Group&gt;&lt;References&gt;&lt;Item&gt;&lt;ID&gt;306&lt;/ID&gt;&lt;UID&gt;{B10FB95D-6AE1-4D4E-89C4-10A4C4B06AF6}&lt;/UID&gt;&lt;Title&gt;矛盾性追加评论对感知有用性的影响效应研究&lt;/Title&gt;&lt;Template&gt;Journal Article&lt;/Template&gt;&lt;Star&gt;0&lt;/Star&gt;&lt;Tag&gt;0&lt;/Tag&gt;&lt;Author&gt;李琪; 任小静&lt;/Author&gt;&lt;Year&gt;2017&lt;/Year&gt;&lt;Details&gt;&lt;_accessed&gt;63174956&lt;/_accessed&gt;&lt;_author_aff&gt;西安交通大学经济与金融学院;&lt;/_author_aff&gt;&lt;_collection_scope&gt;CSSCI-C;PKU&lt;/_collection_scope&gt;&lt;_created&gt;63174956&lt;/_created&gt;&lt;_date&gt;61824960&lt;/_date&gt;&lt;_db_provider&gt;CNKI: 期刊&lt;/_db_provider&gt;&lt;_db_updated&gt;CNKI - Reference&lt;/_db_updated&gt;&lt;_issue&gt;04&lt;/_issue&gt;&lt;_journal&gt;管理科学&lt;/_journal&gt;&lt;_keywords&gt;在线评论;追加评论;矛盾性追加评论;产品卷入度;感知有用性&lt;/_keywords&gt;&lt;_language&gt;Chinese&lt;/_language&gt;&lt;_modified&gt;63174956&lt;/_modified&gt;&lt;_pages&gt;139-150&lt;/_pages&gt;&lt;_url&gt;http://kns.cnki.net/KCMS/detail/detail.aspx?FileName=JCJJ201704011&amp;amp;DbName=CJFQ2017&lt;/_url&gt;&lt;_volume&gt;30&lt;/_volume&gt;&lt;_translated_author&gt;Li, Qi;Ren, Xiaojing&lt;/_translated_author&gt;&lt;/Details&gt;&lt;Extra&gt;&lt;DBUID&gt;{0F1396E1-13FB-4B19-9925-FB65FFA3767B}&lt;/DBUID&gt;&lt;/Extra&gt;&lt;/Item&gt;&lt;/References&gt;&lt;/Group&gt;&lt;/Citation&gt;_x000a_"/>
    <w:docVar w:name="NE.Ref{C8F41979-5B3F-4341-B854-EA71C9A2441C}" w:val=" ADDIN NE.Ref.{C8F41979-5B3F-4341-B854-EA71C9A2441C}&lt;Citation&gt;&lt;Group&gt;&lt;References&gt;&lt;Item&gt;&lt;ID&gt;314&lt;/ID&gt;&lt;UID&gt;{25990C43-9D24-4DEA-8C40-A541A3566FCF}&lt;/UID&gt;&lt;Title&gt;What Makes a Helpful Online Review A Study of Customer Reviews on Amazon.com&lt;/Title&gt;&lt;Template&gt;Journal Article&lt;/Template&gt;&lt;Star&gt;0&lt;/Star&gt;&lt;Tag&gt;0&lt;/Tag&gt;&lt;Author&gt;Mudambi, Susan M; Schuff, David&lt;/Author&gt;&lt;Year&gt;2010&lt;/Year&gt;&lt;Details&gt;&lt;_accessed&gt;63175162&lt;/_accessed&gt;&lt;_collection_scope&gt;SCIE;SSCI;EI&lt;/_collection_scope&gt;&lt;_created&gt;63175162&lt;/_created&gt;&lt;_doi&gt;10.2307/20721420&lt;/_doi&gt;&lt;_impact_factor&gt;   4.373&lt;/_impact_factor&gt;&lt;_issue&gt;1&lt;/_issue&gt;&lt;_journal&gt;MIS QUARTERLY&lt;/_journal&gt;&lt;_modified&gt;63218574&lt;/_modified&gt;&lt;_pages&gt;185-200&lt;/_pages&gt;&lt;_volume&gt;34&lt;/_volume&gt;&lt;/Details&gt;&lt;Extra&gt;&lt;DBUID&gt;{0F1396E1-13FB-4B19-9925-FB65FFA3767B}&lt;/DBUID&gt;&lt;/Extra&gt;&lt;/Item&gt;&lt;/References&gt;&lt;/Group&gt;&lt;/Citation&gt;_x000a_"/>
    <w:docVar w:name="NE.Ref{CA2F1392-EC82-4345-9431-77C574796E47}" w:val=" ADDIN NE.Ref.{CA2F1392-EC82-4345-9431-77C574796E47}&lt;Citation&gt;&lt;Group&gt;&lt;References&gt;&lt;Item&gt;&lt;ID&gt;311&lt;/ID&gt;&lt;UID&gt;{A7D94014-1177-4382-86A3-07419CC2DC57}&lt;/UID&gt;&lt;Title&gt;The Effect of Word of Mouth on Sales: Online Book Reviews&lt;/Title&gt;&lt;Template&gt;Journal Article&lt;/Template&gt;&lt;Star&gt;1&lt;/Star&gt;&lt;Tag&gt;5&lt;/Tag&gt;&lt;Author&gt;Chevalier, Judith A; Mayzlin, Dina&lt;/Author&gt;&lt;Year&gt;2006&lt;/Year&gt;&lt;Details&gt;&lt;_accessed&gt;63175132&lt;/_accessed&gt;&lt;_collection_scope&gt;SSCI&lt;/_collection_scope&gt;&lt;_created&gt;63175132&lt;/_created&gt;&lt;_date&gt;55751040&lt;/_date&gt;&lt;_date_display&gt;2006&lt;/_date_display&gt;&lt;_db_updated&gt;PKU Search&lt;/_db_updated&gt;&lt;_doi&gt;10.1509/jmkr.43.3.345&lt;/_doi&gt;&lt;_impact_factor&gt;   4.200&lt;/_impact_factor&gt;&lt;_isbn&gt;0022-2437_x000d__x000a_&lt;/_isbn&gt;&lt;_issue&gt;3&lt;/_issue&gt;&lt;_journal&gt;Journal of Marketing Research&lt;/_journal&gt;&lt;_keywords&gt;Literature_x000d__x000a_; Customers_x000d__x000a_; Variable coefficients_x000d__x000a_; Shipping_x000d__x000a_; Books_x000d__x000a_; Coefficients_x000d__x000a_; Data sampling_x000d__x000a_; Astronomical magnitude_x000d__x000a_; Marketing strategies_x000d__x000a_; Marketing_x000d__x000a_; Technology application_x000d__x000a_; Computer services industry_x000d__x000a_; Word of mouth marketing_x000d__x000a_; Company sales and earnings_x000d__x000a_; Economic aspects_x000d__x000a_; Book reviews_x000d__x000a_; Book reviewing_x000d__x000a_&lt;/_keywords&gt;&lt;_modified&gt;63217032&lt;/_modified&gt;&lt;_number&gt;1&lt;/_number&gt;&lt;_ori_publication&gt;American Marketing Association_x000d__x000a_&lt;/_ori_publication&gt;&lt;_pages&gt;345-354_x000d__x000a_&lt;/_pages&gt;&lt;_url&gt;http://pku.summon.serialssolutions.com/2.0.0/link/0/eLvHCXMwnV1LS8NAEB7aHsSL72J9sRf1VN1ks2niRYq0iFgQVAQvYTfZFaymtWn_vzObRFrBiwSSwy5k2Nd8szPzDYDwL3j315lgMx16OrZKWSN7sZUqEibKZGCUp4Sj7X4dRfcP_nAg7xoQ1akxFGXpwgSdUx_xkv4wl7gmQ1RE8fX0q0vlo8jNWtXSaEITNX5Job_EIsV7NWk48e-tqKDqIF4ORnSqZbj5fym2YKOCk6xfzv82NEy-A2t1NPsuxLgMWMlQzCaWvaCpSd8RFc5jk5w9oljFFSsJRxklPrDSW1DswfNw8HRz262qJXRRZVOoGpoGCJelUVZzHGSEVlFI5PCWh7GvM427U8g05Jn2fMW1H6bcaiNjgQgvMqloQyuf5GYfWOqpyOtZoW3o6GS0H2iug4zgXWQy1YGzegCTaUmKkZAxgeAjef8cz5JAJPgEsgOnNLxJVVATXwVdORRvalEUSR_RRoD2qfQ6cO760aaaz1SqqtwAFIfoqVZ6tt1M_Py3noaDvxoOYb28NqGgvSNozWcLcwzN6Xhx4pbJNz05xpQ&lt;/_url&gt;&lt;_volume&gt;43&lt;/_volume&gt;&lt;/Details&gt;&lt;Extra&gt;&lt;DBUID&gt;{0F1396E1-13FB-4B19-9925-FB65FFA3767B}&lt;/DBUID&gt;&lt;/Extra&gt;&lt;/Item&gt;&lt;/References&gt;&lt;/Group&gt;&lt;Group&gt;&lt;References&gt;&lt;Item&gt;&lt;ID&gt;5&lt;/ID&gt;&lt;UID&gt;{5F0F22E9-A021-48DB-A386-F9DC6A4628D3}&lt;/UID&gt;&lt;Title&gt;Examining the Relationship Between Reviews and Sales: The Role of Reviewer Identity Disclosure in Electronic Markets&lt;/Title&gt;&lt;Template&gt;Journal Article&lt;/Template&gt;&lt;Star&gt;0&lt;/Star&gt;&lt;Tag&gt;0&lt;/Tag&gt;&lt;Author&gt;Forman, Chris; Ghose, Anindya; Wiesenfeld, Batia&lt;/Author&gt;&lt;Year&gt;2008&lt;/Year&gt;&lt;Details&gt;&lt;_accessed&gt;63156535&lt;/_accessed&gt;&lt;_collection_scope&gt;SSCI;EI&lt;/_collection_scope&gt;&lt;_created&gt;63156523&lt;/_created&gt;&lt;_date&gt;56802240&lt;/_date&gt;&lt;_date_display&gt;2008&lt;/_date_display&gt;&lt;_db_updated&gt;PKU Search&lt;/_db_updated&gt;&lt;_doi&gt;10.1287/isre.1080.0193&lt;/_doi&gt;&lt;_impact_factor&gt;   2.457&lt;/_impact_factor&gt;&lt;_isbn&gt;1047-7047_x000d__x000a_&lt;/_isbn&gt;&lt;_issue&gt;3&lt;/_issue&gt;&lt;_journal&gt;Information Systems Research&lt;/_journal&gt;&lt;_keywords&gt;information processing_x000d__x000a_; virtual communities_x000d__x000a_; online reviews_x000d__x000a_; Internet retailing_x000d__x000a_; social identity_x000d__x000a_; user-generated content_x000d__x000a_; digital markets_x000d__x000a_; identity disclosure_x000d__x000a_; Names_x000d__x000a_; Literary criticism_x000d__x000a_; Online identity_x000d__x000a_; Community identity_x000d__x000a_; Communities_x000d__x000a_; Information storage and retrieval systems_x000d__x000a_; Heuristics_x000d__x000a_; Conformity_x000d__x000a_; Geodetic position_x000d__x000a_; Online communities_x000d__x000a_; Electronics industry_x000d__x000a_; Customer relations_x000d__x000a_; Studies_x000d__x000a_; User generated content_x000d__x000a_; Regression analysis_x000d__x000a_; Electronic commerce_x000d__x000a_; Correlation analysis_x000d__x000a_&lt;/_keywords&gt;&lt;_modified&gt;63217033&lt;/_modified&gt;&lt;_number&gt;1&lt;/_number&gt;&lt;_ori_publication&gt;INFORMS_x000d__x000a_&lt;/_ori_publication&gt;&lt;_pages&gt;291-313&lt;/_pages&gt;&lt;_place_published&gt;Linthicum_x000d__x000a_&lt;/_place_published&gt;&lt;_url&gt;http://pku.summon.serialssolutions.com/2.0.0/link/0/eLvHCXMwnV3db9MwED9te0DwwKAwrWxM5gF4Cthx1th7QRu0QoghJIYQvFh24kJFScvcSuy_5861q7EJIfGSSPHFceTz3e_s-wCQ5TNeXJEJLbdN49CUQHTReoFMovwYlU07kJVrBcU7fzlVb9-Xo-Hhmw1QOTSGvCyjm2A81Ee85Kb-OaJmUvz8xfxnQeWj6Jg11dIgWVzVZIS9O9FriSylljkrQc2pksolHZQlcU4PHMOaCDCG7KJ4TUxH3TPa_v9h3oHbCW-y4xWD3IUN3_XgRnZ378F2LuvA0irvwa1LOQrvwWL4y_6IVSQYYkW2dp77Npmzk5WTF1sdMARmu5Z9wP8MR-yMaGdTz2bj1IyfSFHBF-zVJDTTGW1OsknHhutSPOw0BmGH-_BxNDx7-bpIpRoKQpBVYZWzbY3Wkyqt464S3ldelLx2bYM2HXfK143ViL74YSPqsXRj15beaqTTQrVyB7a6Wed3gQ2ERxtK11Z4XSnES36APVtFEbq8EqIPT_PkmfkqI4chSwZNPzPBpynlKQLTPjymuTWpnCdeAm14hK92GYI5FgqNc6kHGnuMdDTti3Pb2BSZgOOh5Fh_UD7KbGISk8R7uAhGaCNNqXF8T3LTv4a3E3lmTZYZpg97md9MkijBlIjdKonq4MHfXtuDm9mZhYt92FqcL_1D2Jx_Xx7AZv3p80FcFL8BUmkXNg&lt;/_url&gt;&lt;_volume&gt;19&lt;/_volume&gt;&lt;/Details&gt;&lt;Extra&gt;&lt;DBUID&gt;{0F1396E1-13FB-4B19-9925-FB65FFA3767B}&lt;/DBUID&gt;&lt;/Extra&gt;&lt;/Item&gt;&lt;/References&gt;&lt;/Group&gt;&lt;Group&gt;&lt;References&gt;&lt;Item&gt;&lt;ID&gt;303&lt;/ID&gt;&lt;UID&gt;{446E1AF6-3F0B-4418-B245-BF19065F369E}&lt;/UID&gt;&lt;Title&gt;Do online reviews affect product sales? The role of reviewer characteristics and temporal effects&lt;/Title&gt;&lt;Template&gt;Journal Article&lt;/Template&gt;&lt;Star&gt;0&lt;/Star&gt;&lt;Tag&gt;0&lt;/Tag&gt;&lt;Author&gt;Hu, Nan; Liu, Ling; Zhang, Jie Jennifer&lt;/Author&gt;&lt;Year&gt;2008&lt;/Year&gt;&lt;Details&gt;&lt;_accessed&gt;63174943&lt;/_accessed&gt;&lt;_created&gt;63174943&lt;/_created&gt;&lt;_db_updated&gt;CrossRef&lt;/_db_updated&gt;&lt;_doi&gt;10.1007/s10799-008-0041-2&lt;/_doi&gt;&lt;_impact_factor&gt;   1.265&lt;/_impact_factor&gt;&lt;_isbn&gt;1385-951X&lt;/_isbn&gt;&lt;_issue&gt;3&lt;/_issue&gt;&lt;_journal&gt;Information Technology and Management&lt;/_journal&gt;&lt;_modified&gt;63174943&lt;/_modified&gt;&lt;_pages&gt;201-214&lt;/_pages&gt;&lt;_tertiary_title&gt;Inf Technol Manage&lt;/_tertiary_title&gt;&lt;_url&gt;http://link.springer.com/10.1007/s10799-008-0041-2_x000d__x000a_http://link.springer.com/content/pdf/10.1007/s10799-008-0041-2&lt;/_url&gt;&lt;_volume&gt;9&lt;/_volume&gt;&lt;/Details&gt;&lt;Extra&gt;&lt;DBUID&gt;{0F1396E1-13FB-4B19-9925-FB65FFA3767B}&lt;/DBUID&gt;&lt;/Extra&gt;&lt;/Item&gt;&lt;/References&gt;&lt;/Group&gt;&lt;/Citation&gt;_x000a_"/>
    <w:docVar w:name="NE.Ref{CAC31823-3301-42AB-8C34-627DC87A5FB9}" w:val=" ADDIN NE.Ref.{CAC31823-3301-42AB-8C34-627DC87A5FB9}&lt;Citation&gt;&lt;Group&gt;&lt;References&gt;&lt;Item&gt;&lt;ID&gt;340&lt;/ID&gt;&lt;UID&gt;{0958E220-8050-4B0A-83CC-625B20CABD34}&lt;/UID&gt;&lt;Title&gt;Exploring determinants of voting for the “helpfulness” of online user reviews: A text mining approach&lt;/Title&gt;&lt;Template&gt;Journal Article&lt;/Template&gt;&lt;Star&gt;0&lt;/Star&gt;&lt;Tag&gt;0&lt;/Tag&gt;&lt;Author&gt;Cao, Qing; Duan, Wenjing; Gan, Qiwei&lt;/Author&gt;&lt;Year&gt;2011&lt;/Year&gt;&lt;Details&gt;&lt;_accessed&gt;63176729&lt;/_accessed&gt;&lt;_collection_scope&gt;SCIE;EI&lt;/_collection_scope&gt;&lt;_created&gt;63176729&lt;/_created&gt;&lt;_date&gt;58380480&lt;/_date&gt;&lt;_date_display&gt;2011&lt;/_date_display&gt;&lt;_db_updated&gt;PKU Search&lt;/_db_updated&gt;&lt;_doi&gt;10.1016/j.dss.2010.11.009&lt;/_doi&gt;&lt;_impact_factor&gt;   3.847&lt;/_impact_factor&gt;&lt;_isbn&gt;0167-9236_x000d__x000a_&lt;/_isbn&gt;&lt;_issue&gt;2&lt;/_issue&gt;&lt;_journal&gt;Decision Support Systems&lt;/_journal&gt;&lt;_keywords&gt;Text mining_x000d__x000a_; Latent Semantic Analysis_x000d__x000a_; Online user review_x000d__x000a_; Helpfulness_x000d__x000a_; Ordinal logistic regression_x000d__x000a_; Data mining_x000d__x000a_; Analysis_x000d__x000a_&lt;/_keywords&gt;&lt;_modified&gt;63217030&lt;/_modified&gt;&lt;_number&gt;1&lt;/_number&gt;&lt;_ori_publication&gt;Elsevier B.V_x000d__x000a_&lt;/_ori_publication&gt;&lt;_pages&gt;511-521_x000d__x000a_&lt;/_pages&gt;&lt;_url&gt;http://pku.summon.serialssolutions.com/2.0.0/link/0/eLvHCXMwnV3LSsQwFA06C3HjWxxfZCcIlTZp0tbdqDOIKLjQjZsweRSfM8M8XM-H6M_Nl3hv044yqKDQTaBpwkmanJucnBDC2VEYzIwJkpkkMYzrzOKNjDoULGfOWp6kEhgBnhu-u0ovr1mrKS4-bbdnN_QLYZYdDLwkC903i7N7HKIAdHg8O5kOwp4W-4TEUiqPbyA0strd_O5zP81PtUosV049reU_1XKFLJUMkzZ8l1glc66zRhYqgfs6eZjK7qj9ooWh3Zy-dlEETYHHUuCFdDJ-u3fPvXz0jDkn43d8x1trUFzcoKWV6TFtUBSQ0Jfitgla-ZRvkNtW8-b0PCgvXAgMS5gIhOGm7eK2TR3EEVxkGB0yk0EzyUgDlZIcUpppADRyeR456axgQkcydGGo-Sapdbodt0Wo1VFsoiyzMtZxZGXqEmsN0zlgkoqY18lhBbPqeV8NVQnOHhWApxA8iE8UgFcncdUQqiQGfsJXgPtv2Q6w0RT-qsN-27TLEwdQQzS9Ug2gNgz9yeT2_wrYIYt-iRmfXVIb9kduj8z3nkb7RW_8AADq3YM&lt;/_url&gt;&lt;_volume&gt;50&lt;/_volume&gt;&lt;/Details&gt;&lt;Extra&gt;&lt;DBUID&gt;{0F1396E1-13FB-4B19-9925-FB65FFA3767B}&lt;/DBUID&gt;&lt;/Extra&gt;&lt;/Item&gt;&lt;/References&gt;&lt;/Group&gt;&lt;/Citation&gt;_x000a_"/>
    <w:docVar w:name="NE.Ref{CE946054-5DF6-47B5-9A38-5915FC2B419C}" w:val=" ADDIN NE.Ref.{CE946054-5DF6-47B5-9A38-5915FC2B419C}&lt;Citation&gt;&lt;Group&gt;&lt;References&gt;&lt;Item&gt;&lt;ID&gt;12&lt;/ID&gt;&lt;UID&gt;{120BE437-B720-4180-8136-A8212E1CBED7}&lt;/UID&gt;&lt;Title&gt;网购追加评论对体验型商品销售影响研究&lt;/Title&gt;&lt;Template&gt;Thesis&lt;/Template&gt;&lt;Star&gt;0&lt;/Star&gt;&lt;Tag&gt;0&lt;/Tag&gt;&lt;Author&gt;周飒&lt;/Author&gt;&lt;Year&gt;2017&lt;/Year&gt;&lt;Details&gt;&lt;_accessed&gt;63156548&lt;/_accessed&gt;&lt;_created&gt;63156523&lt;/_created&gt;&lt;_db_provider&gt;CNKI: 硕士&lt;/_db_provider&gt;&lt;_db_updated&gt;CNKI - Reference&lt;/_db_updated&gt;&lt;_keywords&gt;追加评论;体验型商品;网络口碑营销;文本挖掘&lt;/_keywords&gt;&lt;_modified&gt;63156548&lt;/_modified&gt;&lt;_pages&gt;80&lt;/_pages&gt;&lt;_publisher&gt;武汉理工大学&lt;/_publisher&gt;&lt;_tertiary_author&gt;刘勇军&lt;/_tertiary_author&gt;&lt;_url&gt;http://kns.cnki.net/KCMS/detail/detail.aspx?FileName=1019809332.nh&amp;amp;DbName=CMFD2019&lt;/_url&gt;&lt;_volume&gt;硕士&lt;/_volume&gt;&lt;_translated_author&gt;Zhou, Sa&lt;/_translated_author&gt;&lt;_translated_tertiary_author&gt;Liu, Yongjun&lt;/_translated_tertiary_author&gt;&lt;/Details&gt;&lt;Extra&gt;&lt;DBUID&gt;{0F1396E1-13FB-4B19-9925-FB65FFA3767B}&lt;/DBUID&gt;&lt;/Extra&gt;&lt;/Item&gt;&lt;/References&gt;&lt;/Group&gt;&lt;Group&gt;&lt;References&gt;&lt;Item&gt;&lt;ID&gt;330&lt;/ID&gt;&lt;UID&gt;{496700E1-5CDE-4131-B799-6BA8E6134B97}&lt;/UID&gt;&lt;Title&gt;在线评论对消费者感知与购买行为影响的实证研究&lt;/Title&gt;&lt;Template&gt;Thesis&lt;/Template&gt;&lt;Star&gt;1&lt;/Star&gt;&lt;Tag&gt;5&lt;/Tag&gt;&lt;Author&gt;郝媛媛&lt;/Author&gt;&lt;Year&gt;2010&lt;/Year&gt;&lt;Details&gt;&lt;_accessed&gt;63176705&lt;/_accessed&gt;&lt;_created&gt;63176705&lt;/_created&gt;&lt;_db_provider&gt;CNKI: 博士&lt;/_db_provider&gt;&lt;_db_updated&gt;CNKI - Reference&lt;/_db_updated&gt;&lt;_keywords&gt;在线评论;感知有用性;购买行为;情感极性;文本挖掘;面板数据&lt;/_keywords&gt;&lt;_modified&gt;63213938&lt;/_modified&gt;&lt;_pages&gt;199&lt;/_pages&gt;&lt;_publisher&gt;哈尔滨工业大学&lt;/_publisher&gt;&lt;_tertiary_author&gt;李一军&lt;/_tertiary_author&gt;&lt;_url&gt;http://kns.cnki.net/KCMS/detail/detail.aspx?FileName=2011012805.nh&amp;amp;DbName=CDFD2011&lt;/_url&gt;&lt;_volume&gt;博士&lt;/_volume&gt;&lt;_translated_author&gt;Hao, Yuanyuan&lt;/_translated_author&gt;&lt;_translated_tertiary_author&gt;Li, Yijun&lt;/_translated_tertiary_author&gt;&lt;/Details&gt;&lt;Extra&gt;&lt;DBUID&gt;{0F1396E1-13FB-4B19-9925-FB65FFA3767B}&lt;/DBUID&gt;&lt;/Extra&gt;&lt;/Item&gt;&lt;/References&gt;&lt;/Group&gt;&lt;Group&gt;&lt;References&gt;&lt;Item&gt;&lt;ID&gt;381&lt;/ID&gt;&lt;UID&gt;{94D5039C-01E2-4A85-88B8-9B8799781BB3}&lt;/UID&gt;&lt;Title&gt;基于BiGRU-CNN的中文评论文本情感分析&lt;/Title&gt;&lt;Template&gt;Journal Article&lt;/Template&gt;&lt;Star&gt;0&lt;/Star&gt;&lt;Tag&gt;0&lt;/Tag&gt;&lt;Author&gt;张苗; 张征&lt;/Author&gt;&lt;Year&gt;2019&lt;/Year&gt;&lt;Details&gt;&lt;_accessed&gt;63179592&lt;/_accessed&gt;&lt;_created&gt;63179591&lt;/_created&gt;&lt;_issue&gt;3&lt;/_issue&gt;&lt;_journal&gt;中国科技论文在线精品论文&lt;/_journal&gt;&lt;_language&gt;Chinese&lt;/_language&gt;&lt;_modified&gt;63179594&lt;/_modified&gt;&lt;_pages&gt;363-370&lt;/_pages&gt;&lt;_volume&gt;12&lt;/_volume&gt;&lt;_translated_author&gt;Zhang, Miao;Zhang, Zheng&lt;/_translated_author&gt;&lt;/Details&gt;&lt;Extra&gt;&lt;DBUID&gt;{0F1396E1-13FB-4B19-9925-FB65FFA3767B}&lt;/DBUID&gt;&lt;/Extra&gt;&lt;/Item&gt;&lt;/References&gt;&lt;/Group&gt;&lt;/Citation&gt;_x000a_"/>
    <w:docVar w:name="NE.Ref{CF8EEB8B-FBE8-41D7-B6B5-47F1090D1AFF}" w:val=" ADDIN NE.Ref.{CF8EEB8B-FBE8-41D7-B6B5-47F1090D1AFF}&lt;Citation&gt;&lt;Group&gt;&lt;References&gt;&lt;Item&gt;&lt;ID&gt;409&lt;/ID&gt;&lt;UID&gt;{C272C0AD-9383-412A-960E-70D1EF03AF02}&lt;/UID&gt;&lt;Title&gt;零膨胀模型在社会科学实证研究中的应用——以中国人工流产影响因素的分析为例&lt;/Title&gt;&lt;Template&gt;Journal Article&lt;/Template&gt;&lt;Star&gt;0&lt;/Star&gt;&lt;Tag&gt;0&lt;/Tag&gt;&lt;Author&gt;王存同&lt;/Author&gt;&lt;Year&gt;2010&lt;/Year&gt;&lt;Details&gt;&lt;_accessed&gt;63188172&lt;/_accessed&gt;&lt;_author_aff&gt;中央财经大学社会发展学院社会学系;&lt;/_author_aff&gt;&lt;_collection_scope&gt;CSSCI-C;PKU&lt;/_collection_scope&gt;&lt;_created&gt;63188172&lt;/_created&gt;&lt;_date&gt;58232160&lt;/_date&gt;&lt;_db_provider&gt;CNKI: 期刊&lt;/_db_provider&gt;&lt;_db_updated&gt;CNKI - Reference&lt;/_db_updated&gt;&lt;_issue&gt;05&lt;/_issue&gt;&lt;_journal&gt;社会学研究&lt;/_journal&gt;&lt;_keywords&gt;计数资料;零膨胀模型;人工流产;影响因素&lt;/_keywords&gt;&lt;_language&gt;Chinese&lt;/_language&gt;&lt;_modified&gt;63188172&lt;/_modified&gt;&lt;_pages&gt;130-148+245&lt;/_pages&gt;&lt;_url&gt;http://kns.cnki.net/KCMS/detail/detail.aspx?FileName=SHXJ201005007&amp;amp;DbName=CJFQ2010&lt;/_url&gt;&lt;_volume&gt;25&lt;/_volume&gt;&lt;_translated_author&gt;Wang, Cuntong&lt;/_translated_author&gt;&lt;/Details&gt;&lt;Extra&gt;&lt;DBUID&gt;{0F1396E1-13FB-4B19-9925-FB65FFA3767B}&lt;/DBUID&gt;&lt;/Extra&gt;&lt;/Item&gt;&lt;/References&gt;&lt;/Group&gt;&lt;/Citation&gt;_x000a_"/>
    <w:docVar w:name="NE.Ref{D0E8053B-796C-40DD-A3AB-F03A19B2562B}" w:val=" ADDIN NE.Ref.{D0E8053B-796C-40DD-A3AB-F03A19B2562B}&lt;Citation&gt;&lt;Group&gt;&lt;References&gt;&lt;Item&gt;&lt;ID&gt;330&lt;/ID&gt;&lt;UID&gt;{496700E1-5CDE-4131-B799-6BA8E6134B97}&lt;/UID&gt;&lt;Title&gt;在线评论对消费者感知与购买行为影响的实证研究&lt;/Title&gt;&lt;Template&gt;Thesis&lt;/Template&gt;&lt;Star&gt;1&lt;/Star&gt;&lt;Tag&gt;5&lt;/Tag&gt;&lt;Author&gt;郝媛媛&lt;/Author&gt;&lt;Year&gt;2010&lt;/Year&gt;&lt;Details&gt;&lt;_accessed&gt;63176705&lt;/_accessed&gt;&lt;_created&gt;63176705&lt;/_created&gt;&lt;_db_provider&gt;CNKI: 博士&lt;/_db_provider&gt;&lt;_db_updated&gt;CNKI - Reference&lt;/_db_updated&gt;&lt;_keywords&gt;在线评论;感知有用性;购买行为;情感极性;文本挖掘;面板数据&lt;/_keywords&gt;&lt;_modified&gt;63213938&lt;/_modified&gt;&lt;_pages&gt;199&lt;/_pages&gt;&lt;_publisher&gt;哈尔滨工业大学&lt;/_publisher&gt;&lt;_tertiary_author&gt;李一军&lt;/_tertiary_author&gt;&lt;_url&gt;http://kns.cnki.net/KCMS/detail/detail.aspx?FileName=2011012805.nh&amp;amp;DbName=CDFD2011&lt;/_url&gt;&lt;_volume&gt;博士&lt;/_volume&gt;&lt;_translated_author&gt;Hao, Yuanyuan&lt;/_translated_author&gt;&lt;_translated_tertiary_author&gt;Li, Yijun&lt;/_translated_tertiary_author&gt;&lt;/Details&gt;&lt;Extra&gt;&lt;DBUID&gt;{0F1396E1-13FB-4B19-9925-FB65FFA3767B}&lt;/DBUID&gt;&lt;/Extra&gt;&lt;/Item&gt;&lt;/References&gt;&lt;/Group&gt;&lt;/Citation&gt;_x000a_"/>
    <w:docVar w:name="NE.Ref{D232D321-F2CB-4089-9EDE-D938E2DE6DC8}" w:val=" ADDIN NE.Ref.{D232D321-F2CB-4089-9EDE-D938E2DE6DC8}&lt;Citation&gt;&lt;Group&gt;&lt;References&gt;&lt;Item&gt;&lt;ID&gt;443&lt;/ID&gt;&lt;UID&gt;{DCAA7A7B-4A76-4418-B267-27EF82887C08}&lt;/UID&gt;&lt;Title&gt;Impact of information presentation modes on online shopping: An empirical evaluation of a broadband interactive shopping service&lt;/Title&gt;&lt;Template&gt;Journal Article&lt;/Template&gt;&lt;Star&gt;0&lt;/Star&gt;&lt;Tag&gt;0&lt;/Tag&gt;&lt;Author&gt;Chau, Patrick Y K; Au, G; Tam, Kar Yan&lt;/Author&gt;&lt;Year&gt;2000&lt;/Year&gt;&lt;Details&gt;&lt;_accessed&gt;63200887&lt;/_accessed&gt;&lt;_collection_scope&gt;SCI;SCIE&lt;/_collection_scope&gt;&lt;_created&gt;63200887&lt;/_created&gt;&lt;_impact_factor&gt;   1.400&lt;/_impact_factor&gt;&lt;_issue&gt;1&lt;/_issue&gt;&lt;_journal&gt;JOURNAL OF ORGANIZATIONAL COMPUTING AND ELECTRONIC COMMERCE&lt;/_journal&gt;&lt;_modified&gt;63200887&lt;/_modified&gt;&lt;_pages&gt;1-20&lt;/_pages&gt;&lt;_volume&gt;10&lt;/_volume&gt;&lt;/Details&gt;&lt;Extra&gt;&lt;DBUID&gt;{0F1396E1-13FB-4B19-9925-FB65FFA3767B}&lt;/DBUID&gt;&lt;/Extra&gt;&lt;/Item&gt;&lt;/References&gt;&lt;/Group&gt;&lt;Group&gt;&lt;References&gt;&lt;Item&gt;&lt;ID&gt;444&lt;/ID&gt;&lt;UID&gt;{F54C76EF-DA33-42D5-97AA-CA9764182A24}&lt;/UID&gt;&lt;Title&gt;Towards an understanding of the behavioral intention to use a Web site&lt;/Title&gt;&lt;Template&gt;Journal Article&lt;/Template&gt;&lt;Star&gt;0&lt;/Star&gt;&lt;Tag&gt;0&lt;/Tag&gt;&lt;Author&gt;Lin, Judy Chuan-Chuan; Lua, Hsipeng&lt;/Author&gt;&lt;Year&gt;2000&lt;/Year&gt;&lt;Details&gt;&lt;_accessed&gt;63200890&lt;/_accessed&gt;&lt;_collection_scope&gt;SSCI;EI&lt;/_collection_scope&gt;&lt;_created&gt;63200890&lt;/_created&gt;&lt;_impact_factor&gt;   5.063&lt;/_impact_factor&gt;&lt;_issue&gt;3&lt;/_issue&gt;&lt;_journal&gt;INTERNATIONAL JOURNAL OF INFORMATION MANAGEMENT&lt;/_journal&gt;&lt;_modified&gt;63200890&lt;/_modified&gt;&lt;_pages&gt;197-208&lt;/_pages&gt;&lt;_volume&gt;20&lt;/_volume&gt;&lt;/Details&gt;&lt;Extra&gt;&lt;DBUID&gt;{0F1396E1-13FB-4B19-9925-FB65FFA3767B}&lt;/DBUID&gt;&lt;/Extra&gt;&lt;/Item&gt;&lt;/References&gt;&lt;/Group&gt;&lt;Group&gt;&lt;References&gt;&lt;Item&gt;&lt;ID&gt;455&lt;/ID&gt;&lt;UID&gt;{3E63ABA8-3792-4038-A88C-D44898DC9461}&lt;/UID&gt;&lt;Title&gt;Consumer Acceptance of Electronic Commerce: Integrating Trust and Risk with the Technology Acceptance Model&lt;/Title&gt;&lt;Template&gt;Journal Article&lt;/Template&gt;&lt;Star&gt;0&lt;/Star&gt;&lt;Tag&gt;0&lt;/Tag&gt;&lt;Author&gt;Pavlou, Paul A&lt;/Author&gt;&lt;Year&gt;2003&lt;/Year&gt;&lt;Details&gt;&lt;_collection_scope&gt;SCIE;SSCI&lt;/_collection_scope&gt;&lt;_created&gt;63201459&lt;/_created&gt;&lt;_impact_factor&gt;   3.439&lt;/_impact_factor&gt;&lt;_issue&gt;3&lt;/_issue&gt;&lt;_journal&gt;INTERNATIONAL JOURNAL OF ELECTRONIC COMMERCE&lt;/_journal&gt;&lt;_modified&gt;63201461&lt;/_modified&gt;&lt;_pages&gt;101-134&lt;/_pages&gt;&lt;_volume&gt;7&lt;/_volume&gt;&lt;/Details&gt;&lt;Extra&gt;&lt;DBUID&gt;{0F1396E1-13FB-4B19-9925-FB65FFA3767B}&lt;/DBUID&gt;&lt;/Extra&gt;&lt;/Item&gt;&lt;/References&gt;&lt;/Group&gt;&lt;/Citation&gt;_x000a_"/>
    <w:docVar w:name="NE.Ref{D277CDED-A0A1-4982-B789-7513EBDEDD27}" w:val=" ADDIN NE.Ref.{D277CDED-A0A1-4982-B789-7513EBDEDD27}&lt;Citation&gt;&lt;Group&gt;&lt;References&gt;&lt;Item&gt;&lt;ID&gt;454&lt;/ID&gt;&lt;UID&gt;{00E06185-A6A5-457E-9C2D-6E1F3202C9CA}&lt;/UID&gt;&lt;Title&gt;Too Popular to Ignore: The Influence of Online Reviews on Purchase Intentions of Search and Experience Products&lt;/Title&gt;&lt;Template&gt;Journal Article&lt;/Template&gt;&lt;Star&gt;0&lt;/Star&gt;&lt;Tag&gt;0&lt;/Tag&gt;&lt;Author&gt;Jiménez, Fernando R; Mendoza, Norma A&lt;/Author&gt;&lt;Year&gt;2013&lt;/Year&gt;&lt;Details&gt;&lt;_collection_scope&gt;SSCI&lt;/_collection_scope&gt;&lt;_created&gt;63201441&lt;/_created&gt;&lt;_impact_factor&gt;   4.691&lt;/_impact_factor&gt;&lt;_issue&gt;3&lt;/_issue&gt;&lt;_journal&gt;JOURNAL OF INTERACTIVE MARKETING&lt;/_journal&gt;&lt;_modified&gt;63201451&lt;/_modified&gt;&lt;_pages&gt;226–235&lt;/_pages&gt;&lt;_volume&gt;27&lt;/_volume&gt;&lt;/Details&gt;&lt;Extra&gt;&lt;DBUID&gt;{0F1396E1-13FB-4B19-9925-FB65FFA3767B}&lt;/DBUID&gt;&lt;/Extra&gt;&lt;/Item&gt;&lt;/References&gt;&lt;/Group&gt;&lt;/Citation&gt;_x000a_"/>
    <w:docVar w:name="NE.Ref{D42A277D-9644-4F26-8D0D-7A510B6F66D1}" w:val=" ADDIN NE.Ref.{D42A277D-9644-4F26-8D0D-7A510B6F66D1}&lt;Citation&gt;&lt;Group&gt;&lt;References&gt;&lt;Item&gt;&lt;ID&gt;420&lt;/ID&gt;&lt;UID&gt;{96B1E177-33EA-435D-B1AB-8BF41DB380E3}&lt;/UID&gt;&lt;Title&gt;A technology acceptance model for empirically testing new end-user information systems: theory and results&lt;/Title&gt;&lt;Template&gt;Thesis&lt;/Template&gt;&lt;Star&gt;0&lt;/Star&gt;&lt;Tag&gt;0&lt;/Tag&gt;&lt;Author&gt;Davis, Fred D&lt;/Author&gt;&lt;Year&gt;1985&lt;/Year&gt;&lt;Details&gt;&lt;_created&gt;63197175&lt;/_created&gt;&lt;_modified&gt;63221024&lt;/_modified&gt;&lt;_publisher&gt;Massachusetts Institute of Technology&lt;/_publisher&gt;&lt;_section&gt;Sloan School of Management&lt;/_section&gt;&lt;_url&gt;http://hdl.handle.net/1721.1/15192&lt;/_url&gt;&lt;_volume&gt;phd&lt;/_volume&gt;&lt;/Details&gt;&lt;Extra&gt;&lt;DBUID&gt;{0F1396E1-13FB-4B19-9925-FB65FFA3767B}&lt;/DBUID&gt;&lt;/Extra&gt;&lt;/Item&gt;&lt;/References&gt;&lt;/Group&gt;&lt;/Citation&gt;_x000a_"/>
    <w:docVar w:name="NE.Ref{D6AB8433-3BEB-4F4D-8C37-5A222E432F7F}" w:val=" ADDIN NE.Ref.{D6AB8433-3BEB-4F4D-8C37-5A222E432F7F}&lt;Citation&gt;&lt;Group&gt;&lt;References&gt;&lt;Item&gt;&lt;ID&gt;365&lt;/ID&gt;&lt;UID&gt;{BDECE590-4F79-4BAE-89A7-C182B4772475}&lt;/UID&gt;&lt;Title&gt;Avoiding the dark side of positive online consumer reviews: Enhancing reviews&amp;apos; usefulness for high risk-averse travelers&lt;/Title&gt;&lt;Template&gt;Journal Article&lt;/Template&gt;&lt;Star&gt;0&lt;/Star&gt;&lt;Tag&gt;0&lt;/Tag&gt;&lt;Author&gt;Casaló, Luis V; Flavián, Carlos; Guinalíu, Miguel; Ekinci, Yuksel&lt;/Author&gt;&lt;Year&gt;2015&lt;/Year&gt;&lt;Details&gt;&lt;_accessed&gt;63177973&lt;/_accessed&gt;&lt;_collection_scope&gt;SSCI&lt;/_collection_scope&gt;&lt;_created&gt;63177971&lt;/_created&gt;&lt;_db_updated&gt;CrossRef&lt;/_db_updated&gt;&lt;_doi&gt;10.1016/j.jbusres.2015.01.010&lt;/_doi&gt;&lt;_impact_factor&gt;   4.028&lt;/_impact_factor&gt;&lt;_isbn&gt;01482963&lt;/_isbn&gt;&lt;_issue&gt;9&lt;/_issue&gt;&lt;_journal&gt;Journal of Business Research&lt;/_journal&gt;&lt;_modified&gt;63177973&lt;/_modified&gt;&lt;_pages&gt;1829-1835&lt;/_pages&gt;&lt;_tertiary_title&gt;Journal of Business Research&lt;/_tertiary_title&gt;&lt;_url&gt;https://linkinghub.elsevier.com/retrieve/pii/S0148296315000247_x000d__x000a_https://api.elsevier.com/content/article/PII:S0148296315000247?httpAccept=text/xml&lt;/_url&gt;&lt;_volume&gt;68&lt;/_volume&gt;&lt;/Details&gt;&lt;Extra&gt;&lt;DBUID&gt;{0F1396E1-13FB-4B19-9925-FB65FFA3767B}&lt;/DBUID&gt;&lt;/Extra&gt;&lt;/Item&gt;&lt;/References&gt;&lt;/Group&gt;&lt;/Citation&gt;_x000a_"/>
    <w:docVar w:name="NE.Ref{D78EDAD5-CE59-4FAB-BF58-BA9FE05F8B00}" w:val=" ADDIN NE.Ref.{D78EDAD5-CE59-4FAB-BF58-BA9FE05F8B00}&lt;Citation&gt;&lt;Group&gt;&lt;References&gt;&lt;Item&gt;&lt;ID&gt;290&lt;/ID&gt;&lt;UID&gt;{44D50B53-54E0-4A09-9009-896919A26515}&lt;/UID&gt;&lt;Title&gt;第44次《中国互联网络发展状况统计报告》&lt;/Title&gt;&lt;Template&gt;Web Page&lt;/Template&gt;&lt;Star&gt;0&lt;/Star&gt;&lt;Tag&gt;0&lt;/Tag&gt;&lt;Author&gt;CNNIC&lt;/Author&gt;&lt;Year&gt;2019&lt;/Year&gt;&lt;Details&gt;&lt;_accessed&gt;63172272&lt;/_accessed&gt;&lt;_created&gt;63172271&lt;/_created&gt;&lt;_modified&gt;63172272&lt;/_modified&gt;&lt;_url&gt;http://www.cac.gov.cn/2019-08/30/c_1124938750.htm&lt;/_url&gt;&lt;_volume&gt;2019&lt;/_volume&gt;&lt;/Details&gt;&lt;Extra&gt;&lt;DBUID&gt;{0F1396E1-13FB-4B19-9925-FB65FFA3767B}&lt;/DBUID&gt;&lt;/Extra&gt;&lt;/Item&gt;&lt;/References&gt;&lt;/Group&gt;&lt;/Citation&gt;_x000a_"/>
    <w:docVar w:name="NE.Ref{D82D651A-EFED-43BC-8A39-4020D1588F9E}" w:val=" ADDIN NE.Ref.{D82D651A-EFED-43BC-8A39-4020D1588F9E}&lt;Citation&gt;&lt;Group&gt;&lt;References&gt;&lt;Item&gt;&lt;ID&gt;362&lt;/ID&gt;&lt;UID&gt;{0179F50C-0E80-4640-B9E3-4DEB14E17AD5}&lt;/UID&gt;&lt;Title&gt;Search product and experience product online reviews: An eye-tracking study on consumers&amp;apos; review search behavior&lt;/Title&gt;&lt;Template&gt;Journal Article&lt;/Template&gt;&lt;Star&gt;0&lt;/Star&gt;&lt;Tag&gt;0&lt;/Tag&gt;&lt;Author&gt;Luan, Jing; Yao, Zhong; Zhao, FuTao; Liu, Hao&lt;/Author&gt;&lt;Year&gt;2016&lt;/Year&gt;&lt;Details&gt;&lt;_accessed&gt;63177946&lt;/_accessed&gt;&lt;_collection_scope&gt;SSCI;EI&lt;/_collection_scope&gt;&lt;_created&gt;63177946&lt;/_created&gt;&lt;_db_updated&gt;CrossRef&lt;/_db_updated&gt;&lt;_doi&gt;10.1016/j.chb.2016.08.037&lt;/_doi&gt;&lt;_impact_factor&gt;   4.306&lt;/_impact_factor&gt;&lt;_isbn&gt;07475632&lt;/_isbn&gt;&lt;_journal&gt;Computers in Human Behavior&lt;/_journal&gt;&lt;_modified&gt;63177946&lt;/_modified&gt;&lt;_pages&gt;420-430&lt;/_pages&gt;&lt;_tertiary_title&gt;Computers in Human Behavior&lt;/_tertiary_title&gt;&lt;_url&gt;https://linkinghub.elsevier.com/retrieve/pii/S0747563216306021_x000d__x000a_https://api.elsevier.com/content/article/PII:S0747563216306021?httpAccept=text/plain&lt;/_url&gt;&lt;_volume&gt;65&lt;/_volume&gt;&lt;/Details&gt;&lt;Extra&gt;&lt;DBUID&gt;{0F1396E1-13FB-4B19-9925-FB65FFA3767B}&lt;/DBUID&gt;&lt;/Extra&gt;&lt;/Item&gt;&lt;/References&gt;&lt;/Group&gt;&lt;/Citation&gt;_x000a_"/>
    <w:docVar w:name="NE.Ref{D947D896-796D-47E7-8780-999710EBE143}" w:val=" ADDIN NE.Ref.{D947D896-796D-47E7-8780-999710EBE143}&lt;Citation&gt;&lt;Group&gt;&lt;References&gt;&lt;Item&gt;&lt;ID&gt;377&lt;/ID&gt;&lt;UID&gt;{AB503493-21EA-455D-9652-1196D27F5DB9}&lt;/UID&gt;&lt;Title&gt;Predicting the “helpfulness” of online consumer reviews&lt;/Title&gt;&lt;Template&gt;Journal Article&lt;/Template&gt;&lt;Star&gt;0&lt;/Star&gt;&lt;Tag&gt;0&lt;/Tag&gt;&lt;Author&gt;Singh, Jyoti Prakash; Irani, Seda; Rana, Nripendra P; Dwivedi, Yogesh K; Saumya, Sunil; Kumar Roy, Pradeep&lt;/Author&gt;&lt;Year&gt;2017&lt;/Year&gt;&lt;Details&gt;&lt;_accessed&gt;63179366&lt;/_accessed&gt;&lt;_collection_scope&gt;SSCI&lt;/_collection_scope&gt;&lt;_created&gt;63179366&lt;/_created&gt;&lt;_db_updated&gt;CrossRef&lt;/_db_updated&gt;&lt;_doi&gt;10.1016/j.jbusres.2016.08.008&lt;/_doi&gt;&lt;_impact_factor&gt;   4.028&lt;/_impact_factor&gt;&lt;_isbn&gt;01482963&lt;/_isbn&gt;&lt;_journal&gt;Journal of Business Research&lt;/_journal&gt;&lt;_modified&gt;63179366&lt;/_modified&gt;&lt;_pages&gt;346-355&lt;/_pages&gt;&lt;_tertiary_title&gt;Journal of Business Research&lt;/_tertiary_title&gt;&lt;_url&gt;https://linkinghub.elsevier.com/retrieve/pii/S0148296316304957_x000d__x000a_https://api.elsevier.com/content/article/PII:S0148296316304957?httpAccept=text/plain&lt;/_url&gt;&lt;_volume&gt;70&lt;/_volume&gt;&lt;/Details&gt;&lt;Extra&gt;&lt;DBUID&gt;{0F1396E1-13FB-4B19-9925-FB65FFA3767B}&lt;/DBUID&gt;&lt;/Extra&gt;&lt;/Item&gt;&lt;/References&gt;&lt;/Group&gt;&lt;/Citation&gt;_x000a_"/>
    <w:docVar w:name="NE.Ref{DAEAFA72-F786-40A4-AB59-9B4309A631A6}" w:val=" ADDIN NE.Ref.{DAEAFA72-F786-40A4-AB59-9B4309A631A6}&lt;Citation&gt;&lt;Group&gt;&lt;References&gt;&lt;Item&gt;&lt;ID&gt;440&lt;/ID&gt;&lt;UID&gt;{540F396F-CDF3-48E3-B785-C872541AD45F}&lt;/UID&gt;&lt;Title&gt;The Effect of On-Line Consumer Reviews on Consumer Purchasing Intention: The Moderating Role of Involvement&lt;/Title&gt;&lt;Template&gt;Journal Article&lt;/Template&gt;&lt;Star&gt;0&lt;/Star&gt;&lt;Tag&gt;0&lt;/Tag&gt;&lt;Author&gt;Park, Do-Hyung; Lee, Jumin; Han, Ingoo&lt;/Author&gt;&lt;Year&gt;2007&lt;/Year&gt;&lt;Details&gt;&lt;_accessed&gt;63199765&lt;/_accessed&gt;&lt;_collection_scope&gt;SCIE;SSCI&lt;/_collection_scope&gt;&lt;_created&gt;63199765&lt;/_created&gt;&lt;_db_updated&gt;CrossRef&lt;/_db_updated&gt;&lt;_doi&gt;10.2753/JEC1086-4415110405&lt;/_doi&gt;&lt;_impact_factor&gt;   3.439&lt;/_impact_factor&gt;&lt;_isbn&gt;1086-4415&lt;/_isbn&gt;&lt;_issue&gt;4&lt;/_issue&gt;&lt;_journal&gt;International Journal of Electronic Commerce&lt;/_journal&gt;&lt;_modified&gt;63199766&lt;/_modified&gt;&lt;_pages&gt;125-148&lt;/_pages&gt;&lt;_tertiary_title&gt;International Journal of Electronic Commerce&lt;/_tertiary_title&gt;&lt;_url&gt;https://www.tandfonline.com/doi/full/10.2753/JEC1086-4415110405_x000d__x000a_https://www.tandfonline.com/doi/pdf/10.2753/JEC1086-4415110405&lt;/_url&gt;&lt;_volume&gt;11&lt;/_volume&gt;&lt;/Details&gt;&lt;Extra&gt;&lt;DBUID&gt;{0F1396E1-13FB-4B19-9925-FB65FFA3767B}&lt;/DBUID&gt;&lt;/Extra&gt;&lt;/Item&gt;&lt;/References&gt;&lt;/Group&gt;&lt;/Citation&gt;_x000a_"/>
    <w:docVar w:name="NE.Ref{DE1E56DC-6257-4DF4-A9F5-6036B6282AB2}" w:val=" ADDIN NE.Ref.{DE1E56DC-6257-4DF4-A9F5-6036B6282AB2}&lt;Citation&gt;&lt;Group&gt;&lt;References&gt;&lt;Item&gt;&lt;ID&gt;453&lt;/ID&gt;&lt;UID&gt;{0B9D2E4B-2054-4126-9478-F3C22BEE99A2}&lt;/UID&gt;&lt;Title&gt;EFFECT OF ELECTRONIC WORD-OF-MOUTH ON CONSUMER PURCHASE INTENTION: THE PERSPECTIVE OF GENDER DIFFERENCES&lt;/Title&gt;&lt;Template&gt;Journal Article&lt;/Template&gt;&lt;Star&gt;0&lt;/Star&gt;&lt;Tag&gt;0&lt;/Tag&gt;&lt;Author&gt;Fan, Yi-Wen; Miao, Yi-Feng&lt;/Author&gt;&lt;Year&gt;2012&lt;/Year&gt;&lt;Details&gt;&lt;_created&gt;63201430&lt;/_created&gt;&lt;_issue&gt;3&lt;/_issue&gt;&lt;_journal&gt;International Journal of Electronic Business Management&lt;/_journal&gt;&lt;_modified&gt;63201437&lt;/_modified&gt;&lt;_pages&gt;175-181&lt;/_pages&gt;&lt;_volume&gt;10&lt;/_volume&gt;&lt;/Details&gt;&lt;Extra&gt;&lt;DBUID&gt;{0F1396E1-13FB-4B19-9925-FB65FFA3767B}&lt;/DBUID&gt;&lt;/Extra&gt;&lt;/Item&gt;&lt;/References&gt;&lt;/Group&gt;&lt;/Citation&gt;_x000a_"/>
    <w:docVar w:name="NE.Ref{E08F4AA4-C97E-4B79-812D-33D648470DF6}" w:val=" ADDIN NE.Ref.{E08F4AA4-C97E-4B79-812D-33D648470DF6}&lt;Citation&gt;&lt;Group&gt;&lt;References&gt;&lt;Item&gt;&lt;ID&gt;420&lt;/ID&gt;&lt;UID&gt;{96B1E177-33EA-435D-B1AB-8BF41DB380E3}&lt;/UID&gt;&lt;Title&gt;A technology acceptance model for empirically testing new end-user information systems: theory and results&lt;/Title&gt;&lt;Template&gt;Thesis&lt;/Template&gt;&lt;Star&gt;0&lt;/Star&gt;&lt;Tag&gt;0&lt;/Tag&gt;&lt;Author&gt;Davis, Fred D&lt;/Author&gt;&lt;Year&gt;1985&lt;/Year&gt;&lt;Details&gt;&lt;_created&gt;63197175&lt;/_created&gt;&lt;_modified&gt;63221024&lt;/_modified&gt;&lt;_publisher&gt;Massachusetts Institute of Technology&lt;/_publisher&gt;&lt;_section&gt;Sloan School of Management&lt;/_section&gt;&lt;_url&gt;http://hdl.handle.net/1721.1/15192&lt;/_url&gt;&lt;_volume&gt;phd&lt;/_volume&gt;&lt;/Details&gt;&lt;Extra&gt;&lt;DBUID&gt;{0F1396E1-13FB-4B19-9925-FB65FFA3767B}&lt;/DBUID&gt;&lt;/Extra&gt;&lt;/Item&gt;&lt;/References&gt;&lt;/Group&gt;&lt;/Citation&gt;_x000a_"/>
    <w:docVar w:name="NE.Ref{E0C5FCDF-A9B8-4DBF-BA23-874C6B679382}" w:val=" ADDIN NE.Ref.{E0C5FCDF-A9B8-4DBF-BA23-874C6B679382}&lt;Citation&gt;&lt;Group&gt;&lt;References&gt;&lt;Item&gt;&lt;ID&gt;306&lt;/ID&gt;&lt;UID&gt;{B10FB95D-6AE1-4D4E-89C4-10A4C4B06AF6}&lt;/UID&gt;&lt;Title&gt;矛盾性追加评论对感知有用性的影响效应研究&lt;/Title&gt;&lt;Template&gt;Journal Article&lt;/Template&gt;&lt;Star&gt;0&lt;/Star&gt;&lt;Tag&gt;0&lt;/Tag&gt;&lt;Author&gt;李琪; 任小静&lt;/Author&gt;&lt;Year&gt;2017&lt;/Year&gt;&lt;Details&gt;&lt;_accessed&gt;63174956&lt;/_accessed&gt;&lt;_author_aff&gt;西安交通大学经济与金融学院;&lt;/_author_aff&gt;&lt;_collection_scope&gt;CSSCI-C;PKU&lt;/_collection_scope&gt;&lt;_created&gt;63174956&lt;/_created&gt;&lt;_date&gt;61824960&lt;/_date&gt;&lt;_db_provider&gt;CNKI: 期刊&lt;/_db_provider&gt;&lt;_db_updated&gt;CNKI - Reference&lt;/_db_updated&gt;&lt;_issue&gt;04&lt;/_issue&gt;&lt;_journal&gt;管理科学&lt;/_journal&gt;&lt;_keywords&gt;在线评论;追加评论;矛盾性追加评论;产品卷入度;感知有用性&lt;/_keywords&gt;&lt;_language&gt;Chinese&lt;/_language&gt;&lt;_modified&gt;63174956&lt;/_modified&gt;&lt;_pages&gt;139-150&lt;/_pages&gt;&lt;_url&gt;http://kns.cnki.net/KCMS/detail/detail.aspx?FileName=JCJJ201704011&amp;amp;DbName=CJFQ2017&lt;/_url&gt;&lt;_volume&gt;30&lt;/_volume&gt;&lt;_translated_author&gt;Li, Qi;Ren, Xiaojing&lt;/_translated_author&gt;&lt;/Details&gt;&lt;Extra&gt;&lt;DBUID&gt;{0F1396E1-13FB-4B19-9925-FB65FFA3767B}&lt;/DBUID&gt;&lt;/Extra&gt;&lt;/Item&gt;&lt;/References&gt;&lt;/Group&gt;&lt;Group&gt;&lt;References&gt;&lt;Item&gt;&lt;ID&gt;413&lt;/ID&gt;&lt;UID&gt;{8C3852F3-E23B-48FD-B412-88E5865E6952}&lt;/UID&gt;&lt;Title&gt;含追加的在线评论有用性感知影响因素研究——基于眼动实验&lt;/Title&gt;&lt;Template&gt;Journal Article&lt;/Template&gt;&lt;Star&gt;0&lt;/Star&gt;&lt;Tag&gt;0&lt;/Tag&gt;&lt;Author&gt;王翠翠; 高慧&lt;/Author&gt;&lt;Year&gt;2018&lt;/Year&gt;&lt;Details&gt;&lt;_language&gt;Chinese&lt;/_language&gt;&lt;_created&gt;63189817&lt;/_created&gt;&lt;_modified&gt;63189817&lt;/_modified&gt;&lt;_url&gt;http://kns.cnki.net/KCMS/detail/detail.aspx?FileName=XDQB201812011&amp;amp;DbName=CJFQ2018&lt;/_url&gt;&lt;_journal&gt;现代情报&lt;/_journal&gt;&lt;_volume&gt;38&lt;/_volume&gt;&lt;_issue&gt;12&lt;/_issue&gt;&lt;_pages&gt;70-77+90&lt;/_pages&gt;&lt;_date&gt;62549280&lt;/_date&gt;&lt;_keywords&gt;在线评论;追加评论;有用性感知;眼动实验;认知过程&lt;/_keywords&gt;&lt;_author_aff&gt;合肥工业大学管理学院;合肥工业大学产业转移与创新发展研究中心;&lt;/_author_aff&gt;&lt;_db_provider&gt;CNKI: 期刊&lt;/_db_provider&gt;&lt;_accessed&gt;63189817&lt;/_accessed&gt;&lt;_db_updated&gt;CNKI - Reference&lt;/_db_updated&gt;&lt;_collection_scope&gt;CSSCI-C;PKU&lt;/_collection_scope&gt;&lt;_translated_author&gt;Wang, Cuicui;Gao, Hui&lt;/_translated_author&gt;&lt;/Details&gt;&lt;Extra&gt;&lt;DBUID&gt;{0F1396E1-13FB-4B19-9925-FB65FFA3767B}&lt;/DBUID&gt;&lt;/Extra&gt;&lt;/Item&gt;&lt;/References&gt;&lt;/Group&gt;&lt;Group&gt;&lt;References&gt;&lt;Item&gt;&lt;ID&gt;319&lt;/ID&gt;&lt;UID&gt;{CCBE7389-AF27-41E4-9C0E-FD8336745CF9}&lt;/UID&gt;&lt;Title&gt;网络口碑中追加评论的有用性感知研究&lt;/Title&gt;&lt;Template&gt;Journal Article&lt;/Template&gt;&lt;Star&gt;0&lt;/Star&gt;&lt;Tag&gt;0&lt;/Tag&gt;&lt;Author&gt;王长征; 何钐; 王魁&lt;/Author&gt;&lt;Year&gt;2015&lt;/Year&gt;&lt;Details&gt;&lt;_accessed&gt;63175479&lt;/_accessed&gt;&lt;_author_aff&gt;武汉大学经济与管理学院;&lt;/_author_aff&gt;&lt;_collection_scope&gt;CSSCI-C;PKU&lt;/_collection_scope&gt;&lt;_created&gt;63175479&lt;/_created&gt;&lt;_date&gt;60684480&lt;/_date&gt;&lt;_db_provider&gt;CNKI: 期刊&lt;/_db_provider&gt;&lt;_db_updated&gt;CNKI - Reference&lt;/_db_updated&gt;&lt;_issue&gt;03&lt;/_issue&gt;&lt;_journal&gt;管理科学&lt;/_journal&gt;&lt;_keywords&gt;一次性评论;追加评论;归因理论;时间距离;评论有用性&lt;/_keywords&gt;&lt;_language&gt;Chinese&lt;/_language&gt;&lt;_modified&gt;63175479&lt;/_modified&gt;&lt;_pages&gt;102-114&lt;/_pages&gt;&lt;_url&gt;http://kns.cnki.net/KCMS/detail/detail.aspx?FileName=JCJJ201503009&amp;amp;DbName=CJFQ2015&lt;/_url&gt;&lt;_volume&gt;28&lt;/_volume&gt;&lt;_translated_author&gt;Wang, Zhangzheng;He, Shan;Wang, Kui&lt;/_translated_author&gt;&lt;/Details&gt;&lt;Extra&gt;&lt;DBUID&gt;{0F1396E1-13FB-4B19-9925-FB65FFA3767B}&lt;/DBUID&gt;&lt;/Extra&gt;&lt;/Item&gt;&lt;/References&gt;&lt;/Group&gt;&lt;/Citation&gt;_x000a_"/>
    <w:docVar w:name="NE.Ref{E39EA7A1-4A3C-4846-A7F0-74C9F6CABF22}" w:val=" ADDIN NE.Ref.{E39EA7A1-4A3C-4846-A7F0-74C9F6CABF22}&lt;Citation&gt;&lt;Group&gt;&lt;References&gt;&lt;Item&gt;&lt;ID&gt;322&lt;/ID&gt;&lt;UID&gt;{1873DA46-2A10-4419-B788-4EA920F7DAE4}&lt;/UID&gt;&lt;Title&gt;追加评论对消费者购买意愿的影响&lt;/Title&gt;&lt;Template&gt;Journal Article&lt;/Template&gt;&lt;Star&gt;0&lt;/Star&gt;&lt;Tag&gt;0&lt;/Tag&gt;&lt;Author&gt;何晶璟&lt;/Author&gt;&lt;Year&gt;2014&lt;/Year&gt;&lt;Details&gt;&lt;_accessed&gt;63175504&lt;/_accessed&gt;&lt;_author_adr&gt;中南财经政法大学&lt;/_author_adr&gt;&lt;_author_aff&gt;中南财经政法大学&lt;/_author_aff&gt;&lt;_created&gt;63175504&lt;/_created&gt;&lt;_db_provider&gt;北京万方数据股份有限公司&lt;/_db_provider&gt;&lt;_db_updated&gt;Wanfangdata&lt;/_db_updated&gt;&lt;_isbn&gt;1007-3825&lt;/_isbn&gt;&lt;_issue&gt;9&lt;/_issue&gt;&lt;_journal&gt;知识经济&lt;/_journal&gt;&lt;_keywords&gt;追加评论; 原评论; 购买意愿&lt;/_keywords&gt;&lt;_language&gt;chi&lt;/_language&gt;&lt;_modified&gt;63175504&lt;/_modified&gt;&lt;_pages&gt;92-94&lt;/_pages&gt;&lt;_tertiary_title&gt;ZHISHI JINGJI&lt;/_tertiary_title&gt;&lt;_url&gt;http://www.wanfangdata.com.cn/details/detail.do?_type=perio&amp;amp;id=zsjjeqy201409065&lt;/_url&gt;&lt;_translated_author&gt;He, Jingjing&lt;/_translated_author&gt;&lt;/Details&gt;&lt;Extra&gt;&lt;DBUID&gt;{0F1396E1-13FB-4B19-9925-FB65FFA3767B}&lt;/DBUID&gt;&lt;/Extra&gt;&lt;/Item&gt;&lt;/References&gt;&lt;/Group&gt;&lt;/Citation&gt;_x000a_"/>
    <w:docVar w:name="NE.Ref{E3D2C3DD-C749-47DF-A065-99C6D41B8E71}" w:val=" ADDIN NE.Ref.{E3D2C3DD-C749-47DF-A065-99C6D41B8E71}&lt;Citation&gt;&lt;Group&gt;&lt;References&gt;&lt;Item&gt;&lt;ID&gt;395&lt;/ID&gt;&lt;UID&gt;{E5B0EF8D-D163-492A-9C88-664B0FB8BE8E}&lt;/UID&gt;&lt;Title&gt;What makes population perception of review helpfulness: an information processing perspective&lt;/Title&gt;&lt;Template&gt;Journal Article&lt;/Template&gt;&lt;Star&gt;0&lt;/Star&gt;&lt;Tag&gt;0&lt;/Tag&gt;&lt;Author&gt;Guo, Bin; Zhou, Shasha&lt;/Author&gt;&lt;Year&gt;2017&lt;/Year&gt;&lt;Details&gt;&lt;_accessed&gt;63182170&lt;/_accessed&gt;&lt;_collection_scope&gt;SSCI&lt;/_collection_scope&gt;&lt;_created&gt;63182170&lt;/_created&gt;&lt;_db_updated&gt;CrossRef&lt;/_db_updated&gt;&lt;_doi&gt;10.1007/s10660-016-9234-7&lt;/_doi&gt;&lt;_impact_factor&gt;   1.940&lt;/_impact_factor&gt;&lt;_isbn&gt;1389-5753&lt;/_isbn&gt;&lt;_issue&gt;4&lt;/_issue&gt;&lt;_journal&gt;Electronic Commerce Research&lt;/_journal&gt;&lt;_modified&gt;63182170&lt;/_modified&gt;&lt;_pages&gt;585-608&lt;/_pages&gt;&lt;_tertiary_title&gt;Electron Commer Res&lt;/_tertiary_title&gt;&lt;_url&gt;http://link.springer.com/10.1007/s10660-016-9234-7_x000d__x000a_http://link.springer.com/content/pdf/10.1007/s10660-016-9234-7&lt;/_url&gt;&lt;_volume&gt;17&lt;/_volume&gt;&lt;/Details&gt;&lt;Extra&gt;&lt;DBUID&gt;{0F1396E1-13FB-4B19-9925-FB65FFA3767B}&lt;/DBUID&gt;&lt;/Extra&gt;&lt;/Item&gt;&lt;/References&gt;&lt;/Group&gt;&lt;/Citation&gt;_x000a_"/>
    <w:docVar w:name="NE.Ref{E46E0016-7B8F-472F-B021-4075C51B2B21}" w:val=" ADDIN NE.Ref.{E46E0016-7B8F-472F-B021-4075C51B2B21}&lt;Citation&gt;&lt;Group&gt;&lt;References&gt;&lt;Item&gt;&lt;ID&gt;345&lt;/ID&gt;&lt;UID&gt;{40E371D6-76C1-44AC-93E3-DB9334C9E706}&lt;/UID&gt;&lt;Title&gt;The Magic behind Amazon&amp;apos;s 2.7 Billion Dollar Question&lt;/Title&gt;&lt;Template&gt;Web Page&lt;/Template&gt;&lt;Star&gt;0&lt;/Star&gt;&lt;Tag&gt;0&lt;/Tag&gt;&lt;Author&gt;M., Spool J&lt;/Author&gt;&lt;Year&gt;2009&lt;/Year&gt;&lt;Details&gt;&lt;_url&gt;https://articles.uie.com/magicbehindamazon/&lt;/_url&gt;&lt;_volume&gt;2020&lt;/_volume&gt;&lt;_accessed&gt;63176968&lt;/_accessed&gt;&lt;_created&gt;63176968&lt;/_created&gt;&lt;_modified&gt;63176968&lt;/_modified&gt;&lt;/Details&gt;&lt;Extra&gt;&lt;DBUID&gt;{0F1396E1-13FB-4B19-9925-FB65FFA3767B}&lt;/DBUID&gt;&lt;/Extra&gt;&lt;/Item&gt;&lt;/References&gt;&lt;/Group&gt;&lt;/Citation&gt;_x000a_"/>
    <w:docVar w:name="NE.Ref{E71F5290-6EDA-4488-B2E6-798B1415F98C}" w:val=" ADDIN NE.Ref.{E71F5290-6EDA-4488-B2E6-798B1415F98C}&lt;Citation&gt;&lt;Group&gt;&lt;References&gt;&lt;Item&gt;&lt;ID&gt;348&lt;/ID&gt;&lt;UID&gt;{0721AB2C-6E9C-45B5-B093-AE7693782F20}&lt;/UID&gt;&lt;Title&gt;Estimating the Helpfulness and Economic Impact of Product Reviews: Mining Text and Reviewer Characteristics&lt;/Title&gt;&lt;Template&gt;Journal Article&lt;/Template&gt;&lt;Star&gt;1&lt;/Star&gt;&lt;Tag&gt;5&lt;/Tag&gt;&lt;Author&gt;Ghose, Anindya; Ipeirotis, Panagiotis G&lt;/Author&gt;&lt;Year&gt;2011&lt;/Year&gt;&lt;Details&gt;&lt;_accessed&gt;63177892&lt;/_accessed&gt;&lt;_collection_scope&gt;SCI;SCIE;EI&lt;/_collection_scope&gt;&lt;_created&gt;63177804&lt;/_created&gt;&lt;_doi&gt;10.1109/TKDE.2010.188&lt;/_doi&gt;&lt;_impact_factor&gt;   3.857&lt;/_impact_factor&gt;&lt;_issue&gt;10&lt;/_issue&gt;&lt;_journal&gt;IEEE TRANSACTIONS ON KNOWLEDGE AND DATA ENGINEERING&lt;/_journal&gt;&lt;_modified&gt;63203981&lt;/_modified&gt;&lt;_pages&gt;1498-1512&lt;/_pages&gt;&lt;_volume&gt;23&lt;/_volume&gt;&lt;/Details&gt;&lt;Extra&gt;&lt;DBUID&gt;{0F1396E1-13FB-4B19-9925-FB65FFA3767B}&lt;/DBUID&gt;&lt;/Extra&gt;&lt;/Item&gt;&lt;/References&gt;&lt;/Group&gt;&lt;/Citation&gt;_x000a_"/>
    <w:docVar w:name="NE.Ref{E8C96DCD-3F63-4EB8-88A4-9F54EF86F1F3}" w:val=" ADDIN NE.Ref.{E8C96DCD-3F63-4EB8-88A4-9F54EF86F1F3}&lt;Citation&gt;&lt;Group&gt;&lt;References&gt;&lt;Item&gt;&lt;ID&gt;396&lt;/ID&gt;&lt;UID&gt;{9E65F92F-7080-458D-AA34-19E35122B8E3}&lt;/UID&gt;&lt;Title&gt;The effects of consumer knowledge on message processing of electronic word-of-mouth via online consumer reviews&lt;/Title&gt;&lt;Template&gt;Journal Article&lt;/Template&gt;&lt;Star&gt;1&lt;/Star&gt;&lt;Tag&gt;5&lt;/Tag&gt;&lt;Author&gt;Park, Do-Hyung; Kim, Sara&lt;/Author&gt;&lt;Year&gt;2008&lt;/Year&gt;&lt;Details&gt;&lt;_accessed&gt;63182265&lt;/_accessed&gt;&lt;_collection_scope&gt;SCIE;SSCI;EI&lt;/_collection_scope&gt;&lt;_created&gt;63182265&lt;/_created&gt;&lt;_db_updated&gt;CrossRef&lt;/_db_updated&gt;&lt;_doi&gt;10.1016/j.elerap.2007.12.001&lt;/_doi&gt;&lt;_impact_factor&gt;   2.911&lt;/_impact_factor&gt;&lt;_isbn&gt;15674223&lt;/_isbn&gt;&lt;_issue&gt;4&lt;/_issue&gt;&lt;_journal&gt;Electronic Commerce Research and Applications&lt;/_journal&gt;&lt;_modified&gt;63182265&lt;/_modified&gt;&lt;_pages&gt;399-410&lt;/_pages&gt;&lt;_tertiary_title&gt;Electronic Commerce Research and Applications&lt;/_tertiary_title&gt;&lt;_url&gt;https://linkinghub.elsevier.com/retrieve/pii/S1567422308000021_x000d__x000a_https://api.elsevier.com/content/article/PII:S1567422308000021?httpAccept=text/xml&lt;/_url&gt;&lt;_volume&gt;7&lt;/_volume&gt;&lt;/Details&gt;&lt;Extra&gt;&lt;DBUID&gt;{0F1396E1-13FB-4B19-9925-FB65FFA3767B}&lt;/DBUID&gt;&lt;/Extra&gt;&lt;/Item&gt;&lt;/References&gt;&lt;/Group&gt;&lt;Group&gt;&lt;References&gt;&lt;Item&gt;&lt;ID&gt;427&lt;/ID&gt;&lt;UID&gt;{B0AAAD6A-361C-4A84-96C5-BE896CDC9D0E}&lt;/UID&gt;&lt;Title&gt;网络社区在线评论有用性影响模型研究——基于信息采纳与社会网络视角&lt;/Title&gt;&lt;Template&gt;Journal Article&lt;/Template&gt;&lt;Star&gt;0&lt;/Star&gt;&lt;Tag&gt;0&lt;/Tag&gt;&lt;Author&gt;殷国鹏; 刘雯雯; 祝珊&lt;/Author&gt;&lt;Year&gt;2012&lt;/Year&gt;&lt;Details&gt;&lt;_accessed&gt;63197892&lt;/_accessed&gt;&lt;_author_aff&gt;对外经济贸易大学信息学院;&lt;/_author_aff&gt;&lt;_collection_scope&gt;CSSCI-C;PKU&lt;/_collection_scope&gt;&lt;_created&gt;63197892&lt;/_created&gt;&lt;_date&gt;59240160&lt;/_date&gt;&lt;_db_provider&gt;CNKI: 期刊&lt;/_db_provider&gt;&lt;_db_updated&gt;CNKI - Reference&lt;/_db_updated&gt;&lt;_issue&gt;16&lt;/_issue&gt;&lt;_journal&gt;图书情报工作&lt;/_journal&gt;&lt;_keywords&gt;网络社区;在线评论有用性;信息采纳理论;评论者特征;社会网络&lt;/_keywords&gt;&lt;_language&gt;Chinese&lt;/_language&gt;&lt;_modified&gt;63197892&lt;/_modified&gt;&lt;_pages&gt;140-147&lt;/_pages&gt;&lt;_url&gt;http://kns.cnki.net/KCMS/detail/detail.aspx?FileName=TSQB201216028&amp;amp;DbName=CJFQ2012&lt;/_url&gt;&lt;_volume&gt;56&lt;/_volume&gt;&lt;_translated_author&gt;Yin, Guopeng;Liu, Wenwen;Zhu, Shan&lt;/_translated_author&gt;&lt;/Details&gt;&lt;Extra&gt;&lt;DBUID&gt;{0F1396E1-13FB-4B19-9925-FB65FFA3767B}&lt;/DBUID&gt;&lt;/Extra&gt;&lt;/Item&gt;&lt;/References&gt;&lt;/Group&gt;&lt;/Citation&gt;_x000a_"/>
    <w:docVar w:name="NE.Ref{E9BA2039-ADF4-48B3-9045-C6DABD9073CA}" w:val=" ADDIN NE.Ref.{E9BA2039-ADF4-48B3-9045-C6DABD9073CA}&lt;Citation&gt;&lt;Group&gt;&lt;References&gt;&lt;Item&gt;&lt;ID&gt;399&lt;/ID&gt;&lt;UID&gt;{E43DB87B-42FE-468D-800D-939EA32CA832}&lt;/UID&gt;&lt;Title&gt;深度学习研究与进展&lt;/Title&gt;&lt;Template&gt;Journal Article&lt;/Template&gt;&lt;Star&gt;0&lt;/Star&gt;&lt;Tag&gt;0&lt;/Tag&gt;&lt;Author&gt;孙志远; 鲁成祥; 史忠植; 马刚&lt;/Author&gt;&lt;Year&gt;2016&lt;/Year&gt;&lt;Details&gt;&lt;_accessed&gt;63184953&lt;/_accessed&gt;&lt;_author_adr&gt;中国科学院计算技术研究所; 中国科学院计算技术研究所; 中国科学院计算技术研究所; 中国科学院计算技术研究所&lt;/_author_adr&gt;&lt;_author_aff&gt;中国科学院计算技术研究所; 中国科学院计算技术研究所; 中国科学院计算技术研究所; 中国科学院计算技术研究所&lt;/_author_aff&gt;&lt;_collection_scope&gt;CSCD;PKU&lt;/_collection_scope&gt;&lt;_created&gt;63184066&lt;/_created&gt;&lt;_db_provider&gt;北京万方数据股份有限公司&lt;/_db_provider&gt;&lt;_db_updated&gt;Wanfangdata&lt;/_db_updated&gt;&lt;_doi&gt;10.11896/j.issn.1002-137X.2016.2.001&lt;/_doi&gt;&lt;_isbn&gt;1002-137X&lt;/_isbn&gt;&lt;_issue&gt;2&lt;/_issue&gt;&lt;_journal&gt;计算机科学&lt;/_journal&gt;&lt;_keywords&gt;深度学习; 机器学习; 深层神经网络; 图像识别; 语音识别; 自然语言处理&lt;/_keywords&gt;&lt;_language&gt;chi&lt;/_language&gt;&lt;_modified&gt;63184938&lt;/_modified&gt;&lt;_pages&gt;1-8&lt;/_pages&gt;&lt;_tertiary_title&gt;Computer Science&lt;/_tertiary_title&gt;&lt;_translated_author&gt;Zhi-yuan, SUN; Cheng-xiang, L U; Zhong-zhi, SHI; Gang, M A&lt;/_translated_author&gt;&lt;_translated_title&gt;Research and Advances on Deep Learning&lt;/_translated_title&gt;&lt;_url&gt;http://www.wanfangdata.com.cn/details/detail.do?_type=perio&amp;amp;id=jsjkx201602001&lt;/_url&gt;&lt;_volume&gt;43&lt;/_volume&gt;&lt;/Details&gt;&lt;Extra&gt;&lt;DBUID&gt;{0F1396E1-13FB-4B19-9925-FB65FFA3767B}&lt;/DBUID&gt;&lt;/Extra&gt;&lt;/Item&gt;&lt;/References&gt;&lt;/Group&gt;&lt;/Citation&gt;_x000a_"/>
    <w:docVar w:name="NE.Ref{EA19C709-41C7-440E-8BD6-C0ED136CA21A}" w:val=" ADDIN NE.Ref.{EA19C709-41C7-440E-8BD6-C0ED136CA21A}&lt;Citation&gt;&lt;Group&gt;&lt;References&gt;&lt;Item&gt;&lt;ID&gt;321&lt;/ID&gt;&lt;UID&gt;{22BAB23D-B60D-4A62-B11B-F69A1A3DEEF1}&lt;/UID&gt;&lt;Title&gt;基于复杂网络的淘宝网追加评价群体统计特征分析&lt;/Title&gt;&lt;Template&gt;Journal Article&lt;/Template&gt;&lt;Star&gt;0&lt;/Star&gt;&lt;Tag&gt;0&lt;/Tag&gt;&lt;Author&gt;李宗伟; 刘润然; 张艳辉; 管洪波&lt;/Author&gt;&lt;Year&gt;2014&lt;/Year&gt;&lt;Details&gt;&lt;_accessed&gt;63175495&lt;/_accessed&gt;&lt;_author_aff&gt;复旦大学管理学院博士后流动站;阿里巴巴集团博士后工作站;杭州师范大学信息经济研究所;华东理工大学商学院;上海海洋大学经济管理学院;&lt;/_author_aff&gt;&lt;_collection_scope&gt;CSSCI-C;PKU&lt;/_collection_scope&gt;&lt;_created&gt;63175495&lt;/_created&gt;&lt;_date&gt;60284160&lt;/_date&gt;&lt;_db_provider&gt;CNKI: 期刊&lt;/_db_provider&gt;&lt;_db_updated&gt;CNKI - Reference&lt;/_db_updated&gt;&lt;_issue&gt;08&lt;/_issue&gt;&lt;_journal&gt;软科学&lt;/_journal&gt;&lt;_keywords&gt;复杂网络;在线评论;行为特征&lt;/_keywords&gt;&lt;_language&gt;Chinese&lt;/_language&gt;&lt;_modified&gt;63175495&lt;/_modified&gt;&lt;_pages&gt;103-106&lt;/_pages&gt;&lt;_url&gt;http://kns.cnki.net/KCMS/detail/detail.aspx?FileName=XUXI201408022&amp;amp;DbName=CJFQ2014&lt;/_url&gt;&lt;_volume&gt;28&lt;/_volume&gt;&lt;_translated_author&gt;Li, Zongwei;Liu, Runran;Zhang, Yanhui;Guan, Hongbo&lt;/_translated_author&gt;&lt;/Details&gt;&lt;Extra&gt;&lt;DBUID&gt;{0F1396E1-13FB-4B19-9925-FB65FFA3767B}&lt;/DBUID&gt;&lt;/Extra&gt;&lt;/Item&gt;&lt;/References&gt;&lt;/Group&gt;&lt;/Citation&gt;_x000a_"/>
    <w:docVar w:name="NE.Ref{EA90F070-547F-4242-B46E-D9A02A3AFAAB}" w:val=" ADDIN NE.Ref.{EA90F070-547F-4242-B46E-D9A02A3AFAAB}&lt;Citation&gt;&lt;Group&gt;&lt;References&gt;&lt;Item&gt;&lt;ID&gt;330&lt;/ID&gt;&lt;UID&gt;{496700E1-5CDE-4131-B799-6BA8E6134B97}&lt;/UID&gt;&lt;Title&gt;在线评论对消费者感知与购买行为影响的实证研究&lt;/Title&gt;&lt;Template&gt;Thesis&lt;/Template&gt;&lt;Star&gt;1&lt;/Star&gt;&lt;Tag&gt;5&lt;/Tag&gt;&lt;Author&gt;郝媛媛&lt;/Author&gt;&lt;Year&gt;2010&lt;/Year&gt;&lt;Details&gt;&lt;_accessed&gt;63176705&lt;/_accessed&gt;&lt;_created&gt;63176705&lt;/_created&gt;&lt;_db_provider&gt;CNKI: 博士&lt;/_db_provider&gt;&lt;_db_updated&gt;CNKI - Reference&lt;/_db_updated&gt;&lt;_keywords&gt;在线评论;感知有用性;购买行为;情感极性;文本挖掘;面板数据&lt;/_keywords&gt;&lt;_modified&gt;63213938&lt;/_modified&gt;&lt;_pages&gt;199&lt;/_pages&gt;&lt;_publisher&gt;哈尔滨工业大学&lt;/_publisher&gt;&lt;_tertiary_author&gt;李一军&lt;/_tertiary_author&gt;&lt;_url&gt;http://kns.cnki.net/KCMS/detail/detail.aspx?FileName=2011012805.nh&amp;amp;DbName=CDFD2011&lt;/_url&gt;&lt;_volume&gt;博士&lt;/_volume&gt;&lt;_translated_author&gt;Hao, Yuanyuan&lt;/_translated_author&gt;&lt;_translated_tertiary_author&gt;Li, Yijun&lt;/_translated_tertiary_author&gt;&lt;/Details&gt;&lt;Extra&gt;&lt;DBUID&gt;{0F1396E1-13FB-4B19-9925-FB65FFA3767B}&lt;/DBUID&gt;&lt;/Extra&gt;&lt;/Item&gt;&lt;/References&gt;&lt;/Group&gt;&lt;/Citation&gt;_x000a_"/>
    <w:docVar w:name="NE.Ref{EAEFBD09-CB09-403F-95E4-2C185F967132}" w:val=" ADDIN NE.Ref.{EAEFBD09-CB09-403F-95E4-2C185F967132}&lt;Citation&gt;&lt;Group&gt;&lt;References&gt;&lt;Item&gt;&lt;ID&gt;379&lt;/ID&gt;&lt;UID&gt;{66D1ACF8-A013-4852-B75B-8C69A1BE8DC2}&lt;/UID&gt;&lt;Title&gt;不同情感的在线评论文本信息熵对评论有用性的影响&lt;/Title&gt;&lt;Template&gt;Thesis&lt;/Template&gt;&lt;Star&gt;0&lt;/Star&gt;&lt;Tag&gt;0&lt;/Tag&gt;&lt;Author&gt;曾鑫&lt;/Author&gt;&lt;Year&gt;2019&lt;/Year&gt;&lt;Details&gt;&lt;_accessed&gt;63179370&lt;/_accessed&gt;&lt;_created&gt;63179370&lt;/_created&gt;&lt;_db_provider&gt;CNKI: 硕士&lt;/_db_provider&gt;&lt;_db_updated&gt;CNKI - Reference&lt;/_db_updated&gt;&lt;_keywords&gt;评论有用性;信息熵;情感&lt;/_keywords&gt;&lt;_modified&gt;63179370&lt;/_modified&gt;&lt;_pages&gt;73&lt;/_pages&gt;&lt;_publisher&gt;西安电子科技大学&lt;/_publisher&gt;&lt;_tertiary_author&gt;艾时钟&lt;/_tertiary_author&gt;&lt;_url&gt;http://kns.cnki.net/KCMS/detail/detail.aspx?FileName=1020002893.nh&amp;amp;DbName=CMFDTEMP&lt;/_url&gt;&lt;_volume&gt;硕士&lt;/_volume&gt;&lt;_translated_author&gt;Ceng, Xin&lt;/_translated_author&gt;&lt;_translated_tertiary_author&gt;Ai, Shizhong&lt;/_translated_tertiary_author&gt;&lt;/Details&gt;&lt;Extra&gt;&lt;DBUID&gt;{0F1396E1-13FB-4B19-9925-FB65FFA3767B}&lt;/DBUID&gt;&lt;/Extra&gt;&lt;/Item&gt;&lt;/References&gt;&lt;/Group&gt;&lt;Group&gt;&lt;References&gt;&lt;Item&gt;&lt;ID&gt;378&lt;/ID&gt;&lt;UID&gt;{C51C7D9A-23FB-4A99-8004-27B0F19568F3}&lt;/UID&gt;&lt;Title&gt;The role of entropy of review text sentiments on online WOM and movie box office sales&lt;/Title&gt;&lt;Template&gt;Journal Article&lt;/Template&gt;&lt;Star&gt;0&lt;/Star&gt;&lt;Tag&gt;0&lt;/Tag&gt;&lt;Author&gt;Lee, Jong Hyup; Jung, Sun Ho; Park, JaeHong&lt;/Author&gt;&lt;Year&gt;2017&lt;/Year&gt;&lt;Details&gt;&lt;_accessed&gt;63179371&lt;/_accessed&gt;&lt;_collection_scope&gt;SCIE;SSCI;EI&lt;/_collection_scope&gt;&lt;_created&gt;63179370&lt;/_created&gt;&lt;_doi&gt;10.1016/j.elerap.2017.03.001&lt;/_doi&gt;&lt;_impact_factor&gt;   2.911&lt;/_impact_factor&gt;&lt;_issue&gt;22&lt;/_issue&gt;&lt;_journal&gt;Electronic Commerce Research and Applications&lt;/_journal&gt;&lt;_modified&gt;63179377&lt;/_modified&gt;&lt;_pages&gt;42-52&lt;/_pages&gt;&lt;/Details&gt;&lt;Extra&gt;&lt;DBUID&gt;{0F1396E1-13FB-4B19-9925-FB65FFA3767B}&lt;/DBUID&gt;&lt;/Extra&gt;&lt;/Item&gt;&lt;/References&gt;&lt;/Group&gt;&lt;/Citation&gt;_x000a_"/>
    <w:docVar w:name="NE.Ref{EBDA60BB-C247-4CB6-BE73-0EC2ED1E4F7C}" w:val=" ADDIN NE.Ref.{EBDA60BB-C247-4CB6-BE73-0EC2ED1E4F7C}&lt;Citation&gt;&lt;Group&gt;&lt;References&gt;&lt;Item&gt;&lt;ID&gt;440&lt;/ID&gt;&lt;UID&gt;{540F396F-CDF3-48E3-B785-C872541AD45F}&lt;/UID&gt;&lt;Title&gt;The Effect of On-Line Consumer Reviews on Consumer Purchasing Intention: The Moderating Role of Involvement&lt;/Title&gt;&lt;Template&gt;Journal Article&lt;/Template&gt;&lt;Star&gt;0&lt;/Star&gt;&lt;Tag&gt;0&lt;/Tag&gt;&lt;Author&gt;Park, Do-Hyung; Lee, Jumin; Han, Ingoo&lt;/Author&gt;&lt;Year&gt;2007&lt;/Year&gt;&lt;Details&gt;&lt;_accessed&gt;63199765&lt;/_accessed&gt;&lt;_collection_scope&gt;SCIE;SSCI&lt;/_collection_scope&gt;&lt;_created&gt;63199765&lt;/_created&gt;&lt;_db_updated&gt;CrossRef&lt;/_db_updated&gt;&lt;_doi&gt;10.2753/JEC1086-4415110405&lt;/_doi&gt;&lt;_impact_factor&gt;   3.439&lt;/_impact_factor&gt;&lt;_isbn&gt;1086-4415&lt;/_isbn&gt;&lt;_issue&gt;4&lt;/_issue&gt;&lt;_journal&gt;International Journal of Electronic Commerce&lt;/_journal&gt;&lt;_modified&gt;63199766&lt;/_modified&gt;&lt;_pages&gt;125-148&lt;/_pages&gt;&lt;_tertiary_title&gt;International Journal of Electronic Commerce&lt;/_tertiary_title&gt;&lt;_url&gt;https://www.tandfonline.com/doi/full/10.2753/JEC1086-4415110405_x000d__x000a_https://www.tandfonline.com/doi/pdf/10.2753/JEC1086-4415110405&lt;/_url&gt;&lt;_volume&gt;11&lt;/_volume&gt;&lt;/Details&gt;&lt;Extra&gt;&lt;DBUID&gt;{0F1396E1-13FB-4B19-9925-FB65FFA3767B}&lt;/DBUID&gt;&lt;/Extra&gt;&lt;/Item&gt;&lt;/References&gt;&lt;/Group&gt;&lt;/Citation&gt;_x000a_"/>
    <w:docVar w:name="NE.Ref{EC82B027-DC04-4A30-BDBE-BF43884CF8BF}" w:val=" ADDIN NE.Ref.{EC82B027-DC04-4A30-BDBE-BF43884CF8BF}&lt;Citation&gt;&lt;Group&gt;&lt;References&gt;&lt;Item&gt;&lt;ID&gt;313&lt;/ID&gt;&lt;UID&gt;{D4A79441-CE3B-42FD-ABFA-5B5CB4914933}&lt;/UID&gt;&lt;Title&gt;消费者认为怎样的在线评论更有用?——社会性因素的影响效应&lt;/Title&gt;&lt;Template&gt;Journal Article&lt;/Template&gt;&lt;Star&gt;0&lt;/Star&gt;&lt;Tag&gt;0&lt;/Tag&gt;&lt;Author&gt;殷国鹏&lt;/Author&gt;&lt;Year&gt;2012&lt;/Year&gt;&lt;Details&gt;&lt;_accessed&gt;63175138&lt;/_accessed&gt;&lt;_author_aff&gt;对外经济贸易大学信息学院电子商务系;&lt;/_author_aff&gt;&lt;_collection_scope&gt;CSSCI-C;PKU&lt;/_collection_scope&gt;&lt;_created&gt;63175138&lt;/_created&gt;&lt;_date&gt;59408640&lt;/_date&gt;&lt;_db_provider&gt;CNKI: 期刊&lt;/_db_provider&gt;&lt;_db_updated&gt;CNKI - Reference&lt;/_db_updated&gt;&lt;_issue&gt;12&lt;/_issue&gt;&lt;_journal&gt;管理世界&lt;/_journal&gt;&lt;_keywords&gt;在线评论;有用性;评论者;社会性因素;从众&lt;/_keywords&gt;&lt;_language&gt;Chinese&lt;/_language&gt;&lt;_modified&gt;63175138&lt;/_modified&gt;&lt;_pages&gt;115-124&lt;/_pages&gt;&lt;_url&gt;http://kns.cnki.net/KCMS/detail/detail.aspx?FileName=GLSJ201212011&amp;amp;DbName=CJFQ2012&lt;/_url&gt;&lt;_translated_author&gt;Yin, Guopeng&lt;/_translated_author&gt;&lt;/Details&gt;&lt;Extra&gt;&lt;DBUID&gt;{0F1396E1-13FB-4B19-9925-FB65FFA3767B}&lt;/DBUID&gt;&lt;/Extra&gt;&lt;/Item&gt;&lt;/References&gt;&lt;/Group&gt;&lt;/Citation&gt;_x000a_"/>
    <w:docVar w:name="NE.Ref{EDB09119-1538-4FD4-95D5-AF403E1D2F38}" w:val=" ADDIN NE.Ref.{EDB09119-1538-4FD4-95D5-AF403E1D2F38}&lt;Citation&gt;&lt;Group&gt;&lt;References&gt;&lt;Item&gt;&lt;ID&gt;282&lt;/ID&gt;&lt;UID&gt;{F6A0D84F-3167-474F-ADF8-C06C442084BB}&lt;/UID&gt;&lt;Title&gt;基于淘宝网评论数据的信息质量对在线评论有用性的影响&lt;/Title&gt;&lt;Template&gt;Journal Article&lt;/Template&gt;&lt;Star&gt;0&lt;/Star&gt;&lt;Tag&gt;0&lt;/Tag&gt;&lt;Author&gt;张艳辉; 李宗伟; 赵诣成&lt;/Author&gt;&lt;Year&gt;2017&lt;/Year&gt;&lt;Details&gt;&lt;_accessed&gt;63157821&lt;/_accessed&gt;&lt;_author_aff&gt;华东理工大学商学院;上海工程技术大学管理学院;&lt;/_author_aff&gt;&lt;_collection_scope&gt;CSSCI-C;PKU&lt;/_collection_scope&gt;&lt;_created&gt;63157821&lt;/_created&gt;&lt;_date&gt;61536960&lt;/_date&gt;&lt;_db_provider&gt;CNKI: 期刊&lt;/_db_provider&gt;&lt;_db_updated&gt;CNKI - Reference&lt;/_db_updated&gt;&lt;_issue&gt;01&lt;/_issue&gt;&lt;_journal&gt;管理学报&lt;/_journal&gt;&lt;_keywords&gt;信息采纳模型;信息质量;在线评论有用性&lt;/_keywords&gt;&lt;_language&gt;Chinese&lt;/_language&gt;&lt;_modified&gt;63157821&lt;/_modified&gt;&lt;_pages&gt;77-85&lt;/_pages&gt;&lt;_url&gt;http://kns.cnki.net/KCMS/detail/detail.aspx?FileName=GLXB201701016&amp;amp;DbName=CJFQ2017&lt;/_url&gt;&lt;_volume&gt;14&lt;/_volume&gt;&lt;_translated_author&gt;Zhang, Yanhui;Li, Zongwei;Zhao, Yicheng&lt;/_translated_author&gt;&lt;/Details&gt;&lt;Extra&gt;&lt;DBUID&gt;{0F1396E1-13FB-4B19-9925-FB65FFA3767B}&lt;/DBUID&gt;&lt;/Extra&gt;&lt;/Item&gt;&lt;/References&gt;&lt;/Group&gt;&lt;/Citation&gt;_x000a_"/>
    <w:docVar w:name="NE.Ref{EE4DF0E1-DA41-42AE-B031-717FF4554DAA}" w:val=" ADDIN NE.Ref.{EE4DF0E1-DA41-42AE-B031-717FF4554DAA}&lt;Citation&gt;&lt;Group&gt;&lt;References&gt;&lt;Item&gt;&lt;ID&gt;314&lt;/ID&gt;&lt;UID&gt;{25990C43-9D24-4DEA-8C40-A541A3566FCF}&lt;/UID&gt;&lt;Title&gt;What Makes a Helpful Online Review A Study of Customer Reviews on Amazon.com&lt;/Title&gt;&lt;Template&gt;Journal Article&lt;/Template&gt;&lt;Star&gt;0&lt;/Star&gt;&lt;Tag&gt;0&lt;/Tag&gt;&lt;Author&gt;Mudambi, Susan M; Schuff, David&lt;/Author&gt;&lt;Year&gt;2010&lt;/Year&gt;&lt;Details&gt;&lt;_accessed&gt;63175162&lt;/_accessed&gt;&lt;_collection_scope&gt;SCIE;SSCI;EI&lt;/_collection_scope&gt;&lt;_created&gt;63175162&lt;/_created&gt;&lt;_doi&gt;10.2307/20721420&lt;/_doi&gt;&lt;_impact_factor&gt;   4.373&lt;/_impact_factor&gt;&lt;_issue&gt;1&lt;/_issue&gt;&lt;_journal&gt;MIS QUARTERLY&lt;/_journal&gt;&lt;_modified&gt;63218574&lt;/_modified&gt;&lt;_pages&gt;185-200&lt;/_pages&gt;&lt;_volume&gt;34&lt;/_volume&gt;&lt;/Details&gt;&lt;Extra&gt;&lt;DBUID&gt;{0F1396E1-13FB-4B19-9925-FB65FFA3767B}&lt;/DBUID&gt;&lt;/Extra&gt;&lt;/Item&gt;&lt;/References&gt;&lt;/Group&gt;&lt;/Citation&gt;_x000a_"/>
    <w:docVar w:name="NE.Ref{EEB05A83-A41B-4F67-8541-E0B1C689F7E5}" w:val=" ADDIN NE.Ref.{EEB05A83-A41B-4F67-8541-E0B1C689F7E5}&lt;Citation&gt;&lt;Group&gt;&lt;References&gt;&lt;Item&gt;&lt;ID&gt;383&lt;/ID&gt;&lt;UID&gt;{263FEE99-6E68-49EE-BA57-84A9891F05AF}&lt;/UID&gt;&lt;Title&gt;Punctuation as Implicit Annotations for Chinese Word Segmentation&lt;/Title&gt;&lt;Template&gt;Journal Article&lt;/Template&gt;&lt;Star&gt;0&lt;/Star&gt;&lt;Tag&gt;0&lt;/Tag&gt;&lt;Author&gt;Li, Zhongguo; Sun, Maosong&lt;/Author&gt;&lt;Year&gt;2009&lt;/Year&gt;&lt;Details&gt;&lt;_accessed&gt;63180684&lt;/_accessed&gt;&lt;_collection_scope&gt;SCI;SCIE;SSCI;AHCI&lt;/_collection_scope&gt;&lt;_created&gt;63180684&lt;/_created&gt;&lt;_impact_factor&gt;   2.130&lt;/_impact_factor&gt;&lt;_issue&gt;4&lt;/_issue&gt;&lt;_journal&gt;Computational Linguistics&lt;/_journal&gt;&lt;_modified&gt;63180685&lt;/_modified&gt;&lt;_pages&gt;505-512&lt;/_pages&gt;&lt;_volume&gt;35&lt;/_volume&gt;&lt;/Details&gt;&lt;Extra&gt;&lt;DBUID&gt;{0F1396E1-13FB-4B19-9925-FB65FFA3767B}&lt;/DBUID&gt;&lt;/Extra&gt;&lt;/Item&gt;&lt;/References&gt;&lt;/Group&gt;&lt;/Citation&gt;_x000a_"/>
    <w:docVar w:name="NE.Ref{EFD6014C-9716-44D8-A942-3FF3CA8407BD}" w:val=" ADDIN NE.Ref.{EFD6014C-9716-44D8-A942-3FF3CA8407BD}&lt;Citation&gt;&lt;Group&gt;&lt;References&gt;&lt;Item&gt;&lt;ID&gt;352&lt;/ID&gt;&lt;UID&gt;{87FD7FAE-E331-4DEF-9C05-F2F195212482}&lt;/UID&gt;&lt;Title&gt;Understanding review helpfulness as a function of reviewer reputation, review rating, and review depth&lt;/Title&gt;&lt;Template&gt;Journal Article&lt;/Template&gt;&lt;Star&gt;1&lt;/Star&gt;&lt;Tag&gt;0&lt;/Tag&gt;&lt;Author&gt;Chua, Alton Y K; Banerjee, Snehasish&lt;/Author&gt;&lt;Year&gt;2015&lt;/Year&gt;&lt;Details&gt;&lt;_accessed&gt;63177847&lt;/_accessed&gt;&lt;_collection_scope&gt;SCIE;SSCI;EI&lt;/_collection_scope&gt;&lt;_created&gt;63177847&lt;/_created&gt;&lt;_db_updated&gt;CrossRef&lt;/_db_updated&gt;&lt;_doi&gt;10.1002/asi.23180&lt;/_doi&gt;&lt;_impact_factor&gt;   2.738&lt;/_impact_factor&gt;&lt;_issue&gt;2&lt;/_issue&gt;&lt;_journal&gt;Journal of the Association for Information Science and Technology&lt;/_journal&gt;&lt;_modified&gt;63220952&lt;/_modified&gt;&lt;_pages&gt;354-362&lt;/_pages&gt;&lt;_tertiary_title&gt;J Assn Inf Sci Tec&lt;/_tertiary_title&gt;&lt;_url&gt;http://doi.wiley.com/10.1002/asi.23180_x000d__x000a_https://onlinelibrary.wiley.com/doi/full/10.1002/asi.23180&lt;/_url&gt;&lt;_volume&gt;66&lt;/_volume&gt;&lt;/Details&gt;&lt;Extra&gt;&lt;DBUID&gt;{0F1396E1-13FB-4B19-9925-FB65FFA3767B}&lt;/DBUID&gt;&lt;/Extra&gt;&lt;/Item&gt;&lt;/References&gt;&lt;/Group&gt;&lt;/Citation&gt;_x000a_"/>
    <w:docVar w:name="NE.Ref{F0E05B2E-3A7D-431C-87D5-761C55DBB46B}" w:val=" ADDIN NE.Ref.{F0E05B2E-3A7D-431C-87D5-761C55DBB46B}&lt;Citation&gt;&lt;Group&gt;&lt;References&gt;&lt;Item&gt;&lt;ID&gt;297&lt;/ID&gt;&lt;UID&gt;{829DBAE3-A979-4982-8656-98DFF8F66F3D}&lt;/UID&gt;&lt;Title&gt;Marketing Analytics for Data-Rich Environments&lt;/Title&gt;&lt;Template&gt;Journal Article&lt;/Template&gt;&lt;Star&gt;0&lt;/Star&gt;&lt;Tag&gt;0&lt;/Tag&gt;&lt;Author&gt;Wedel, Michel; Kannan, P K&lt;/Author&gt;&lt;Year&gt;2016&lt;/Year&gt;&lt;Details&gt;&lt;_accessed&gt;63173459&lt;/_accessed&gt;&lt;_collection_scope&gt;SSCI&lt;/_collection_scope&gt;&lt;_created&gt;63173459&lt;/_created&gt;&lt;_db_updated&gt;CrossRef&lt;/_db_updated&gt;&lt;_doi&gt;10.1509/jm.15.0413&lt;/_doi&gt;&lt;_impact_factor&gt;   7.821&lt;/_impact_factor&gt;&lt;_isbn&gt;0022-2429&lt;/_isbn&gt;&lt;_issue&gt;6&lt;/_issue&gt;&lt;_journal&gt;Journal of Marketing&lt;/_journal&gt;&lt;_modified&gt;63173459&lt;/_modified&gt;&lt;_pages&gt;97-121&lt;/_pages&gt;&lt;_tertiary_title&gt;Journal of Marketing&lt;/_tertiary_title&gt;&lt;_url&gt;http://journals.sagepub.com/doi/10.1509/jm.15.0413_x000d__x000a_http://journals.sagepub.com/doi/pdf/10.1509/jm.15.0413&lt;/_url&gt;&lt;_volume&gt;80&lt;/_volume&gt;&lt;/Details&gt;&lt;Extra&gt;&lt;DBUID&gt;{0F1396E1-13FB-4B19-9925-FB65FFA3767B}&lt;/DBUID&gt;&lt;/Extra&gt;&lt;/Item&gt;&lt;/References&gt;&lt;/Group&gt;&lt;/Citation&gt;_x000a_"/>
    <w:docVar w:name="NE.Ref{F229AAA3-7B98-48E1-95BF-BCE3BA2CE1A2}" w:val=" ADDIN NE.Ref.{F229AAA3-7B98-48E1-95BF-BCE3BA2CE1A2}&lt;Citation&gt;&lt;Group&gt;&lt;References&gt;&lt;Item&gt;&lt;ID&gt;306&lt;/ID&gt;&lt;UID&gt;{B10FB95D-6AE1-4D4E-89C4-10A4C4B06AF6}&lt;/UID&gt;&lt;Title&gt;矛盾性追加评论对感知有用性的影响效应研究&lt;/Title&gt;&lt;Template&gt;Journal Article&lt;/Template&gt;&lt;Star&gt;0&lt;/Star&gt;&lt;Tag&gt;0&lt;/Tag&gt;&lt;Author&gt;李琪; 任小静&lt;/Author&gt;&lt;Year&gt;2017&lt;/Year&gt;&lt;Details&gt;&lt;_accessed&gt;63174956&lt;/_accessed&gt;&lt;_author_aff&gt;西安交通大学经济与金融学院;&lt;/_author_aff&gt;&lt;_collection_scope&gt;CSSCI-C;PKU&lt;/_collection_scope&gt;&lt;_created&gt;63174956&lt;/_created&gt;&lt;_date&gt;61824960&lt;/_date&gt;&lt;_db_provider&gt;CNKI: 期刊&lt;/_db_provider&gt;&lt;_db_updated&gt;CNKI - Reference&lt;/_db_updated&gt;&lt;_issue&gt;04&lt;/_issue&gt;&lt;_journal&gt;管理科学&lt;/_journal&gt;&lt;_keywords&gt;在线评论;追加评论;矛盾性追加评论;产品卷入度;感知有用性&lt;/_keywords&gt;&lt;_language&gt;Chinese&lt;/_language&gt;&lt;_modified&gt;63174956&lt;/_modified&gt;&lt;_pages&gt;139-150&lt;/_pages&gt;&lt;_url&gt;http://kns.cnki.net/KCMS/detail/detail.aspx?FileName=JCJJ201704011&amp;amp;DbName=CJFQ2017&lt;/_url&gt;&lt;_volume&gt;30&lt;/_volume&gt;&lt;_translated_author&gt;Li, Qi;Ren, Xiaojing&lt;/_translated_author&gt;&lt;/Details&gt;&lt;Extra&gt;&lt;DBUID&gt;{0F1396E1-13FB-4B19-9925-FB65FFA3767B}&lt;/DBUID&gt;&lt;/Extra&gt;&lt;/Item&gt;&lt;/References&gt;&lt;/Group&gt;&lt;/Citation&gt;_x000a_"/>
    <w:docVar w:name="NE.Ref{F25F7E69-8FD3-4672-A633-4AA7CAA6E0AC}" w:val=" ADDIN NE.Ref.{F25F7E69-8FD3-4672-A633-4AA7CAA6E0AC}&lt;Citation&gt;&lt;Group&gt;&lt;References&gt;&lt;Item&gt;&lt;ID&gt;295&lt;/ID&gt;&lt;UID&gt;{21F66E92-C1DB-4600-B667-825820B1D258}&lt;/UID&gt;&lt;Title&gt;Impact of Online Consumer Reviews on Sales:The Moderating Role of Product and Consumer Characteristics&lt;/Title&gt;&lt;Template&gt;Journal Article&lt;/Template&gt;&lt;Star&gt;0&lt;/Star&gt;&lt;Tag&gt;0&lt;/Tag&gt;&lt;Author&gt;Zhu, Feng; Zhang, Xiaoquan Michael&lt;/Author&gt;&lt;Year&gt;2010&lt;/Year&gt;&lt;Details&gt;&lt;_accessed&gt;63172683&lt;/_accessed&gt;&lt;_collection_scope&gt;SSCI&lt;/_collection_scope&gt;&lt;_created&gt;63172661&lt;/_created&gt;&lt;_impact_factor&gt;   7.821&lt;/_impact_factor&gt;&lt;_issue&gt;2&lt;/_issue&gt;&lt;_journal&gt;JOURNAL OF MARKETING&lt;/_journal&gt;&lt;_modified&gt;63172687&lt;/_modified&gt;&lt;_pages&gt;133-148&lt;/_pages&gt;&lt;_volume&gt;74&lt;/_volume&gt;&lt;/Details&gt;&lt;Extra&gt;&lt;DBUID&gt;{0F1396E1-13FB-4B19-9925-FB65FFA3767B}&lt;/DBUID&gt;&lt;/Extra&gt;&lt;/Item&gt;&lt;/References&gt;&lt;/Group&gt;&lt;/Citation&gt;_x000a_"/>
    <w:docVar w:name="NE.Ref{F30B1B82-4409-49DB-A77A-D41A486064BF}" w:val=" ADDIN NE.Ref.{F30B1B82-4409-49DB-A77A-D41A486064BF}&lt;Citation&gt;&lt;Group&gt;&lt;References&gt;&lt;Item&gt;&lt;ID&gt;421&lt;/ID&gt;&lt;UID&gt;{C8DE7B3D-53EC-4841-BDDD-0DEA049031D3}&lt;/UID&gt;&lt;Title&gt;Source Factors and the Elaboration Likelihood Model of Persuasion&lt;/Title&gt;&lt;Template&gt;Journal Article&lt;/Template&gt;&lt;Star&gt;0&lt;/Star&gt;&lt;Tag&gt;0&lt;/Tag&gt;&lt;Author&gt;Petty, Richard E; Cacioppo, John T&lt;/Author&gt;&lt;Year&gt;1984&lt;/Year&gt;&lt;Details&gt;&lt;_created&gt;63197175&lt;/_created&gt;&lt;_issue&gt;1&lt;/_issue&gt;&lt;_journal&gt;Advances in consumer research. Association for Consumer Research (U.S.)&lt;/_journal&gt;&lt;_modified&gt;63197185&lt;/_modified&gt;&lt;_pages&gt;668-672&lt;/_pages&gt;&lt;_volume&gt;11&lt;/_volume&gt;&lt;/Details&gt;&lt;Extra&gt;&lt;DBUID&gt;{0F1396E1-13FB-4B19-9925-FB65FFA3767B}&lt;/DBUID&gt;&lt;/Extra&gt;&lt;/Item&gt;&lt;/References&gt;&lt;/Group&gt;&lt;/Citation&gt;_x000a_"/>
    <w:docVar w:name="NE.Ref{F355BAC1-0EDB-44B2-84A2-AE8C18DA48D7}" w:val=" ADDIN NE.Ref.{F355BAC1-0EDB-44B2-84A2-AE8C18DA48D7}&lt;Citation&gt;&lt;Group&gt;&lt;References&gt;&lt;Item&gt;&lt;ID&gt;374&lt;/ID&gt;&lt;UID&gt;{BB0B09E3-C4EB-482E-97C4-8E2C8F2D85C5}&lt;/UID&gt;&lt;Title&gt;A theoretical framework to identify authentic online reviews&lt;/Title&gt;&lt;Template&gt;Journal Article&lt;/Template&gt;&lt;Star&gt;0&lt;/Star&gt;&lt;Tag&gt;0&lt;/Tag&gt;&lt;Author&gt;Banerjee, Snehasish; Y. K. Chua, Alton&lt;/Author&gt;&lt;Year&gt;2014&lt;/Year&gt;&lt;Details&gt;&lt;_accessed&gt;63180804&lt;/_accessed&gt;&lt;_collection_scope&gt;SCIE;SSCI;EI&lt;/_collection_scope&gt;&lt;_created&gt;63179254&lt;/_created&gt;&lt;_date&gt;59958720&lt;/_date&gt;&lt;_date_display&gt;2014&lt;/_date_display&gt;&lt;_db_updated&gt;PKU Search&lt;/_db_updated&gt;&lt;_doi&gt;10.1108/OIR-02-2014-0047&lt;/_doi&gt;&lt;_impact_factor&gt;   1.928&lt;/_impact_factor&gt;&lt;_isbn&gt;1468-4527_x000d__x000a_&lt;/_isbn&gt;&lt;_issue&gt;5&lt;/_issue&gt;&lt;_journal&gt;Online Information Review&lt;/_journal&gt;&lt;_keywords&gt;Information behaviour &amp;amp; retrieval_x000d__x000a_; Library &amp;amp; information science_x000d__x000a_; Science_x000d__x000a_; User generated content_x000d__x000a_; Social networks_x000d__x000a_; Knowledge management_x000d__x000a_; Research_x000d__x000a_; Regression analysis_x000d__x000a_; Image_x000d__x000a_; Studies_x000d__x000a_; Datasets_x000d__x000a_; Information science_x000d__x000a_; Hotels &amp;amp; motels_x000d__x000a_; Data sets_x000d__x000a_; Web sites_x000d__x000a_&lt;/_keywords&gt;&lt;_modified&gt;63217030&lt;/_modified&gt;&lt;_number&gt;1&lt;/_number&gt;&lt;_ori_publication&gt;Emerald Group Publishing Limited_x000d__x000a_&lt;/_ori_publication&gt;&lt;_pages&gt;634-649_x000d__x000a_&lt;/_pages&gt;&lt;_place_published&gt;Bradford_x000d__x000a_&lt;/_place_published&gt;&lt;_url&gt;http://pku.summon.serialssolutions.com/2.0.0/link/0/eLvHCXMwrV09T8MwED21ZYGBjwKi0FaeEAyhifNhR2KpUCNAlCIEQrBEseOICkgr2g78e2zHKW3FwMASeYgs62yf353vPQO4-My2VnyCJ2GCL9wwtTOloCVEFuAwEE6QhQnjOi350qc3dzjq-dcVuC2pMbrKssjOaLc9zCcqZu2oOm7plOf6A-oxm8HVveYaS9BvKRHEjkpgd16nH-9VWMMKCqgNEFnzSwbs6fc3NfnI8zEpbzF_6Wvp1Fqh7v64b30mRVv_Pfxt2DToFHWL5bQDFZHXYWNBs7AOLcN0QMfIUJnU1CLjI3bhvIsWyJEoK4u_0HSEhpoVnH2hRNXVyyZHhVIHMqKoe_AY9R4uLi3zRIPlSNzjWoK6nPAg8VxGBSEkkdFQwiSKcexUhmrUTXCKucNZIAgPhe-QVMZHPJUwB4tQpO4-1PJRLg4ApVzGfkwIl2IZolHCGMsYl2iGedTjftKA03IK4nGhxBHrCMamsbRdbONY2S5WtmvAiTH7b78umbkBzXISY7N9J7ETKB2-wPe8w7_3dATrRVvlfptQm37ORAuq47dZG6rk6bmtV5_89vHgG03U4ZE&lt;/_url&gt;&lt;_volume&gt;38&lt;/_volume&gt;&lt;/Details&gt;&lt;Extra&gt;&lt;DBUID&gt;{0F1396E1-13FB-4B19-9925-FB65FFA3767B}&lt;/DBUID&gt;&lt;/Extra&gt;&lt;/Item&gt;&lt;/References&gt;&lt;/Group&gt;&lt;/Citation&gt;_x000a_"/>
    <w:docVar w:name="NE.Ref{F8AD3319-DD1F-464F-9B04-1F90A568DFD5}" w:val=" ADDIN NE.Ref.{F8AD3319-DD1F-464F-9B04-1F90A568DFD5}&lt;Citation&gt;&lt;Group&gt;&lt;References&gt;&lt;Item&gt;&lt;ID&gt;463&lt;/ID&gt;&lt;UID&gt;{18920C20-9B3D-407F-B82C-24A057974507}&lt;/UID&gt;&lt;Title&gt;矛盾性追评对消费者购买意愿的影响研究&lt;/Title&gt;&lt;Template&gt;Journal Article&lt;/Template&gt;&lt;Star&gt;0&lt;/Star&gt;&lt;Tag&gt;0&lt;/Tag&gt;&lt;Author&gt;孙锐; 李星星&lt;/Author&gt;&lt;Year&gt;2017&lt;/Year&gt;&lt;Details&gt;&lt;_created&gt;63204282&lt;/_created&gt;&lt;_issue&gt;1&lt;/_issue&gt;&lt;_journal&gt;武汉大学学报（哲学社会科学版）&lt;/_journal&gt;&lt;_language&gt;Chinese&lt;/_language&gt;&lt;_modified&gt;63204284&lt;/_modified&gt;&lt;_pages&gt;75-86&lt;/_pages&gt;&lt;_volume&gt;70&lt;/_volume&gt;&lt;_translated_author&gt;Sun, Rui;Li, Xingxing&lt;/_translated_author&gt;&lt;/Details&gt;&lt;Extra&gt;&lt;DBUID&gt;{0F1396E1-13FB-4B19-9925-FB65FFA3767B}&lt;/DBUID&gt;&lt;/Extra&gt;&lt;/Item&gt;&lt;/References&gt;&lt;/Group&gt;&lt;/Citation&gt;_x000a_"/>
    <w:docVar w:name="NE.Ref{FA221D5A-0C2E-4F66-82CE-3F1B2F7B4100}" w:val=" ADDIN NE.Ref.{FA221D5A-0C2E-4F66-82CE-3F1B2F7B4100}&lt;Citation&gt;&lt;Group&gt;&lt;References&gt;&lt;Item&gt;&lt;ID&gt;297&lt;/ID&gt;&lt;UID&gt;{829DBAE3-A979-4982-8656-98DFF8F66F3D}&lt;/UID&gt;&lt;Title&gt;Marketing Analytics for Data-Rich Environments&lt;/Title&gt;&lt;Template&gt;Journal Article&lt;/Template&gt;&lt;Star&gt;0&lt;/Star&gt;&lt;Tag&gt;0&lt;/Tag&gt;&lt;Author&gt;Wedel, Michel; Kannan, P K&lt;/Author&gt;&lt;Year&gt;2016&lt;/Year&gt;&lt;Details&gt;&lt;_accessed&gt;63173459&lt;/_accessed&gt;&lt;_collection_scope&gt;SSCI&lt;/_collection_scope&gt;&lt;_created&gt;63173459&lt;/_created&gt;&lt;_db_updated&gt;CrossRef&lt;/_db_updated&gt;&lt;_doi&gt;10.1509/jm.15.0413&lt;/_doi&gt;&lt;_impact_factor&gt;   7.821&lt;/_impact_factor&gt;&lt;_isbn&gt;0022-2429&lt;/_isbn&gt;&lt;_issue&gt;6&lt;/_issue&gt;&lt;_journal&gt;Journal of Marketing&lt;/_journal&gt;&lt;_modified&gt;63173459&lt;/_modified&gt;&lt;_pages&gt;97-121&lt;/_pages&gt;&lt;_tertiary_title&gt;Journal of Marketing&lt;/_tertiary_title&gt;&lt;_url&gt;http://journals.sagepub.com/doi/10.1509/jm.15.0413_x000d__x000a_http://journals.sagepub.com/doi/pdf/10.1509/jm.15.0413&lt;/_url&gt;&lt;_volume&gt;80&lt;/_volume&gt;&lt;/Details&gt;&lt;Extra&gt;&lt;DBUID&gt;{0F1396E1-13FB-4B19-9925-FB65FFA3767B}&lt;/DBUID&gt;&lt;/Extra&gt;&lt;/Item&gt;&lt;/References&gt;&lt;/Group&gt;&lt;/Citation&gt;_x000a_"/>
    <w:docVar w:name="NE.Ref{FB6B50B3-373F-4611-B672-4AB9D5F92C38}" w:val=" ADDIN NE.Ref.{FB6B50B3-373F-4611-B672-4AB9D5F92C38}&lt;Citation&gt;&lt;Group&gt;&lt;References&gt;&lt;Item&gt;&lt;ID&gt;329&lt;/ID&gt;&lt;UID&gt;{5460B361-333E-489C-A282-A16D5DB10DF2}&lt;/UID&gt;&lt;Title&gt;在线初次评论与追加评论的矛盾性对消费者购买意愿的影响研究&lt;/Title&gt;&lt;Template&gt;Thesis&lt;/Template&gt;&lt;Star&gt;0&lt;/Star&gt;&lt;Tag&gt;0&lt;/Tag&gt;&lt;Author&gt;王璐&lt;/Author&gt;&lt;Year&gt;2018&lt;/Year&gt;&lt;Details&gt;&lt;_accessed&gt;63176705&lt;/_accessed&gt;&lt;_created&gt;63176705&lt;/_created&gt;&lt;_db_provider&gt;CNKI: 硕士&lt;/_db_provider&gt;&lt;_db_updated&gt;CNKI - Reference&lt;/_db_updated&gt;&lt;_keywords&gt;在线评论矛盾性;追加评论;矛盾态度;感知风险;购买意愿&lt;/_keywords&gt;&lt;_modified&gt;63176705&lt;/_modified&gt;&lt;_pages&gt;64&lt;/_pages&gt;&lt;_publisher&gt;北京邮电大学&lt;/_publisher&gt;&lt;_tertiary_author&gt;石文华&lt;/_tertiary_author&gt;&lt;_url&gt;http://kns.cnki.net/KCMS/detail/detail.aspx?FileName=1018096749.nh&amp;amp;DbName=CMFD2018&lt;/_url&gt;&lt;_volume&gt;硕士&lt;/_volume&gt;&lt;_translated_author&gt;Wang, Lu&lt;/_translated_author&gt;&lt;_translated_tertiary_author&gt;Shi, Wenhua&lt;/_translated_tertiary_author&gt;&lt;/Details&gt;&lt;Extra&gt;&lt;DBUID&gt;{0F1396E1-13FB-4B19-9925-FB65FFA3767B}&lt;/DBUID&gt;&lt;/Extra&gt;&lt;/Item&gt;&lt;/References&gt;&lt;/Group&gt;&lt;/Citation&gt;_x000a_"/>
    <w:docVar w:name="NE.Ref{FED5B4CC-81A8-4E43-BD45-6B18E518AA1F}" w:val=" ADDIN NE.Ref.{FED5B4CC-81A8-4E43-BD45-6B18E518AA1F}&lt;Citation&gt;&lt;Group&gt;&lt;References&gt;&lt;Item&gt;&lt;ID&gt;317&lt;/ID&gt;&lt;UID&gt;{FB898ED6-385F-42AA-B637-5750F8DF46B6}&lt;/UID&gt;&lt;Title&gt;灭霸般存在的拼多多，在下沉市场中培育出什么样的用户？&lt;/Title&gt;&lt;Template&gt;Web Page&lt;/Template&gt;&lt;Star&gt;0&lt;/Star&gt;&lt;Tag&gt;0&lt;/Tag&gt;&lt;Author&gt;易观&lt;/Author&gt;&lt;Year&gt;2019&lt;/Year&gt;&lt;Details&gt;&lt;_url&gt;https://www.analysys.cn/article/detail/20019357&lt;/_url&gt;&lt;_volume&gt;2020&lt;/_volume&gt;&lt;_accessed&gt;63175289&lt;/_accessed&gt;&lt;_created&gt;63175289&lt;/_created&gt;&lt;_modified&gt;63175289&lt;/_modified&gt;&lt;_translated_author&gt;Yi, Guan&lt;/_translated_author&gt;&lt;/Details&gt;&lt;Extra&gt;&lt;DBUID&gt;{0F1396E1-13FB-4B19-9925-FB65FFA3767B}&lt;/DBUID&gt;&lt;/Extra&gt;&lt;/Item&gt;&lt;/References&gt;&lt;/Group&gt;&lt;/Citation&gt;_x000a_"/>
    <w:docVar w:name="NE.Ref{FF7F5AC1-4656-4FBC-8C42-9A5A1ACCC110}" w:val=" ADDIN NE.Ref.{FF7F5AC1-4656-4FBC-8C42-9A5A1ACCC110}&lt;Citation&gt;&lt;Group&gt;&lt;References&gt;&lt;Item&gt;&lt;ID&gt;295&lt;/ID&gt;&lt;UID&gt;{21F66E92-C1DB-4600-B667-825820B1D258}&lt;/UID&gt;&lt;Title&gt;Impact of Online Consumer Reviews on Sales:The Moderating Role of Product and Consumer Characteristics&lt;/Title&gt;&lt;Template&gt;Journal Article&lt;/Template&gt;&lt;Star&gt;0&lt;/Star&gt;&lt;Tag&gt;0&lt;/Tag&gt;&lt;Author&gt;Zhu, Feng; Zhang, Xiaoquan Michael&lt;/Author&gt;&lt;Year&gt;2010&lt;/Year&gt;&lt;Details&gt;&lt;_accessed&gt;63172683&lt;/_accessed&gt;&lt;_collection_scope&gt;SSCI&lt;/_collection_scope&gt;&lt;_created&gt;63172661&lt;/_created&gt;&lt;_impact_factor&gt;   7.821&lt;/_impact_factor&gt;&lt;_issue&gt;2&lt;/_issue&gt;&lt;_journal&gt;JOURNAL OF MARKETING&lt;/_journal&gt;&lt;_modified&gt;63172687&lt;/_modified&gt;&lt;_pages&gt;133-148&lt;/_pages&gt;&lt;_volume&gt;74&lt;/_volume&gt;&lt;/Details&gt;&lt;Extra&gt;&lt;DBUID&gt;{0F1396E1-13FB-4B19-9925-FB65FFA3767B}&lt;/DBUID&gt;&lt;/Extra&gt;&lt;/Item&gt;&lt;/References&gt;&lt;/Group&gt;&lt;Group&gt;&lt;References&gt;&lt;Item&gt;&lt;ID&gt;311&lt;/ID&gt;&lt;UID&gt;{A7D94014-1177-4382-86A3-07419CC2DC57}&lt;/UID&gt;&lt;Title&gt;The Effect of Word of Mouth on Sales: Online Book Reviews&lt;/Title&gt;&lt;Template&gt;Journal Article&lt;/Template&gt;&lt;Star&gt;1&lt;/Star&gt;&lt;Tag&gt;5&lt;/Tag&gt;&lt;Author&gt;Chevalier, Judith A; Mayzlin, Dina&lt;/Author&gt;&lt;Year&gt;2006&lt;/Year&gt;&lt;Details&gt;&lt;_accessed&gt;63175132&lt;/_accessed&gt;&lt;_collection_scope&gt;SSCI&lt;/_collection_scope&gt;&lt;_created&gt;63175132&lt;/_created&gt;&lt;_date&gt;55751040&lt;/_date&gt;&lt;_date_display&gt;2006&lt;/_date_display&gt;&lt;_db_updated&gt;PKU Search&lt;/_db_updated&gt;&lt;_doi&gt;10.1509/jmkr.43.3.345&lt;/_doi&gt;&lt;_impact_factor&gt;   4.200&lt;/_impact_factor&gt;&lt;_isbn&gt;0022-2437_x000d__x000a_&lt;/_isbn&gt;&lt;_issue&gt;3&lt;/_issue&gt;&lt;_journal&gt;Journal of Marketing Research&lt;/_journal&gt;&lt;_keywords&gt;Literature_x000d__x000a_; Customers_x000d__x000a_; Variable coefficients_x000d__x000a_; Shipping_x000d__x000a_; Books_x000d__x000a_; Coefficients_x000d__x000a_; Data sampling_x000d__x000a_; Astronomical magnitude_x000d__x000a_; Marketing strategies_x000d__x000a_; Marketing_x000d__x000a_; Technology application_x000d__x000a_; Computer services industry_x000d__x000a_; Word of mouth marketing_x000d__x000a_; Company sales and earnings_x000d__x000a_; Economic aspects_x000d__x000a_; Book reviews_x000d__x000a_; Book reviewing_x000d__x000a_&lt;/_keywords&gt;&lt;_modified&gt;63217032&lt;/_modified&gt;&lt;_number&gt;1&lt;/_number&gt;&lt;_ori_publication&gt;American Marketing Association_x000d__x000a_&lt;/_ori_publication&gt;&lt;_pages&gt;345-354_x000d__x000a_&lt;/_pages&gt;&lt;_url&gt;http://pku.summon.serialssolutions.com/2.0.0/link/0/eLvHCXMwnV1LS8NAEB7aHsSL72J9sRf1VN1ks2niRYq0iFgQVAQvYTfZFaymtWn_vzObRFrBiwSSwy5k2Nd8szPzDYDwL3j315lgMx16OrZKWSN7sZUqEibKZGCUp4Sj7X4dRfcP_nAg7xoQ1akxFGXpwgSdUx_xkv4wl7gmQ1RE8fX0q0vlo8jNWtXSaEITNX5Job_EIsV7NWk48e-tqKDqIF4ORnSqZbj5fym2YKOCk6xfzv82NEy-A2t1NPsuxLgMWMlQzCaWvaCpSd8RFc5jk5w9oljFFSsJRxklPrDSW1DswfNw8HRz262qJXRRZVOoGpoGCJelUVZzHGSEVlFI5PCWh7GvM427U8g05Jn2fMW1H6bcaiNjgQgvMqloQyuf5GYfWOqpyOtZoW3o6GS0H2iug4zgXWQy1YGzegCTaUmKkZAxgeAjef8cz5JAJPgEsgOnNLxJVVATXwVdORRvalEUSR_RRoD2qfQ6cO760aaaz1SqqtwAFIfoqVZ6tt1M_Py3noaDvxoOYb28NqGgvSNozWcLcwzN6Xhx4pbJNz05xpQ&lt;/_url&gt;&lt;_volume&gt;43&lt;/_volume&gt;&lt;/Details&gt;&lt;Extra&gt;&lt;DBUID&gt;{0F1396E1-13FB-4B19-9925-FB65FFA3767B}&lt;/DBUID&gt;&lt;/Extra&gt;&lt;/Item&gt;&lt;/References&gt;&lt;/Group&gt;&lt;Group&gt;&lt;References&gt;&lt;Item&gt;&lt;ID&gt;320&lt;/ID&gt;&lt;UID&gt;{99652BE1-11DC-4776-B671-2E18EE3C72E7}&lt;/UID&gt;&lt;Title&gt;在线初次评论与在线追加评论对商品销量影响的比较研究&lt;/Title&gt;&lt;Template&gt;Journal Article&lt;/Template&gt;&lt;Star&gt;0&lt;/Star&gt;&lt;Tag&gt;0&lt;/Tag&gt;&lt;Author&gt;石文华; 王璐; 绳娜; 蔡嘉龙&lt;/Author&gt;&lt;Year&gt;2018&lt;/Year&gt;&lt;Details&gt;&lt;_accessed&gt;63175480&lt;/_accessed&gt;&lt;_author_aff&gt;北京邮电大学经济管理学院;&lt;/_author_aff&gt;&lt;_collection_scope&gt;CSSCI-C;PKU&lt;/_collection_scope&gt;&lt;_created&gt;63175479&lt;/_created&gt;&lt;_date&gt;62105760&lt;/_date&gt;&lt;_db_provider&gt;CNKI: 期刊&lt;/_db_provider&gt;&lt;_db_updated&gt;CNKI - Reference&lt;/_db_updated&gt;&lt;_issue&gt;01&lt;/_issue&gt;&lt;_journal&gt;管理评论&lt;/_journal&gt;&lt;_keywords&gt;在线初次评论;在线追加评论;评论情感倾向;商品销量&lt;/_keywords&gt;&lt;_language&gt;Chinese&lt;/_language&gt;&lt;_modified&gt;63175480&lt;/_modified&gt;&lt;_pages&gt;144-153&lt;/_pages&gt;&lt;_url&gt;http://kns.cnki.net/KCMS/detail/detail.aspx?FileName=ZWGD201801014&amp;amp;DbName=CJFQ2018&lt;/_url&gt;&lt;_volume&gt;30&lt;/_volume&gt;&lt;_translated_author&gt;Shi, Wenhua;Wang, Lu;Sheng, Na;Cai, Jialong&lt;/_translated_author&gt;&lt;/Details&gt;&lt;Extra&gt;&lt;DBUID&gt;{0F1396E1-13FB-4B19-9925-FB65FFA3767B}&lt;/DBUID&gt;&lt;/Extra&gt;&lt;/Item&gt;&lt;/References&gt;&lt;/Group&gt;&lt;/Citation&gt;_x000a_"/>
    <w:docVar w:name="NE.Ref{FF94226C-B5F2-499F-BC27-5622B29D4FC2}" w:val=" ADDIN NE.Ref.{FF94226C-B5F2-499F-BC27-5622B29D4FC2}&lt;Citation&gt;&lt;Group&gt;&lt;References&gt;&lt;Item&gt;&lt;ID&gt;387&lt;/ID&gt;&lt;UID&gt;{51511C7B-2E93-4106-AEF8-9DAC6277078C}&lt;/UID&gt;&lt;Title&gt;How credible are online product reviews? The effects of self-generated and system-generated cues on source credibility evaluation&lt;/Title&gt;&lt;Template&gt;Journal Article&lt;/Template&gt;&lt;Star&gt;0&lt;/Star&gt;&lt;Tag&gt;0&lt;/Tag&gt;&lt;Author&gt;Shan, Yan&lt;/Author&gt;&lt;Year&gt;2016&lt;/Year&gt;&lt;Details&gt;&lt;_accessed&gt;63180962&lt;/_accessed&gt;&lt;_collection_scope&gt;SSCI;EI&lt;/_collection_scope&gt;&lt;_created&gt;63180962&lt;/_created&gt;&lt;_impact_factor&gt;   4.306&lt;/_impact_factor&gt;&lt;_journal&gt;COMPUTERS IN HUMAN BEHAVIOR&lt;/_journal&gt;&lt;_modified&gt;63180962&lt;/_modified&gt;&lt;_pages&gt;633-641&lt;/_pages&gt;&lt;_volume&gt;55&lt;/_volume&gt;&lt;/Details&gt;&lt;Extra&gt;&lt;DBUID&gt;{0F1396E1-13FB-4B19-9925-FB65FFA3767B}&lt;/DBUID&gt;&lt;/Extra&gt;&lt;/Item&gt;&lt;/References&gt;&lt;/Group&gt;&lt;/Citation&gt;_x000a_"/>
    <w:docVar w:name="ne_docsoft" w:val="MSWord"/>
    <w:docVar w:name="ne_docversion" w:val="NoteExpress 2.0"/>
    <w:docVar w:name="ne_stylename" w:val="华东师范大学硕士"/>
  </w:docVars>
  <w:rsids>
    <w:rsidRoot w:val="00F95982"/>
    <w:rsid w:val="0000082A"/>
    <w:rsid w:val="00001013"/>
    <w:rsid w:val="00002E17"/>
    <w:rsid w:val="000033A3"/>
    <w:rsid w:val="0000552D"/>
    <w:rsid w:val="0000580D"/>
    <w:rsid w:val="00005F5B"/>
    <w:rsid w:val="00010467"/>
    <w:rsid w:val="00010CBE"/>
    <w:rsid w:val="0001196C"/>
    <w:rsid w:val="00016C91"/>
    <w:rsid w:val="000205C9"/>
    <w:rsid w:val="000212E9"/>
    <w:rsid w:val="00022C8D"/>
    <w:rsid w:val="00023F11"/>
    <w:rsid w:val="00023F2F"/>
    <w:rsid w:val="000253BC"/>
    <w:rsid w:val="00026312"/>
    <w:rsid w:val="00027755"/>
    <w:rsid w:val="000304C3"/>
    <w:rsid w:val="00030665"/>
    <w:rsid w:val="0003394D"/>
    <w:rsid w:val="00033B7F"/>
    <w:rsid w:val="00033F72"/>
    <w:rsid w:val="0003426B"/>
    <w:rsid w:val="00034417"/>
    <w:rsid w:val="0003456D"/>
    <w:rsid w:val="00034574"/>
    <w:rsid w:val="00034ACE"/>
    <w:rsid w:val="00036837"/>
    <w:rsid w:val="0003755E"/>
    <w:rsid w:val="0004038E"/>
    <w:rsid w:val="00041FDD"/>
    <w:rsid w:val="000444AB"/>
    <w:rsid w:val="000448C7"/>
    <w:rsid w:val="00044DF7"/>
    <w:rsid w:val="000455EA"/>
    <w:rsid w:val="00047E46"/>
    <w:rsid w:val="00051231"/>
    <w:rsid w:val="00052531"/>
    <w:rsid w:val="00054169"/>
    <w:rsid w:val="00055055"/>
    <w:rsid w:val="00056BA0"/>
    <w:rsid w:val="00057832"/>
    <w:rsid w:val="0006246A"/>
    <w:rsid w:val="00063E78"/>
    <w:rsid w:val="0006609D"/>
    <w:rsid w:val="00067BF3"/>
    <w:rsid w:val="00067CC7"/>
    <w:rsid w:val="0007122F"/>
    <w:rsid w:val="000719D7"/>
    <w:rsid w:val="000723E7"/>
    <w:rsid w:val="00072F65"/>
    <w:rsid w:val="000744E5"/>
    <w:rsid w:val="0007478F"/>
    <w:rsid w:val="000753A5"/>
    <w:rsid w:val="00076A28"/>
    <w:rsid w:val="00077C62"/>
    <w:rsid w:val="00080AA5"/>
    <w:rsid w:val="00081A8E"/>
    <w:rsid w:val="00082241"/>
    <w:rsid w:val="000834EF"/>
    <w:rsid w:val="00084933"/>
    <w:rsid w:val="00084E96"/>
    <w:rsid w:val="00086B30"/>
    <w:rsid w:val="000916D3"/>
    <w:rsid w:val="00093CA4"/>
    <w:rsid w:val="00093D3E"/>
    <w:rsid w:val="00095197"/>
    <w:rsid w:val="0009694A"/>
    <w:rsid w:val="000A011C"/>
    <w:rsid w:val="000A07B0"/>
    <w:rsid w:val="000A229A"/>
    <w:rsid w:val="000A5155"/>
    <w:rsid w:val="000A5377"/>
    <w:rsid w:val="000A5F2E"/>
    <w:rsid w:val="000A7CAD"/>
    <w:rsid w:val="000B0130"/>
    <w:rsid w:val="000B0DA4"/>
    <w:rsid w:val="000B2742"/>
    <w:rsid w:val="000B3554"/>
    <w:rsid w:val="000B43F8"/>
    <w:rsid w:val="000B4B87"/>
    <w:rsid w:val="000B6C87"/>
    <w:rsid w:val="000B7235"/>
    <w:rsid w:val="000C0650"/>
    <w:rsid w:val="000C209E"/>
    <w:rsid w:val="000C3C56"/>
    <w:rsid w:val="000C3D87"/>
    <w:rsid w:val="000C43F5"/>
    <w:rsid w:val="000C46A3"/>
    <w:rsid w:val="000C4939"/>
    <w:rsid w:val="000C49E6"/>
    <w:rsid w:val="000C5AF5"/>
    <w:rsid w:val="000C672D"/>
    <w:rsid w:val="000C7D83"/>
    <w:rsid w:val="000D0622"/>
    <w:rsid w:val="000D5765"/>
    <w:rsid w:val="000D5888"/>
    <w:rsid w:val="000D606D"/>
    <w:rsid w:val="000D61F1"/>
    <w:rsid w:val="000E0AFF"/>
    <w:rsid w:val="000E0C96"/>
    <w:rsid w:val="000E206B"/>
    <w:rsid w:val="000E384C"/>
    <w:rsid w:val="000E4B87"/>
    <w:rsid w:val="000E61D9"/>
    <w:rsid w:val="000E6452"/>
    <w:rsid w:val="000E7CA5"/>
    <w:rsid w:val="000F21D9"/>
    <w:rsid w:val="000F3F68"/>
    <w:rsid w:val="000F6B37"/>
    <w:rsid w:val="000F7632"/>
    <w:rsid w:val="00100A29"/>
    <w:rsid w:val="00102356"/>
    <w:rsid w:val="001034A0"/>
    <w:rsid w:val="00104215"/>
    <w:rsid w:val="00105181"/>
    <w:rsid w:val="001066B8"/>
    <w:rsid w:val="00106988"/>
    <w:rsid w:val="00110AEA"/>
    <w:rsid w:val="00111538"/>
    <w:rsid w:val="00112519"/>
    <w:rsid w:val="0011349E"/>
    <w:rsid w:val="001155DF"/>
    <w:rsid w:val="00115F0B"/>
    <w:rsid w:val="001160B4"/>
    <w:rsid w:val="001210CB"/>
    <w:rsid w:val="0012163A"/>
    <w:rsid w:val="0012355F"/>
    <w:rsid w:val="001258BC"/>
    <w:rsid w:val="0012613E"/>
    <w:rsid w:val="001302EC"/>
    <w:rsid w:val="00130EC2"/>
    <w:rsid w:val="0013203B"/>
    <w:rsid w:val="001321AF"/>
    <w:rsid w:val="001351A0"/>
    <w:rsid w:val="00135717"/>
    <w:rsid w:val="00135765"/>
    <w:rsid w:val="001359B0"/>
    <w:rsid w:val="001378CB"/>
    <w:rsid w:val="00137AB9"/>
    <w:rsid w:val="00141584"/>
    <w:rsid w:val="00142333"/>
    <w:rsid w:val="00142833"/>
    <w:rsid w:val="0014440D"/>
    <w:rsid w:val="00144AF5"/>
    <w:rsid w:val="00145417"/>
    <w:rsid w:val="0014554E"/>
    <w:rsid w:val="001467F5"/>
    <w:rsid w:val="00146B6F"/>
    <w:rsid w:val="00146D25"/>
    <w:rsid w:val="001508D9"/>
    <w:rsid w:val="00151C75"/>
    <w:rsid w:val="001524A4"/>
    <w:rsid w:val="001549D3"/>
    <w:rsid w:val="00154A4E"/>
    <w:rsid w:val="00154D1A"/>
    <w:rsid w:val="00154E7B"/>
    <w:rsid w:val="001552B3"/>
    <w:rsid w:val="001604BC"/>
    <w:rsid w:val="00160FC0"/>
    <w:rsid w:val="0016127C"/>
    <w:rsid w:val="00161F4E"/>
    <w:rsid w:val="001625B9"/>
    <w:rsid w:val="00162891"/>
    <w:rsid w:val="00162FAE"/>
    <w:rsid w:val="00166217"/>
    <w:rsid w:val="00167B36"/>
    <w:rsid w:val="00170CF4"/>
    <w:rsid w:val="0017169F"/>
    <w:rsid w:val="00171776"/>
    <w:rsid w:val="001718D0"/>
    <w:rsid w:val="00171DCA"/>
    <w:rsid w:val="001722F6"/>
    <w:rsid w:val="0017254C"/>
    <w:rsid w:val="00173E2F"/>
    <w:rsid w:val="00177495"/>
    <w:rsid w:val="00177866"/>
    <w:rsid w:val="00181930"/>
    <w:rsid w:val="00182969"/>
    <w:rsid w:val="001831CB"/>
    <w:rsid w:val="001832D0"/>
    <w:rsid w:val="00183CD7"/>
    <w:rsid w:val="00184A50"/>
    <w:rsid w:val="00184A52"/>
    <w:rsid w:val="0019112A"/>
    <w:rsid w:val="00191208"/>
    <w:rsid w:val="0019125A"/>
    <w:rsid w:val="001914E2"/>
    <w:rsid w:val="00191CE7"/>
    <w:rsid w:val="00191F16"/>
    <w:rsid w:val="0019279A"/>
    <w:rsid w:val="001932D9"/>
    <w:rsid w:val="0019399F"/>
    <w:rsid w:val="00193A8E"/>
    <w:rsid w:val="00193F7E"/>
    <w:rsid w:val="001952EC"/>
    <w:rsid w:val="00195BA0"/>
    <w:rsid w:val="001A267A"/>
    <w:rsid w:val="001A26C4"/>
    <w:rsid w:val="001A2E6D"/>
    <w:rsid w:val="001A3289"/>
    <w:rsid w:val="001A3335"/>
    <w:rsid w:val="001A409A"/>
    <w:rsid w:val="001A5258"/>
    <w:rsid w:val="001A57B0"/>
    <w:rsid w:val="001A599F"/>
    <w:rsid w:val="001A5CF0"/>
    <w:rsid w:val="001A68F3"/>
    <w:rsid w:val="001A7D57"/>
    <w:rsid w:val="001B07C6"/>
    <w:rsid w:val="001B0CED"/>
    <w:rsid w:val="001B1FD6"/>
    <w:rsid w:val="001B2DE1"/>
    <w:rsid w:val="001B315B"/>
    <w:rsid w:val="001B3801"/>
    <w:rsid w:val="001B3FB0"/>
    <w:rsid w:val="001B5795"/>
    <w:rsid w:val="001B5F92"/>
    <w:rsid w:val="001B6888"/>
    <w:rsid w:val="001B6C40"/>
    <w:rsid w:val="001C3AB7"/>
    <w:rsid w:val="001C4CDB"/>
    <w:rsid w:val="001C5CE4"/>
    <w:rsid w:val="001C6A58"/>
    <w:rsid w:val="001C702E"/>
    <w:rsid w:val="001C780E"/>
    <w:rsid w:val="001D1941"/>
    <w:rsid w:val="001D1AF9"/>
    <w:rsid w:val="001D3639"/>
    <w:rsid w:val="001D3B73"/>
    <w:rsid w:val="001D445C"/>
    <w:rsid w:val="001D4666"/>
    <w:rsid w:val="001D504C"/>
    <w:rsid w:val="001D6818"/>
    <w:rsid w:val="001D761C"/>
    <w:rsid w:val="001D7A15"/>
    <w:rsid w:val="001D7B97"/>
    <w:rsid w:val="001E0597"/>
    <w:rsid w:val="001E34EC"/>
    <w:rsid w:val="001E55B1"/>
    <w:rsid w:val="001E55BB"/>
    <w:rsid w:val="001E5E4F"/>
    <w:rsid w:val="001F1CCE"/>
    <w:rsid w:val="001F2B30"/>
    <w:rsid w:val="001F3259"/>
    <w:rsid w:val="001F351B"/>
    <w:rsid w:val="001F37BE"/>
    <w:rsid w:val="001F3E75"/>
    <w:rsid w:val="001F3F91"/>
    <w:rsid w:val="001F49DF"/>
    <w:rsid w:val="001F51FB"/>
    <w:rsid w:val="001F7754"/>
    <w:rsid w:val="002012BA"/>
    <w:rsid w:val="002043A0"/>
    <w:rsid w:val="00204E6C"/>
    <w:rsid w:val="0020630D"/>
    <w:rsid w:val="002075C0"/>
    <w:rsid w:val="00211508"/>
    <w:rsid w:val="00211E20"/>
    <w:rsid w:val="00212432"/>
    <w:rsid w:val="0021267C"/>
    <w:rsid w:val="002127D7"/>
    <w:rsid w:val="00213952"/>
    <w:rsid w:val="0021643E"/>
    <w:rsid w:val="00217AD4"/>
    <w:rsid w:val="002200F9"/>
    <w:rsid w:val="00222295"/>
    <w:rsid w:val="00222BD4"/>
    <w:rsid w:val="0022309B"/>
    <w:rsid w:val="002233A0"/>
    <w:rsid w:val="00224053"/>
    <w:rsid w:val="00224332"/>
    <w:rsid w:val="0022443B"/>
    <w:rsid w:val="00224EDD"/>
    <w:rsid w:val="00225278"/>
    <w:rsid w:val="002259D9"/>
    <w:rsid w:val="00227CB9"/>
    <w:rsid w:val="002305CB"/>
    <w:rsid w:val="002322A7"/>
    <w:rsid w:val="00232656"/>
    <w:rsid w:val="002339A6"/>
    <w:rsid w:val="00233A0F"/>
    <w:rsid w:val="0023465A"/>
    <w:rsid w:val="00234B15"/>
    <w:rsid w:val="00236211"/>
    <w:rsid w:val="00236859"/>
    <w:rsid w:val="00237317"/>
    <w:rsid w:val="00240324"/>
    <w:rsid w:val="00240944"/>
    <w:rsid w:val="0024119F"/>
    <w:rsid w:val="00241F7C"/>
    <w:rsid w:val="002429FE"/>
    <w:rsid w:val="00243EF9"/>
    <w:rsid w:val="00244A5E"/>
    <w:rsid w:val="00244CE6"/>
    <w:rsid w:val="00247900"/>
    <w:rsid w:val="00250AF3"/>
    <w:rsid w:val="00252571"/>
    <w:rsid w:val="00254313"/>
    <w:rsid w:val="002574BE"/>
    <w:rsid w:val="00257D65"/>
    <w:rsid w:val="00260EF4"/>
    <w:rsid w:val="00265991"/>
    <w:rsid w:val="00265FD6"/>
    <w:rsid w:val="0026608B"/>
    <w:rsid w:val="00266BAD"/>
    <w:rsid w:val="0026794A"/>
    <w:rsid w:val="00270E54"/>
    <w:rsid w:val="002714D3"/>
    <w:rsid w:val="002740A2"/>
    <w:rsid w:val="00274A21"/>
    <w:rsid w:val="00275791"/>
    <w:rsid w:val="002768CA"/>
    <w:rsid w:val="00276C6D"/>
    <w:rsid w:val="0027728C"/>
    <w:rsid w:val="00277A80"/>
    <w:rsid w:val="002813DE"/>
    <w:rsid w:val="00281ABB"/>
    <w:rsid w:val="00281D43"/>
    <w:rsid w:val="002830D1"/>
    <w:rsid w:val="00283EC4"/>
    <w:rsid w:val="002841FE"/>
    <w:rsid w:val="002845CA"/>
    <w:rsid w:val="00284B7C"/>
    <w:rsid w:val="00291C82"/>
    <w:rsid w:val="002927CF"/>
    <w:rsid w:val="00293070"/>
    <w:rsid w:val="0029316A"/>
    <w:rsid w:val="00293929"/>
    <w:rsid w:val="00293B0C"/>
    <w:rsid w:val="0029422C"/>
    <w:rsid w:val="0029458F"/>
    <w:rsid w:val="002950E3"/>
    <w:rsid w:val="00295A66"/>
    <w:rsid w:val="002A0484"/>
    <w:rsid w:val="002A0AFC"/>
    <w:rsid w:val="002A10F1"/>
    <w:rsid w:val="002A1798"/>
    <w:rsid w:val="002A1A79"/>
    <w:rsid w:val="002A22A3"/>
    <w:rsid w:val="002A3E59"/>
    <w:rsid w:val="002A3FC9"/>
    <w:rsid w:val="002A4058"/>
    <w:rsid w:val="002A409C"/>
    <w:rsid w:val="002A4C6A"/>
    <w:rsid w:val="002A5FA0"/>
    <w:rsid w:val="002A6760"/>
    <w:rsid w:val="002A7E2C"/>
    <w:rsid w:val="002B0C84"/>
    <w:rsid w:val="002B222B"/>
    <w:rsid w:val="002B2263"/>
    <w:rsid w:val="002B2D25"/>
    <w:rsid w:val="002B30D5"/>
    <w:rsid w:val="002B6408"/>
    <w:rsid w:val="002B675E"/>
    <w:rsid w:val="002B6DD4"/>
    <w:rsid w:val="002C1844"/>
    <w:rsid w:val="002C1ADA"/>
    <w:rsid w:val="002C2A36"/>
    <w:rsid w:val="002C438F"/>
    <w:rsid w:val="002C5C84"/>
    <w:rsid w:val="002C5F85"/>
    <w:rsid w:val="002C60DB"/>
    <w:rsid w:val="002C6344"/>
    <w:rsid w:val="002C7C82"/>
    <w:rsid w:val="002D3661"/>
    <w:rsid w:val="002D3FC5"/>
    <w:rsid w:val="002D46F1"/>
    <w:rsid w:val="002D6D85"/>
    <w:rsid w:val="002D729C"/>
    <w:rsid w:val="002E01BC"/>
    <w:rsid w:val="002E0A36"/>
    <w:rsid w:val="002E16AD"/>
    <w:rsid w:val="002E4226"/>
    <w:rsid w:val="002E6459"/>
    <w:rsid w:val="002E679A"/>
    <w:rsid w:val="002E6D0C"/>
    <w:rsid w:val="002E6EF0"/>
    <w:rsid w:val="002E6FC5"/>
    <w:rsid w:val="002F001C"/>
    <w:rsid w:val="002F02B9"/>
    <w:rsid w:val="002F1037"/>
    <w:rsid w:val="002F5E9A"/>
    <w:rsid w:val="002F6B06"/>
    <w:rsid w:val="002F7E41"/>
    <w:rsid w:val="00300043"/>
    <w:rsid w:val="003000B9"/>
    <w:rsid w:val="00300B56"/>
    <w:rsid w:val="00301C74"/>
    <w:rsid w:val="003027B4"/>
    <w:rsid w:val="003051DC"/>
    <w:rsid w:val="00306C05"/>
    <w:rsid w:val="00306D10"/>
    <w:rsid w:val="00310220"/>
    <w:rsid w:val="0031116F"/>
    <w:rsid w:val="00314476"/>
    <w:rsid w:val="00314856"/>
    <w:rsid w:val="0031669D"/>
    <w:rsid w:val="003166BE"/>
    <w:rsid w:val="003167C3"/>
    <w:rsid w:val="00320417"/>
    <w:rsid w:val="00320C8C"/>
    <w:rsid w:val="00321123"/>
    <w:rsid w:val="00321A2C"/>
    <w:rsid w:val="0032528E"/>
    <w:rsid w:val="00330D80"/>
    <w:rsid w:val="00334683"/>
    <w:rsid w:val="00334819"/>
    <w:rsid w:val="003356F3"/>
    <w:rsid w:val="00336088"/>
    <w:rsid w:val="00336420"/>
    <w:rsid w:val="00336922"/>
    <w:rsid w:val="003405B6"/>
    <w:rsid w:val="00340D44"/>
    <w:rsid w:val="003418D4"/>
    <w:rsid w:val="003436E8"/>
    <w:rsid w:val="00343F07"/>
    <w:rsid w:val="00346AF2"/>
    <w:rsid w:val="0034794A"/>
    <w:rsid w:val="00352AE4"/>
    <w:rsid w:val="00352EA8"/>
    <w:rsid w:val="003533E9"/>
    <w:rsid w:val="00353D71"/>
    <w:rsid w:val="00355125"/>
    <w:rsid w:val="00355D11"/>
    <w:rsid w:val="0035602C"/>
    <w:rsid w:val="00357911"/>
    <w:rsid w:val="003629B4"/>
    <w:rsid w:val="00362E29"/>
    <w:rsid w:val="00364AB7"/>
    <w:rsid w:val="00366BCD"/>
    <w:rsid w:val="003673E2"/>
    <w:rsid w:val="00370FF4"/>
    <w:rsid w:val="00371869"/>
    <w:rsid w:val="00374948"/>
    <w:rsid w:val="00374D71"/>
    <w:rsid w:val="00375D7D"/>
    <w:rsid w:val="00377D7A"/>
    <w:rsid w:val="003803C0"/>
    <w:rsid w:val="003834E7"/>
    <w:rsid w:val="00383BB4"/>
    <w:rsid w:val="00383ED2"/>
    <w:rsid w:val="00385795"/>
    <w:rsid w:val="003867C3"/>
    <w:rsid w:val="00386825"/>
    <w:rsid w:val="00386DB9"/>
    <w:rsid w:val="00387284"/>
    <w:rsid w:val="00387496"/>
    <w:rsid w:val="003875F9"/>
    <w:rsid w:val="00387C68"/>
    <w:rsid w:val="003914EA"/>
    <w:rsid w:val="00396262"/>
    <w:rsid w:val="003963FA"/>
    <w:rsid w:val="003A097F"/>
    <w:rsid w:val="003A13F2"/>
    <w:rsid w:val="003A146A"/>
    <w:rsid w:val="003A192F"/>
    <w:rsid w:val="003A25FA"/>
    <w:rsid w:val="003A2D2A"/>
    <w:rsid w:val="003A30E2"/>
    <w:rsid w:val="003B4864"/>
    <w:rsid w:val="003B56AA"/>
    <w:rsid w:val="003B6187"/>
    <w:rsid w:val="003B67E3"/>
    <w:rsid w:val="003C0652"/>
    <w:rsid w:val="003C0833"/>
    <w:rsid w:val="003C3932"/>
    <w:rsid w:val="003C4043"/>
    <w:rsid w:val="003C477D"/>
    <w:rsid w:val="003C4F75"/>
    <w:rsid w:val="003C7CA9"/>
    <w:rsid w:val="003C7FA3"/>
    <w:rsid w:val="003D15E7"/>
    <w:rsid w:val="003D2972"/>
    <w:rsid w:val="003D2B8C"/>
    <w:rsid w:val="003D498B"/>
    <w:rsid w:val="003D531D"/>
    <w:rsid w:val="003D5468"/>
    <w:rsid w:val="003D5789"/>
    <w:rsid w:val="003D707A"/>
    <w:rsid w:val="003E00EC"/>
    <w:rsid w:val="003E10F9"/>
    <w:rsid w:val="003E1651"/>
    <w:rsid w:val="003E16A2"/>
    <w:rsid w:val="003E35D7"/>
    <w:rsid w:val="003E52D8"/>
    <w:rsid w:val="003E5FF2"/>
    <w:rsid w:val="003E6EC9"/>
    <w:rsid w:val="003F1E61"/>
    <w:rsid w:val="003F316D"/>
    <w:rsid w:val="003F6CB2"/>
    <w:rsid w:val="003F6F5B"/>
    <w:rsid w:val="003F746A"/>
    <w:rsid w:val="003F7A33"/>
    <w:rsid w:val="004004DF"/>
    <w:rsid w:val="00404AE3"/>
    <w:rsid w:val="00405729"/>
    <w:rsid w:val="00407249"/>
    <w:rsid w:val="00410BFA"/>
    <w:rsid w:val="0041289F"/>
    <w:rsid w:val="004136C4"/>
    <w:rsid w:val="00414467"/>
    <w:rsid w:val="00415B17"/>
    <w:rsid w:val="004173FC"/>
    <w:rsid w:val="004176BB"/>
    <w:rsid w:val="004204C5"/>
    <w:rsid w:val="00420995"/>
    <w:rsid w:val="00420DBF"/>
    <w:rsid w:val="004220B6"/>
    <w:rsid w:val="004229F6"/>
    <w:rsid w:val="00422A8D"/>
    <w:rsid w:val="00423CC1"/>
    <w:rsid w:val="004249C5"/>
    <w:rsid w:val="00425167"/>
    <w:rsid w:val="00425DFF"/>
    <w:rsid w:val="00426DB8"/>
    <w:rsid w:val="00426DD9"/>
    <w:rsid w:val="004277C7"/>
    <w:rsid w:val="004303F3"/>
    <w:rsid w:val="0043061A"/>
    <w:rsid w:val="00431260"/>
    <w:rsid w:val="00432FB1"/>
    <w:rsid w:val="00432FED"/>
    <w:rsid w:val="004331C1"/>
    <w:rsid w:val="0043460B"/>
    <w:rsid w:val="00435047"/>
    <w:rsid w:val="004354B1"/>
    <w:rsid w:val="00436078"/>
    <w:rsid w:val="00436B1F"/>
    <w:rsid w:val="004378C1"/>
    <w:rsid w:val="00437F81"/>
    <w:rsid w:val="00441BCF"/>
    <w:rsid w:val="004425B1"/>
    <w:rsid w:val="0044371B"/>
    <w:rsid w:val="0044591A"/>
    <w:rsid w:val="004504C6"/>
    <w:rsid w:val="00450BDB"/>
    <w:rsid w:val="00451D45"/>
    <w:rsid w:val="004523E8"/>
    <w:rsid w:val="00453E94"/>
    <w:rsid w:val="004549BD"/>
    <w:rsid w:val="004563A8"/>
    <w:rsid w:val="00456DE6"/>
    <w:rsid w:val="004606A0"/>
    <w:rsid w:val="00463D96"/>
    <w:rsid w:val="0046464D"/>
    <w:rsid w:val="0046505D"/>
    <w:rsid w:val="00465575"/>
    <w:rsid w:val="0046696E"/>
    <w:rsid w:val="0046701D"/>
    <w:rsid w:val="00467D4D"/>
    <w:rsid w:val="00470FDD"/>
    <w:rsid w:val="00473DAE"/>
    <w:rsid w:val="00476C61"/>
    <w:rsid w:val="00480F2D"/>
    <w:rsid w:val="004820CA"/>
    <w:rsid w:val="00483984"/>
    <w:rsid w:val="00485046"/>
    <w:rsid w:val="00485C71"/>
    <w:rsid w:val="00486571"/>
    <w:rsid w:val="00487009"/>
    <w:rsid w:val="00487F2E"/>
    <w:rsid w:val="00490D14"/>
    <w:rsid w:val="00490DB1"/>
    <w:rsid w:val="00491970"/>
    <w:rsid w:val="00491F0E"/>
    <w:rsid w:val="004924BE"/>
    <w:rsid w:val="00492F54"/>
    <w:rsid w:val="00495FBE"/>
    <w:rsid w:val="004A185F"/>
    <w:rsid w:val="004A22D2"/>
    <w:rsid w:val="004A28C0"/>
    <w:rsid w:val="004A2AC9"/>
    <w:rsid w:val="004A3410"/>
    <w:rsid w:val="004A4BAD"/>
    <w:rsid w:val="004A4BF9"/>
    <w:rsid w:val="004A5CD8"/>
    <w:rsid w:val="004A6452"/>
    <w:rsid w:val="004A7592"/>
    <w:rsid w:val="004B0067"/>
    <w:rsid w:val="004B0500"/>
    <w:rsid w:val="004B2A2A"/>
    <w:rsid w:val="004B2BC7"/>
    <w:rsid w:val="004B3107"/>
    <w:rsid w:val="004B3A94"/>
    <w:rsid w:val="004B3B02"/>
    <w:rsid w:val="004B4D9B"/>
    <w:rsid w:val="004B4F37"/>
    <w:rsid w:val="004B51D7"/>
    <w:rsid w:val="004B5BFB"/>
    <w:rsid w:val="004C2A7B"/>
    <w:rsid w:val="004C2F12"/>
    <w:rsid w:val="004C3621"/>
    <w:rsid w:val="004D08FB"/>
    <w:rsid w:val="004D1E9A"/>
    <w:rsid w:val="004D2053"/>
    <w:rsid w:val="004D25F8"/>
    <w:rsid w:val="004D58F4"/>
    <w:rsid w:val="004D6DFE"/>
    <w:rsid w:val="004E0257"/>
    <w:rsid w:val="004E0F4C"/>
    <w:rsid w:val="004E3A0C"/>
    <w:rsid w:val="004E3C35"/>
    <w:rsid w:val="004E427D"/>
    <w:rsid w:val="004E43D3"/>
    <w:rsid w:val="004E442A"/>
    <w:rsid w:val="004E473E"/>
    <w:rsid w:val="004E4E2E"/>
    <w:rsid w:val="004E5E11"/>
    <w:rsid w:val="004E7224"/>
    <w:rsid w:val="004F17A7"/>
    <w:rsid w:val="004F3608"/>
    <w:rsid w:val="004F6218"/>
    <w:rsid w:val="004F7059"/>
    <w:rsid w:val="004F787C"/>
    <w:rsid w:val="00500446"/>
    <w:rsid w:val="005008A0"/>
    <w:rsid w:val="00500D47"/>
    <w:rsid w:val="0050160A"/>
    <w:rsid w:val="00501875"/>
    <w:rsid w:val="00502BE4"/>
    <w:rsid w:val="00503B66"/>
    <w:rsid w:val="005043AC"/>
    <w:rsid w:val="0050578D"/>
    <w:rsid w:val="00512069"/>
    <w:rsid w:val="005123A6"/>
    <w:rsid w:val="00512A41"/>
    <w:rsid w:val="00515BC9"/>
    <w:rsid w:val="00516460"/>
    <w:rsid w:val="005209D5"/>
    <w:rsid w:val="00521058"/>
    <w:rsid w:val="0052694F"/>
    <w:rsid w:val="00527163"/>
    <w:rsid w:val="00527DCA"/>
    <w:rsid w:val="005326D5"/>
    <w:rsid w:val="005332B5"/>
    <w:rsid w:val="005334B3"/>
    <w:rsid w:val="00537850"/>
    <w:rsid w:val="0054089C"/>
    <w:rsid w:val="00541449"/>
    <w:rsid w:val="00541F0D"/>
    <w:rsid w:val="00542FA8"/>
    <w:rsid w:val="00544C9A"/>
    <w:rsid w:val="00544D84"/>
    <w:rsid w:val="00545C18"/>
    <w:rsid w:val="00545E0A"/>
    <w:rsid w:val="005461DA"/>
    <w:rsid w:val="00546A24"/>
    <w:rsid w:val="00546E06"/>
    <w:rsid w:val="00550E68"/>
    <w:rsid w:val="00551D47"/>
    <w:rsid w:val="0055474E"/>
    <w:rsid w:val="00554F8E"/>
    <w:rsid w:val="00556308"/>
    <w:rsid w:val="00557EAA"/>
    <w:rsid w:val="00563A7B"/>
    <w:rsid w:val="00564A66"/>
    <w:rsid w:val="00564E80"/>
    <w:rsid w:val="00567246"/>
    <w:rsid w:val="00567A87"/>
    <w:rsid w:val="0057050F"/>
    <w:rsid w:val="0057091E"/>
    <w:rsid w:val="00570967"/>
    <w:rsid w:val="0057149E"/>
    <w:rsid w:val="00571726"/>
    <w:rsid w:val="00571AB8"/>
    <w:rsid w:val="0057334F"/>
    <w:rsid w:val="0057354A"/>
    <w:rsid w:val="0057370F"/>
    <w:rsid w:val="00575626"/>
    <w:rsid w:val="005756A3"/>
    <w:rsid w:val="00580535"/>
    <w:rsid w:val="005808FB"/>
    <w:rsid w:val="0058231F"/>
    <w:rsid w:val="00583C45"/>
    <w:rsid w:val="00584208"/>
    <w:rsid w:val="00584276"/>
    <w:rsid w:val="00585C13"/>
    <w:rsid w:val="00586E49"/>
    <w:rsid w:val="00587754"/>
    <w:rsid w:val="00587844"/>
    <w:rsid w:val="005906CB"/>
    <w:rsid w:val="00590DE1"/>
    <w:rsid w:val="00590FC1"/>
    <w:rsid w:val="00596E52"/>
    <w:rsid w:val="005A2078"/>
    <w:rsid w:val="005A2C36"/>
    <w:rsid w:val="005A5A5E"/>
    <w:rsid w:val="005A5F8F"/>
    <w:rsid w:val="005A6063"/>
    <w:rsid w:val="005A66F1"/>
    <w:rsid w:val="005A670B"/>
    <w:rsid w:val="005B04EF"/>
    <w:rsid w:val="005B14A2"/>
    <w:rsid w:val="005B1B18"/>
    <w:rsid w:val="005B2038"/>
    <w:rsid w:val="005B3B45"/>
    <w:rsid w:val="005B434B"/>
    <w:rsid w:val="005B4C4E"/>
    <w:rsid w:val="005B517E"/>
    <w:rsid w:val="005B5BE1"/>
    <w:rsid w:val="005B758C"/>
    <w:rsid w:val="005C0A27"/>
    <w:rsid w:val="005C101B"/>
    <w:rsid w:val="005C2652"/>
    <w:rsid w:val="005C35FB"/>
    <w:rsid w:val="005C3AC6"/>
    <w:rsid w:val="005C432D"/>
    <w:rsid w:val="005C5C1E"/>
    <w:rsid w:val="005C6AD0"/>
    <w:rsid w:val="005C742D"/>
    <w:rsid w:val="005C7DA2"/>
    <w:rsid w:val="005D0776"/>
    <w:rsid w:val="005D07C7"/>
    <w:rsid w:val="005D24F3"/>
    <w:rsid w:val="005D27D8"/>
    <w:rsid w:val="005D2C6E"/>
    <w:rsid w:val="005D5538"/>
    <w:rsid w:val="005E1280"/>
    <w:rsid w:val="005E1356"/>
    <w:rsid w:val="005E3665"/>
    <w:rsid w:val="005E4065"/>
    <w:rsid w:val="005E5A1B"/>
    <w:rsid w:val="005E7670"/>
    <w:rsid w:val="005E7940"/>
    <w:rsid w:val="005F1CF0"/>
    <w:rsid w:val="005F24AA"/>
    <w:rsid w:val="005F262C"/>
    <w:rsid w:val="005F6647"/>
    <w:rsid w:val="00600061"/>
    <w:rsid w:val="00601355"/>
    <w:rsid w:val="00602713"/>
    <w:rsid w:val="00602788"/>
    <w:rsid w:val="00602F74"/>
    <w:rsid w:val="006033B4"/>
    <w:rsid w:val="00603C38"/>
    <w:rsid w:val="00604152"/>
    <w:rsid w:val="00605414"/>
    <w:rsid w:val="00605BFD"/>
    <w:rsid w:val="00605D33"/>
    <w:rsid w:val="00606988"/>
    <w:rsid w:val="006103C8"/>
    <w:rsid w:val="00610508"/>
    <w:rsid w:val="00611285"/>
    <w:rsid w:val="0061171E"/>
    <w:rsid w:val="0061262D"/>
    <w:rsid w:val="00612BD3"/>
    <w:rsid w:val="00612C44"/>
    <w:rsid w:val="006147A3"/>
    <w:rsid w:val="00615440"/>
    <w:rsid w:val="00615DA1"/>
    <w:rsid w:val="00617F5F"/>
    <w:rsid w:val="006200A3"/>
    <w:rsid w:val="00621208"/>
    <w:rsid w:val="006213CB"/>
    <w:rsid w:val="006218F1"/>
    <w:rsid w:val="00623417"/>
    <w:rsid w:val="00623783"/>
    <w:rsid w:val="006237BD"/>
    <w:rsid w:val="00624504"/>
    <w:rsid w:val="006249EB"/>
    <w:rsid w:val="00624D7B"/>
    <w:rsid w:val="00625656"/>
    <w:rsid w:val="00625716"/>
    <w:rsid w:val="00627A42"/>
    <w:rsid w:val="00627BDB"/>
    <w:rsid w:val="00627FAA"/>
    <w:rsid w:val="00630AA6"/>
    <w:rsid w:val="00632C86"/>
    <w:rsid w:val="00636FCF"/>
    <w:rsid w:val="00637226"/>
    <w:rsid w:val="0064030D"/>
    <w:rsid w:val="00641918"/>
    <w:rsid w:val="00642B92"/>
    <w:rsid w:val="006437DA"/>
    <w:rsid w:val="00643DCA"/>
    <w:rsid w:val="00644651"/>
    <w:rsid w:val="006457A9"/>
    <w:rsid w:val="00646F74"/>
    <w:rsid w:val="00647693"/>
    <w:rsid w:val="006477FE"/>
    <w:rsid w:val="006508AF"/>
    <w:rsid w:val="006520A7"/>
    <w:rsid w:val="00653D25"/>
    <w:rsid w:val="006554C4"/>
    <w:rsid w:val="006554F7"/>
    <w:rsid w:val="00655B62"/>
    <w:rsid w:val="00662B38"/>
    <w:rsid w:val="006639A9"/>
    <w:rsid w:val="00664728"/>
    <w:rsid w:val="006706DF"/>
    <w:rsid w:val="00670BBE"/>
    <w:rsid w:val="00671707"/>
    <w:rsid w:val="00673904"/>
    <w:rsid w:val="00673BA0"/>
    <w:rsid w:val="00673F10"/>
    <w:rsid w:val="00675623"/>
    <w:rsid w:val="00675E94"/>
    <w:rsid w:val="00680459"/>
    <w:rsid w:val="006808A5"/>
    <w:rsid w:val="00681415"/>
    <w:rsid w:val="00682306"/>
    <w:rsid w:val="006824A0"/>
    <w:rsid w:val="006840D0"/>
    <w:rsid w:val="00687185"/>
    <w:rsid w:val="00690302"/>
    <w:rsid w:val="0069062A"/>
    <w:rsid w:val="006906AF"/>
    <w:rsid w:val="00690F3D"/>
    <w:rsid w:val="006914B2"/>
    <w:rsid w:val="00691692"/>
    <w:rsid w:val="006918F3"/>
    <w:rsid w:val="00692E63"/>
    <w:rsid w:val="00693F91"/>
    <w:rsid w:val="006A1215"/>
    <w:rsid w:val="006A3244"/>
    <w:rsid w:val="006A450C"/>
    <w:rsid w:val="006A6B4B"/>
    <w:rsid w:val="006B0291"/>
    <w:rsid w:val="006B349C"/>
    <w:rsid w:val="006B3F5A"/>
    <w:rsid w:val="006B4ACE"/>
    <w:rsid w:val="006B5328"/>
    <w:rsid w:val="006B5DC0"/>
    <w:rsid w:val="006B678B"/>
    <w:rsid w:val="006B6F13"/>
    <w:rsid w:val="006B70B9"/>
    <w:rsid w:val="006B70D1"/>
    <w:rsid w:val="006B7A28"/>
    <w:rsid w:val="006C02E4"/>
    <w:rsid w:val="006C06B8"/>
    <w:rsid w:val="006C089F"/>
    <w:rsid w:val="006C1E31"/>
    <w:rsid w:val="006C264D"/>
    <w:rsid w:val="006C28D7"/>
    <w:rsid w:val="006C3E0B"/>
    <w:rsid w:val="006C5F89"/>
    <w:rsid w:val="006D10A2"/>
    <w:rsid w:val="006D1A48"/>
    <w:rsid w:val="006D228C"/>
    <w:rsid w:val="006D38BD"/>
    <w:rsid w:val="006D4973"/>
    <w:rsid w:val="006E03DF"/>
    <w:rsid w:val="006E1940"/>
    <w:rsid w:val="006E273E"/>
    <w:rsid w:val="006E39F7"/>
    <w:rsid w:val="006E4087"/>
    <w:rsid w:val="006E4425"/>
    <w:rsid w:val="006E6F28"/>
    <w:rsid w:val="006E707E"/>
    <w:rsid w:val="006F3493"/>
    <w:rsid w:val="006F3A70"/>
    <w:rsid w:val="006F3BA2"/>
    <w:rsid w:val="006F5609"/>
    <w:rsid w:val="006F5681"/>
    <w:rsid w:val="006F648F"/>
    <w:rsid w:val="006F6FE7"/>
    <w:rsid w:val="006F703F"/>
    <w:rsid w:val="006F7449"/>
    <w:rsid w:val="007029BE"/>
    <w:rsid w:val="007032DA"/>
    <w:rsid w:val="00703BB7"/>
    <w:rsid w:val="00703EBD"/>
    <w:rsid w:val="00703F8D"/>
    <w:rsid w:val="00704D36"/>
    <w:rsid w:val="00704F5B"/>
    <w:rsid w:val="00705450"/>
    <w:rsid w:val="0070756F"/>
    <w:rsid w:val="00707595"/>
    <w:rsid w:val="00710E57"/>
    <w:rsid w:val="00711DA3"/>
    <w:rsid w:val="00712FFC"/>
    <w:rsid w:val="00716047"/>
    <w:rsid w:val="00716F74"/>
    <w:rsid w:val="007174DB"/>
    <w:rsid w:val="00720411"/>
    <w:rsid w:val="00720C9D"/>
    <w:rsid w:val="00721B8C"/>
    <w:rsid w:val="007230F9"/>
    <w:rsid w:val="00723B97"/>
    <w:rsid w:val="00724664"/>
    <w:rsid w:val="00724D0C"/>
    <w:rsid w:val="00724DD6"/>
    <w:rsid w:val="00725670"/>
    <w:rsid w:val="00726864"/>
    <w:rsid w:val="00727988"/>
    <w:rsid w:val="00727F21"/>
    <w:rsid w:val="00730FBD"/>
    <w:rsid w:val="007317E3"/>
    <w:rsid w:val="00732506"/>
    <w:rsid w:val="007334E7"/>
    <w:rsid w:val="007346DE"/>
    <w:rsid w:val="00734A48"/>
    <w:rsid w:val="00735BEB"/>
    <w:rsid w:val="00735D0D"/>
    <w:rsid w:val="00736B2B"/>
    <w:rsid w:val="00737E42"/>
    <w:rsid w:val="00740367"/>
    <w:rsid w:val="007417DC"/>
    <w:rsid w:val="00741E3D"/>
    <w:rsid w:val="00743F31"/>
    <w:rsid w:val="007440FB"/>
    <w:rsid w:val="007441D9"/>
    <w:rsid w:val="00744A3F"/>
    <w:rsid w:val="007459B4"/>
    <w:rsid w:val="00746484"/>
    <w:rsid w:val="00750A5A"/>
    <w:rsid w:val="00751341"/>
    <w:rsid w:val="0075186E"/>
    <w:rsid w:val="00752A51"/>
    <w:rsid w:val="00752FF1"/>
    <w:rsid w:val="007534FC"/>
    <w:rsid w:val="00753AC8"/>
    <w:rsid w:val="00755C14"/>
    <w:rsid w:val="0075794A"/>
    <w:rsid w:val="00760969"/>
    <w:rsid w:val="007615B8"/>
    <w:rsid w:val="00761888"/>
    <w:rsid w:val="00761A9A"/>
    <w:rsid w:val="00765803"/>
    <w:rsid w:val="00765B2E"/>
    <w:rsid w:val="007672E3"/>
    <w:rsid w:val="007678F6"/>
    <w:rsid w:val="007737CD"/>
    <w:rsid w:val="00774D3F"/>
    <w:rsid w:val="00775D50"/>
    <w:rsid w:val="00776119"/>
    <w:rsid w:val="0077627F"/>
    <w:rsid w:val="00776A13"/>
    <w:rsid w:val="007779CA"/>
    <w:rsid w:val="007779F8"/>
    <w:rsid w:val="00777D80"/>
    <w:rsid w:val="0078026E"/>
    <w:rsid w:val="00780A01"/>
    <w:rsid w:val="00780D46"/>
    <w:rsid w:val="007815F4"/>
    <w:rsid w:val="00783967"/>
    <w:rsid w:val="0078545D"/>
    <w:rsid w:val="007863F9"/>
    <w:rsid w:val="00786D45"/>
    <w:rsid w:val="00790872"/>
    <w:rsid w:val="007939AF"/>
    <w:rsid w:val="0079538D"/>
    <w:rsid w:val="00795E07"/>
    <w:rsid w:val="00795F48"/>
    <w:rsid w:val="00797286"/>
    <w:rsid w:val="007A02D1"/>
    <w:rsid w:val="007A0B7D"/>
    <w:rsid w:val="007A1151"/>
    <w:rsid w:val="007A4733"/>
    <w:rsid w:val="007A4EB9"/>
    <w:rsid w:val="007A50C8"/>
    <w:rsid w:val="007A5349"/>
    <w:rsid w:val="007A5B64"/>
    <w:rsid w:val="007A6A53"/>
    <w:rsid w:val="007B019E"/>
    <w:rsid w:val="007B01CE"/>
    <w:rsid w:val="007B1013"/>
    <w:rsid w:val="007B1052"/>
    <w:rsid w:val="007B2E7A"/>
    <w:rsid w:val="007B5E37"/>
    <w:rsid w:val="007B5F32"/>
    <w:rsid w:val="007B715A"/>
    <w:rsid w:val="007B7640"/>
    <w:rsid w:val="007B7FD4"/>
    <w:rsid w:val="007C002C"/>
    <w:rsid w:val="007C2A62"/>
    <w:rsid w:val="007C370F"/>
    <w:rsid w:val="007C38CC"/>
    <w:rsid w:val="007C4026"/>
    <w:rsid w:val="007C5995"/>
    <w:rsid w:val="007C6206"/>
    <w:rsid w:val="007D1008"/>
    <w:rsid w:val="007D103B"/>
    <w:rsid w:val="007D22EB"/>
    <w:rsid w:val="007D36E2"/>
    <w:rsid w:val="007D380F"/>
    <w:rsid w:val="007D5378"/>
    <w:rsid w:val="007D598B"/>
    <w:rsid w:val="007D5E3F"/>
    <w:rsid w:val="007D7D30"/>
    <w:rsid w:val="007D7E86"/>
    <w:rsid w:val="007E17C8"/>
    <w:rsid w:val="007E205A"/>
    <w:rsid w:val="007E380A"/>
    <w:rsid w:val="007E5B01"/>
    <w:rsid w:val="007E7963"/>
    <w:rsid w:val="007F158D"/>
    <w:rsid w:val="007F3FFC"/>
    <w:rsid w:val="007F41D0"/>
    <w:rsid w:val="008001AE"/>
    <w:rsid w:val="008020A2"/>
    <w:rsid w:val="008031D4"/>
    <w:rsid w:val="00804472"/>
    <w:rsid w:val="008054FA"/>
    <w:rsid w:val="0080796C"/>
    <w:rsid w:val="00810152"/>
    <w:rsid w:val="008103B2"/>
    <w:rsid w:val="0081284B"/>
    <w:rsid w:val="00812C47"/>
    <w:rsid w:val="00812E31"/>
    <w:rsid w:val="008203B9"/>
    <w:rsid w:val="00820850"/>
    <w:rsid w:val="008218A5"/>
    <w:rsid w:val="00825500"/>
    <w:rsid w:val="00825DBF"/>
    <w:rsid w:val="008261D6"/>
    <w:rsid w:val="00826367"/>
    <w:rsid w:val="008270D9"/>
    <w:rsid w:val="00830CE8"/>
    <w:rsid w:val="00830E7D"/>
    <w:rsid w:val="008321D0"/>
    <w:rsid w:val="00832229"/>
    <w:rsid w:val="008330A8"/>
    <w:rsid w:val="0083622C"/>
    <w:rsid w:val="008364D7"/>
    <w:rsid w:val="008378EA"/>
    <w:rsid w:val="00837B46"/>
    <w:rsid w:val="00837B5A"/>
    <w:rsid w:val="00840D03"/>
    <w:rsid w:val="00841E1A"/>
    <w:rsid w:val="0084224C"/>
    <w:rsid w:val="00845394"/>
    <w:rsid w:val="00845410"/>
    <w:rsid w:val="0084740D"/>
    <w:rsid w:val="00847AD3"/>
    <w:rsid w:val="008510C3"/>
    <w:rsid w:val="00851DF2"/>
    <w:rsid w:val="00853F15"/>
    <w:rsid w:val="00854854"/>
    <w:rsid w:val="00854BA0"/>
    <w:rsid w:val="008561C1"/>
    <w:rsid w:val="008566AB"/>
    <w:rsid w:val="008572C5"/>
    <w:rsid w:val="00857724"/>
    <w:rsid w:val="00857EDA"/>
    <w:rsid w:val="00861EA4"/>
    <w:rsid w:val="008620DD"/>
    <w:rsid w:val="008621DD"/>
    <w:rsid w:val="00862946"/>
    <w:rsid w:val="008629D7"/>
    <w:rsid w:val="00862FCE"/>
    <w:rsid w:val="00863139"/>
    <w:rsid w:val="00863D3D"/>
    <w:rsid w:val="00866A45"/>
    <w:rsid w:val="00866C24"/>
    <w:rsid w:val="00867456"/>
    <w:rsid w:val="00867FF7"/>
    <w:rsid w:val="008702C2"/>
    <w:rsid w:val="00870774"/>
    <w:rsid w:val="00871477"/>
    <w:rsid w:val="0087175F"/>
    <w:rsid w:val="00871778"/>
    <w:rsid w:val="0087415D"/>
    <w:rsid w:val="00875B4A"/>
    <w:rsid w:val="00875C77"/>
    <w:rsid w:val="008804F1"/>
    <w:rsid w:val="008826F8"/>
    <w:rsid w:val="00883463"/>
    <w:rsid w:val="0088394E"/>
    <w:rsid w:val="008852D7"/>
    <w:rsid w:val="00886085"/>
    <w:rsid w:val="00886C34"/>
    <w:rsid w:val="008911E7"/>
    <w:rsid w:val="00892169"/>
    <w:rsid w:val="008924A0"/>
    <w:rsid w:val="008933E7"/>
    <w:rsid w:val="00893DDE"/>
    <w:rsid w:val="00893DEF"/>
    <w:rsid w:val="00895142"/>
    <w:rsid w:val="008957CA"/>
    <w:rsid w:val="008966CF"/>
    <w:rsid w:val="0089674C"/>
    <w:rsid w:val="00897293"/>
    <w:rsid w:val="008A11FA"/>
    <w:rsid w:val="008A15A9"/>
    <w:rsid w:val="008A18B0"/>
    <w:rsid w:val="008A2E8D"/>
    <w:rsid w:val="008A3961"/>
    <w:rsid w:val="008A68F7"/>
    <w:rsid w:val="008A7A38"/>
    <w:rsid w:val="008B07D1"/>
    <w:rsid w:val="008B09E2"/>
    <w:rsid w:val="008B10EF"/>
    <w:rsid w:val="008B25ED"/>
    <w:rsid w:val="008B53B4"/>
    <w:rsid w:val="008B6AC3"/>
    <w:rsid w:val="008B7483"/>
    <w:rsid w:val="008C0423"/>
    <w:rsid w:val="008C25A7"/>
    <w:rsid w:val="008C3130"/>
    <w:rsid w:val="008C31E0"/>
    <w:rsid w:val="008C4DDA"/>
    <w:rsid w:val="008C7190"/>
    <w:rsid w:val="008C7DC6"/>
    <w:rsid w:val="008D0CF2"/>
    <w:rsid w:val="008D135F"/>
    <w:rsid w:val="008D295E"/>
    <w:rsid w:val="008D2D16"/>
    <w:rsid w:val="008D49EB"/>
    <w:rsid w:val="008D5053"/>
    <w:rsid w:val="008D6372"/>
    <w:rsid w:val="008D6BEF"/>
    <w:rsid w:val="008E0809"/>
    <w:rsid w:val="008E0A08"/>
    <w:rsid w:val="008E1614"/>
    <w:rsid w:val="008E26D2"/>
    <w:rsid w:val="008E41EF"/>
    <w:rsid w:val="008E7107"/>
    <w:rsid w:val="008F06C9"/>
    <w:rsid w:val="008F094B"/>
    <w:rsid w:val="008F111F"/>
    <w:rsid w:val="008F15AD"/>
    <w:rsid w:val="008F1F5D"/>
    <w:rsid w:val="008F2022"/>
    <w:rsid w:val="008F3F79"/>
    <w:rsid w:val="008F53DD"/>
    <w:rsid w:val="008F5EED"/>
    <w:rsid w:val="008F6857"/>
    <w:rsid w:val="008F6878"/>
    <w:rsid w:val="008F6B0E"/>
    <w:rsid w:val="0090112F"/>
    <w:rsid w:val="009035B1"/>
    <w:rsid w:val="0090388A"/>
    <w:rsid w:val="009043D1"/>
    <w:rsid w:val="00904487"/>
    <w:rsid w:val="00906E13"/>
    <w:rsid w:val="009077F2"/>
    <w:rsid w:val="00910D58"/>
    <w:rsid w:val="009114B3"/>
    <w:rsid w:val="00911673"/>
    <w:rsid w:val="00911EAF"/>
    <w:rsid w:val="009120EE"/>
    <w:rsid w:val="0091447A"/>
    <w:rsid w:val="00916E42"/>
    <w:rsid w:val="00917A21"/>
    <w:rsid w:val="0092140D"/>
    <w:rsid w:val="009247AD"/>
    <w:rsid w:val="00927542"/>
    <w:rsid w:val="00927DCF"/>
    <w:rsid w:val="0093500F"/>
    <w:rsid w:val="00936D3C"/>
    <w:rsid w:val="00940908"/>
    <w:rsid w:val="00941560"/>
    <w:rsid w:val="00942436"/>
    <w:rsid w:val="009469A7"/>
    <w:rsid w:val="009531BA"/>
    <w:rsid w:val="009534F7"/>
    <w:rsid w:val="0095443E"/>
    <w:rsid w:val="0095480B"/>
    <w:rsid w:val="00954B23"/>
    <w:rsid w:val="00956386"/>
    <w:rsid w:val="009576D2"/>
    <w:rsid w:val="00962894"/>
    <w:rsid w:val="00962B57"/>
    <w:rsid w:val="00963359"/>
    <w:rsid w:val="009636F6"/>
    <w:rsid w:val="009641CC"/>
    <w:rsid w:val="00964363"/>
    <w:rsid w:val="0096439C"/>
    <w:rsid w:val="009658A7"/>
    <w:rsid w:val="00966087"/>
    <w:rsid w:val="00966EF7"/>
    <w:rsid w:val="009702A3"/>
    <w:rsid w:val="009702CE"/>
    <w:rsid w:val="009707D9"/>
    <w:rsid w:val="009709DA"/>
    <w:rsid w:val="00971EA1"/>
    <w:rsid w:val="00972559"/>
    <w:rsid w:val="009728F0"/>
    <w:rsid w:val="00973923"/>
    <w:rsid w:val="00973AEE"/>
    <w:rsid w:val="00973C15"/>
    <w:rsid w:val="009749A3"/>
    <w:rsid w:val="009750C3"/>
    <w:rsid w:val="00975A66"/>
    <w:rsid w:val="00975C96"/>
    <w:rsid w:val="00976A7C"/>
    <w:rsid w:val="0098220E"/>
    <w:rsid w:val="00983338"/>
    <w:rsid w:val="009844BA"/>
    <w:rsid w:val="0098498C"/>
    <w:rsid w:val="00984A04"/>
    <w:rsid w:val="00985B2C"/>
    <w:rsid w:val="009872A8"/>
    <w:rsid w:val="00990909"/>
    <w:rsid w:val="00990ACC"/>
    <w:rsid w:val="00990FD1"/>
    <w:rsid w:val="00991678"/>
    <w:rsid w:val="0099315D"/>
    <w:rsid w:val="0099466F"/>
    <w:rsid w:val="00994A16"/>
    <w:rsid w:val="00995068"/>
    <w:rsid w:val="009952A6"/>
    <w:rsid w:val="00995EA3"/>
    <w:rsid w:val="00995F75"/>
    <w:rsid w:val="009A05C8"/>
    <w:rsid w:val="009A201D"/>
    <w:rsid w:val="009A20BE"/>
    <w:rsid w:val="009A32DC"/>
    <w:rsid w:val="009A3FF0"/>
    <w:rsid w:val="009A5607"/>
    <w:rsid w:val="009A7B08"/>
    <w:rsid w:val="009B0355"/>
    <w:rsid w:val="009B0D36"/>
    <w:rsid w:val="009B0FFA"/>
    <w:rsid w:val="009B45A0"/>
    <w:rsid w:val="009B478B"/>
    <w:rsid w:val="009B5665"/>
    <w:rsid w:val="009B5EE2"/>
    <w:rsid w:val="009B6AC8"/>
    <w:rsid w:val="009C2817"/>
    <w:rsid w:val="009C2AC2"/>
    <w:rsid w:val="009C4F23"/>
    <w:rsid w:val="009C6CE6"/>
    <w:rsid w:val="009C78FF"/>
    <w:rsid w:val="009D004A"/>
    <w:rsid w:val="009D24A4"/>
    <w:rsid w:val="009D2558"/>
    <w:rsid w:val="009D3DCE"/>
    <w:rsid w:val="009D4F73"/>
    <w:rsid w:val="009D51B1"/>
    <w:rsid w:val="009D56AE"/>
    <w:rsid w:val="009D5DE0"/>
    <w:rsid w:val="009D6273"/>
    <w:rsid w:val="009D6CC4"/>
    <w:rsid w:val="009E3070"/>
    <w:rsid w:val="009E3D3F"/>
    <w:rsid w:val="009E67F5"/>
    <w:rsid w:val="009E7423"/>
    <w:rsid w:val="009F1D05"/>
    <w:rsid w:val="009F36F3"/>
    <w:rsid w:val="00A01072"/>
    <w:rsid w:val="00A03E01"/>
    <w:rsid w:val="00A0503C"/>
    <w:rsid w:val="00A05E7B"/>
    <w:rsid w:val="00A0617D"/>
    <w:rsid w:val="00A07774"/>
    <w:rsid w:val="00A125E2"/>
    <w:rsid w:val="00A15F3D"/>
    <w:rsid w:val="00A16D5D"/>
    <w:rsid w:val="00A17678"/>
    <w:rsid w:val="00A203EB"/>
    <w:rsid w:val="00A21574"/>
    <w:rsid w:val="00A224BA"/>
    <w:rsid w:val="00A24DF6"/>
    <w:rsid w:val="00A25251"/>
    <w:rsid w:val="00A30BC4"/>
    <w:rsid w:val="00A32AE1"/>
    <w:rsid w:val="00A36CED"/>
    <w:rsid w:val="00A40917"/>
    <w:rsid w:val="00A4139F"/>
    <w:rsid w:val="00A435DE"/>
    <w:rsid w:val="00A457F6"/>
    <w:rsid w:val="00A46A08"/>
    <w:rsid w:val="00A47630"/>
    <w:rsid w:val="00A47DFE"/>
    <w:rsid w:val="00A508BE"/>
    <w:rsid w:val="00A51B57"/>
    <w:rsid w:val="00A52EB7"/>
    <w:rsid w:val="00A604E4"/>
    <w:rsid w:val="00A63156"/>
    <w:rsid w:val="00A643C3"/>
    <w:rsid w:val="00A6588F"/>
    <w:rsid w:val="00A6603D"/>
    <w:rsid w:val="00A6676D"/>
    <w:rsid w:val="00A66A47"/>
    <w:rsid w:val="00A719FF"/>
    <w:rsid w:val="00A748C0"/>
    <w:rsid w:val="00A77898"/>
    <w:rsid w:val="00A80516"/>
    <w:rsid w:val="00A8056F"/>
    <w:rsid w:val="00A8298F"/>
    <w:rsid w:val="00A830CD"/>
    <w:rsid w:val="00A832B7"/>
    <w:rsid w:val="00A83663"/>
    <w:rsid w:val="00A84BB7"/>
    <w:rsid w:val="00A84E98"/>
    <w:rsid w:val="00A86124"/>
    <w:rsid w:val="00A86C25"/>
    <w:rsid w:val="00A906B8"/>
    <w:rsid w:val="00A909FA"/>
    <w:rsid w:val="00A91D34"/>
    <w:rsid w:val="00A92951"/>
    <w:rsid w:val="00A9708A"/>
    <w:rsid w:val="00A97FB2"/>
    <w:rsid w:val="00AA039B"/>
    <w:rsid w:val="00AA0960"/>
    <w:rsid w:val="00AA11F0"/>
    <w:rsid w:val="00AA17B1"/>
    <w:rsid w:val="00AA2A08"/>
    <w:rsid w:val="00AA3872"/>
    <w:rsid w:val="00AA3AF8"/>
    <w:rsid w:val="00AA3DDE"/>
    <w:rsid w:val="00AA3FEB"/>
    <w:rsid w:val="00AA4301"/>
    <w:rsid w:val="00AA44D2"/>
    <w:rsid w:val="00AA465C"/>
    <w:rsid w:val="00AA48FF"/>
    <w:rsid w:val="00AB0D7B"/>
    <w:rsid w:val="00AB1765"/>
    <w:rsid w:val="00AB2421"/>
    <w:rsid w:val="00AB2D28"/>
    <w:rsid w:val="00AB55AE"/>
    <w:rsid w:val="00AB5C10"/>
    <w:rsid w:val="00AB6463"/>
    <w:rsid w:val="00AB6DAD"/>
    <w:rsid w:val="00AB7F0D"/>
    <w:rsid w:val="00AC001B"/>
    <w:rsid w:val="00AC13C1"/>
    <w:rsid w:val="00AC307C"/>
    <w:rsid w:val="00AC3512"/>
    <w:rsid w:val="00AC38AA"/>
    <w:rsid w:val="00AC4D60"/>
    <w:rsid w:val="00AC60DC"/>
    <w:rsid w:val="00AC6343"/>
    <w:rsid w:val="00AC6634"/>
    <w:rsid w:val="00AD0DDE"/>
    <w:rsid w:val="00AD1EBD"/>
    <w:rsid w:val="00AD21B2"/>
    <w:rsid w:val="00AD2A79"/>
    <w:rsid w:val="00AD3007"/>
    <w:rsid w:val="00AD50C6"/>
    <w:rsid w:val="00AD66F3"/>
    <w:rsid w:val="00AD7750"/>
    <w:rsid w:val="00AD7ACA"/>
    <w:rsid w:val="00AE0DB3"/>
    <w:rsid w:val="00AE1584"/>
    <w:rsid w:val="00AE1677"/>
    <w:rsid w:val="00AE1EB6"/>
    <w:rsid w:val="00AE2405"/>
    <w:rsid w:val="00AE42D1"/>
    <w:rsid w:val="00AE573A"/>
    <w:rsid w:val="00AE67DC"/>
    <w:rsid w:val="00AF137D"/>
    <w:rsid w:val="00AF4248"/>
    <w:rsid w:val="00AF5796"/>
    <w:rsid w:val="00AF5C92"/>
    <w:rsid w:val="00AF6192"/>
    <w:rsid w:val="00AF63BA"/>
    <w:rsid w:val="00AF6EA9"/>
    <w:rsid w:val="00AF7139"/>
    <w:rsid w:val="00B004F0"/>
    <w:rsid w:val="00B023BF"/>
    <w:rsid w:val="00B03466"/>
    <w:rsid w:val="00B0454F"/>
    <w:rsid w:val="00B05393"/>
    <w:rsid w:val="00B0599A"/>
    <w:rsid w:val="00B0612C"/>
    <w:rsid w:val="00B07390"/>
    <w:rsid w:val="00B10432"/>
    <w:rsid w:val="00B115E8"/>
    <w:rsid w:val="00B12C8C"/>
    <w:rsid w:val="00B1353F"/>
    <w:rsid w:val="00B1763D"/>
    <w:rsid w:val="00B17C21"/>
    <w:rsid w:val="00B20AB9"/>
    <w:rsid w:val="00B2327F"/>
    <w:rsid w:val="00B233C1"/>
    <w:rsid w:val="00B23F1F"/>
    <w:rsid w:val="00B24163"/>
    <w:rsid w:val="00B24169"/>
    <w:rsid w:val="00B25119"/>
    <w:rsid w:val="00B32FB4"/>
    <w:rsid w:val="00B35BC1"/>
    <w:rsid w:val="00B410DC"/>
    <w:rsid w:val="00B411EE"/>
    <w:rsid w:val="00B41FF0"/>
    <w:rsid w:val="00B42917"/>
    <w:rsid w:val="00B43E6D"/>
    <w:rsid w:val="00B44B48"/>
    <w:rsid w:val="00B44B94"/>
    <w:rsid w:val="00B45127"/>
    <w:rsid w:val="00B46836"/>
    <w:rsid w:val="00B47B86"/>
    <w:rsid w:val="00B50B5D"/>
    <w:rsid w:val="00B527E0"/>
    <w:rsid w:val="00B5605E"/>
    <w:rsid w:val="00B56741"/>
    <w:rsid w:val="00B5706E"/>
    <w:rsid w:val="00B578DA"/>
    <w:rsid w:val="00B608A8"/>
    <w:rsid w:val="00B6104E"/>
    <w:rsid w:val="00B61564"/>
    <w:rsid w:val="00B62224"/>
    <w:rsid w:val="00B625F3"/>
    <w:rsid w:val="00B635DC"/>
    <w:rsid w:val="00B63FAE"/>
    <w:rsid w:val="00B64A7D"/>
    <w:rsid w:val="00B64E22"/>
    <w:rsid w:val="00B667F2"/>
    <w:rsid w:val="00B66C35"/>
    <w:rsid w:val="00B66F59"/>
    <w:rsid w:val="00B70628"/>
    <w:rsid w:val="00B7127C"/>
    <w:rsid w:val="00B712F5"/>
    <w:rsid w:val="00B71586"/>
    <w:rsid w:val="00B73D85"/>
    <w:rsid w:val="00B75572"/>
    <w:rsid w:val="00B75D83"/>
    <w:rsid w:val="00B76304"/>
    <w:rsid w:val="00B776C4"/>
    <w:rsid w:val="00B77FD0"/>
    <w:rsid w:val="00B80A96"/>
    <w:rsid w:val="00B82A6F"/>
    <w:rsid w:val="00B84D20"/>
    <w:rsid w:val="00B870EF"/>
    <w:rsid w:val="00B8753D"/>
    <w:rsid w:val="00B910C7"/>
    <w:rsid w:val="00B93374"/>
    <w:rsid w:val="00B946A1"/>
    <w:rsid w:val="00B9614D"/>
    <w:rsid w:val="00B97BD2"/>
    <w:rsid w:val="00B97D41"/>
    <w:rsid w:val="00BA0697"/>
    <w:rsid w:val="00BA0E79"/>
    <w:rsid w:val="00BA1168"/>
    <w:rsid w:val="00BA142A"/>
    <w:rsid w:val="00BA3FB1"/>
    <w:rsid w:val="00BA4761"/>
    <w:rsid w:val="00BA5FC3"/>
    <w:rsid w:val="00BA735D"/>
    <w:rsid w:val="00BA79B0"/>
    <w:rsid w:val="00BB0EF5"/>
    <w:rsid w:val="00BB1BC7"/>
    <w:rsid w:val="00BB1C44"/>
    <w:rsid w:val="00BB1CF2"/>
    <w:rsid w:val="00BB2B5F"/>
    <w:rsid w:val="00BB4CB1"/>
    <w:rsid w:val="00BB5854"/>
    <w:rsid w:val="00BB5AB5"/>
    <w:rsid w:val="00BB5B8A"/>
    <w:rsid w:val="00BB5C52"/>
    <w:rsid w:val="00BB6575"/>
    <w:rsid w:val="00BB7F83"/>
    <w:rsid w:val="00BC2B79"/>
    <w:rsid w:val="00BC2BEA"/>
    <w:rsid w:val="00BC313C"/>
    <w:rsid w:val="00BC553A"/>
    <w:rsid w:val="00BC60B5"/>
    <w:rsid w:val="00BC6D32"/>
    <w:rsid w:val="00BC7307"/>
    <w:rsid w:val="00BC747A"/>
    <w:rsid w:val="00BC7D97"/>
    <w:rsid w:val="00BD1561"/>
    <w:rsid w:val="00BD27B4"/>
    <w:rsid w:val="00BD3F72"/>
    <w:rsid w:val="00BD4E3F"/>
    <w:rsid w:val="00BD55D3"/>
    <w:rsid w:val="00BE005E"/>
    <w:rsid w:val="00BE2153"/>
    <w:rsid w:val="00BE370B"/>
    <w:rsid w:val="00BE3771"/>
    <w:rsid w:val="00BE3FBC"/>
    <w:rsid w:val="00BE448C"/>
    <w:rsid w:val="00BE47F0"/>
    <w:rsid w:val="00BE7EA7"/>
    <w:rsid w:val="00BE7FFB"/>
    <w:rsid w:val="00BF2763"/>
    <w:rsid w:val="00BF2F3B"/>
    <w:rsid w:val="00BF3012"/>
    <w:rsid w:val="00BF55B8"/>
    <w:rsid w:val="00BF6D19"/>
    <w:rsid w:val="00BF7274"/>
    <w:rsid w:val="00BF73C0"/>
    <w:rsid w:val="00C003D0"/>
    <w:rsid w:val="00C00DAE"/>
    <w:rsid w:val="00C01BFB"/>
    <w:rsid w:val="00C01C13"/>
    <w:rsid w:val="00C0279F"/>
    <w:rsid w:val="00C033C9"/>
    <w:rsid w:val="00C03F63"/>
    <w:rsid w:val="00C04F3C"/>
    <w:rsid w:val="00C0531F"/>
    <w:rsid w:val="00C05E81"/>
    <w:rsid w:val="00C060B2"/>
    <w:rsid w:val="00C0619D"/>
    <w:rsid w:val="00C0761B"/>
    <w:rsid w:val="00C1277E"/>
    <w:rsid w:val="00C12EB1"/>
    <w:rsid w:val="00C148F3"/>
    <w:rsid w:val="00C1503B"/>
    <w:rsid w:val="00C15DE5"/>
    <w:rsid w:val="00C16758"/>
    <w:rsid w:val="00C16B3D"/>
    <w:rsid w:val="00C1737B"/>
    <w:rsid w:val="00C17E0B"/>
    <w:rsid w:val="00C20723"/>
    <w:rsid w:val="00C219EA"/>
    <w:rsid w:val="00C22F26"/>
    <w:rsid w:val="00C23067"/>
    <w:rsid w:val="00C2437C"/>
    <w:rsid w:val="00C25895"/>
    <w:rsid w:val="00C266B7"/>
    <w:rsid w:val="00C27B6C"/>
    <w:rsid w:val="00C31724"/>
    <w:rsid w:val="00C32212"/>
    <w:rsid w:val="00C32AD7"/>
    <w:rsid w:val="00C36381"/>
    <w:rsid w:val="00C369A5"/>
    <w:rsid w:val="00C40CB5"/>
    <w:rsid w:val="00C40DFC"/>
    <w:rsid w:val="00C41DA3"/>
    <w:rsid w:val="00C42420"/>
    <w:rsid w:val="00C46D2B"/>
    <w:rsid w:val="00C46D9A"/>
    <w:rsid w:val="00C504B4"/>
    <w:rsid w:val="00C50987"/>
    <w:rsid w:val="00C509C1"/>
    <w:rsid w:val="00C50A34"/>
    <w:rsid w:val="00C50B60"/>
    <w:rsid w:val="00C50FB1"/>
    <w:rsid w:val="00C52A2A"/>
    <w:rsid w:val="00C52F7B"/>
    <w:rsid w:val="00C53D23"/>
    <w:rsid w:val="00C5429E"/>
    <w:rsid w:val="00C611A9"/>
    <w:rsid w:val="00C613B6"/>
    <w:rsid w:val="00C62B0E"/>
    <w:rsid w:val="00C6412D"/>
    <w:rsid w:val="00C65102"/>
    <w:rsid w:val="00C66334"/>
    <w:rsid w:val="00C66E37"/>
    <w:rsid w:val="00C705E8"/>
    <w:rsid w:val="00C728DB"/>
    <w:rsid w:val="00C72B0B"/>
    <w:rsid w:val="00C73061"/>
    <w:rsid w:val="00C76036"/>
    <w:rsid w:val="00C76E68"/>
    <w:rsid w:val="00C803A0"/>
    <w:rsid w:val="00C81246"/>
    <w:rsid w:val="00C81BA8"/>
    <w:rsid w:val="00C82942"/>
    <w:rsid w:val="00C82A2A"/>
    <w:rsid w:val="00C84803"/>
    <w:rsid w:val="00C851E8"/>
    <w:rsid w:val="00C864D8"/>
    <w:rsid w:val="00C87FDE"/>
    <w:rsid w:val="00C90394"/>
    <w:rsid w:val="00C9120A"/>
    <w:rsid w:val="00C916BD"/>
    <w:rsid w:val="00C91EED"/>
    <w:rsid w:val="00C92BAA"/>
    <w:rsid w:val="00C9636D"/>
    <w:rsid w:val="00C968C2"/>
    <w:rsid w:val="00C96A50"/>
    <w:rsid w:val="00C971DC"/>
    <w:rsid w:val="00CA0B9D"/>
    <w:rsid w:val="00CA1293"/>
    <w:rsid w:val="00CA161B"/>
    <w:rsid w:val="00CA1B57"/>
    <w:rsid w:val="00CA1BFC"/>
    <w:rsid w:val="00CA33F0"/>
    <w:rsid w:val="00CA3C9A"/>
    <w:rsid w:val="00CA4590"/>
    <w:rsid w:val="00CA517C"/>
    <w:rsid w:val="00CA5775"/>
    <w:rsid w:val="00CA7A10"/>
    <w:rsid w:val="00CB03F0"/>
    <w:rsid w:val="00CB0699"/>
    <w:rsid w:val="00CB0D03"/>
    <w:rsid w:val="00CB18F9"/>
    <w:rsid w:val="00CB2661"/>
    <w:rsid w:val="00CB357C"/>
    <w:rsid w:val="00CB45A9"/>
    <w:rsid w:val="00CB4A8A"/>
    <w:rsid w:val="00CB6F81"/>
    <w:rsid w:val="00CB7624"/>
    <w:rsid w:val="00CC0F09"/>
    <w:rsid w:val="00CC2408"/>
    <w:rsid w:val="00CC2D0D"/>
    <w:rsid w:val="00CC3F41"/>
    <w:rsid w:val="00CC5A61"/>
    <w:rsid w:val="00CC5E46"/>
    <w:rsid w:val="00CC681B"/>
    <w:rsid w:val="00CC7B5C"/>
    <w:rsid w:val="00CC7FBC"/>
    <w:rsid w:val="00CD1D44"/>
    <w:rsid w:val="00CD4328"/>
    <w:rsid w:val="00CD4452"/>
    <w:rsid w:val="00CD4B03"/>
    <w:rsid w:val="00CD6C19"/>
    <w:rsid w:val="00CD6DEE"/>
    <w:rsid w:val="00CE1733"/>
    <w:rsid w:val="00CE1C06"/>
    <w:rsid w:val="00CE2605"/>
    <w:rsid w:val="00CE3164"/>
    <w:rsid w:val="00CE381D"/>
    <w:rsid w:val="00CE4F98"/>
    <w:rsid w:val="00CE5291"/>
    <w:rsid w:val="00CE7734"/>
    <w:rsid w:val="00CF0588"/>
    <w:rsid w:val="00CF151F"/>
    <w:rsid w:val="00CF1F98"/>
    <w:rsid w:val="00CF4317"/>
    <w:rsid w:val="00D006FC"/>
    <w:rsid w:val="00D01BB6"/>
    <w:rsid w:val="00D02464"/>
    <w:rsid w:val="00D028BA"/>
    <w:rsid w:val="00D03D93"/>
    <w:rsid w:val="00D04034"/>
    <w:rsid w:val="00D0451F"/>
    <w:rsid w:val="00D05C3B"/>
    <w:rsid w:val="00D0648E"/>
    <w:rsid w:val="00D1083F"/>
    <w:rsid w:val="00D10882"/>
    <w:rsid w:val="00D10F24"/>
    <w:rsid w:val="00D11BEC"/>
    <w:rsid w:val="00D12B2B"/>
    <w:rsid w:val="00D14C4D"/>
    <w:rsid w:val="00D14DD7"/>
    <w:rsid w:val="00D2038E"/>
    <w:rsid w:val="00D239F5"/>
    <w:rsid w:val="00D30144"/>
    <w:rsid w:val="00D3074E"/>
    <w:rsid w:val="00D3084D"/>
    <w:rsid w:val="00D30D02"/>
    <w:rsid w:val="00D34368"/>
    <w:rsid w:val="00D34845"/>
    <w:rsid w:val="00D35676"/>
    <w:rsid w:val="00D376BE"/>
    <w:rsid w:val="00D4238B"/>
    <w:rsid w:val="00D43F8C"/>
    <w:rsid w:val="00D4529A"/>
    <w:rsid w:val="00D45412"/>
    <w:rsid w:val="00D45B8A"/>
    <w:rsid w:val="00D46923"/>
    <w:rsid w:val="00D50C31"/>
    <w:rsid w:val="00D50ED8"/>
    <w:rsid w:val="00D51ED6"/>
    <w:rsid w:val="00D52E09"/>
    <w:rsid w:val="00D53ED2"/>
    <w:rsid w:val="00D54036"/>
    <w:rsid w:val="00D55810"/>
    <w:rsid w:val="00D55D69"/>
    <w:rsid w:val="00D56E83"/>
    <w:rsid w:val="00D571B2"/>
    <w:rsid w:val="00D5757F"/>
    <w:rsid w:val="00D577DD"/>
    <w:rsid w:val="00D601AD"/>
    <w:rsid w:val="00D60343"/>
    <w:rsid w:val="00D603C0"/>
    <w:rsid w:val="00D619F6"/>
    <w:rsid w:val="00D62EC2"/>
    <w:rsid w:val="00D645DD"/>
    <w:rsid w:val="00D67463"/>
    <w:rsid w:val="00D67AC4"/>
    <w:rsid w:val="00D67B3E"/>
    <w:rsid w:val="00D7087F"/>
    <w:rsid w:val="00D7233D"/>
    <w:rsid w:val="00D731AB"/>
    <w:rsid w:val="00D742CB"/>
    <w:rsid w:val="00D752EC"/>
    <w:rsid w:val="00D75BA8"/>
    <w:rsid w:val="00D761DE"/>
    <w:rsid w:val="00D76323"/>
    <w:rsid w:val="00D81F3B"/>
    <w:rsid w:val="00D822CE"/>
    <w:rsid w:val="00D8241D"/>
    <w:rsid w:val="00D8294C"/>
    <w:rsid w:val="00D82E99"/>
    <w:rsid w:val="00D83658"/>
    <w:rsid w:val="00D8397C"/>
    <w:rsid w:val="00D83F5F"/>
    <w:rsid w:val="00D8440A"/>
    <w:rsid w:val="00D85270"/>
    <w:rsid w:val="00D860AF"/>
    <w:rsid w:val="00D90914"/>
    <w:rsid w:val="00D92C6B"/>
    <w:rsid w:val="00D93449"/>
    <w:rsid w:val="00D93E4A"/>
    <w:rsid w:val="00D9454D"/>
    <w:rsid w:val="00D9588D"/>
    <w:rsid w:val="00D958C5"/>
    <w:rsid w:val="00D966A4"/>
    <w:rsid w:val="00D968A4"/>
    <w:rsid w:val="00D97800"/>
    <w:rsid w:val="00D97EC2"/>
    <w:rsid w:val="00DA021A"/>
    <w:rsid w:val="00DA0832"/>
    <w:rsid w:val="00DA13C8"/>
    <w:rsid w:val="00DA686E"/>
    <w:rsid w:val="00DA77B3"/>
    <w:rsid w:val="00DB07EA"/>
    <w:rsid w:val="00DB11E2"/>
    <w:rsid w:val="00DB2357"/>
    <w:rsid w:val="00DB3150"/>
    <w:rsid w:val="00DB50DB"/>
    <w:rsid w:val="00DB6F73"/>
    <w:rsid w:val="00DC0330"/>
    <w:rsid w:val="00DC0830"/>
    <w:rsid w:val="00DC233D"/>
    <w:rsid w:val="00DC2B8C"/>
    <w:rsid w:val="00DC3637"/>
    <w:rsid w:val="00DC436E"/>
    <w:rsid w:val="00DC4DB7"/>
    <w:rsid w:val="00DC554C"/>
    <w:rsid w:val="00DC5591"/>
    <w:rsid w:val="00DC5B04"/>
    <w:rsid w:val="00DC7A2A"/>
    <w:rsid w:val="00DC7DDD"/>
    <w:rsid w:val="00DC7E7A"/>
    <w:rsid w:val="00DD05B8"/>
    <w:rsid w:val="00DD097E"/>
    <w:rsid w:val="00DD0E09"/>
    <w:rsid w:val="00DD1C1C"/>
    <w:rsid w:val="00DD1EB8"/>
    <w:rsid w:val="00DD2D43"/>
    <w:rsid w:val="00DD36AE"/>
    <w:rsid w:val="00DE016C"/>
    <w:rsid w:val="00DE21B7"/>
    <w:rsid w:val="00DE3055"/>
    <w:rsid w:val="00DE4652"/>
    <w:rsid w:val="00DE5C48"/>
    <w:rsid w:val="00DE6EF7"/>
    <w:rsid w:val="00DE7579"/>
    <w:rsid w:val="00DF09B9"/>
    <w:rsid w:val="00DF13B4"/>
    <w:rsid w:val="00DF316E"/>
    <w:rsid w:val="00DF42C9"/>
    <w:rsid w:val="00DF468A"/>
    <w:rsid w:val="00E00073"/>
    <w:rsid w:val="00E0172E"/>
    <w:rsid w:val="00E0259D"/>
    <w:rsid w:val="00E03B33"/>
    <w:rsid w:val="00E0440F"/>
    <w:rsid w:val="00E05444"/>
    <w:rsid w:val="00E07E13"/>
    <w:rsid w:val="00E10287"/>
    <w:rsid w:val="00E10C47"/>
    <w:rsid w:val="00E11B74"/>
    <w:rsid w:val="00E12050"/>
    <w:rsid w:val="00E1270C"/>
    <w:rsid w:val="00E141A0"/>
    <w:rsid w:val="00E142CA"/>
    <w:rsid w:val="00E1646D"/>
    <w:rsid w:val="00E1650E"/>
    <w:rsid w:val="00E2026C"/>
    <w:rsid w:val="00E20642"/>
    <w:rsid w:val="00E20A84"/>
    <w:rsid w:val="00E210B8"/>
    <w:rsid w:val="00E22002"/>
    <w:rsid w:val="00E23374"/>
    <w:rsid w:val="00E24083"/>
    <w:rsid w:val="00E244E7"/>
    <w:rsid w:val="00E26508"/>
    <w:rsid w:val="00E30884"/>
    <w:rsid w:val="00E32B69"/>
    <w:rsid w:val="00E3375D"/>
    <w:rsid w:val="00E3556F"/>
    <w:rsid w:val="00E362C8"/>
    <w:rsid w:val="00E364BA"/>
    <w:rsid w:val="00E36EA0"/>
    <w:rsid w:val="00E37DEC"/>
    <w:rsid w:val="00E4023A"/>
    <w:rsid w:val="00E40F7F"/>
    <w:rsid w:val="00E42D9B"/>
    <w:rsid w:val="00E451B2"/>
    <w:rsid w:val="00E45773"/>
    <w:rsid w:val="00E502D2"/>
    <w:rsid w:val="00E51A32"/>
    <w:rsid w:val="00E521C6"/>
    <w:rsid w:val="00E52DD7"/>
    <w:rsid w:val="00E52F9F"/>
    <w:rsid w:val="00E530B2"/>
    <w:rsid w:val="00E53358"/>
    <w:rsid w:val="00E5458E"/>
    <w:rsid w:val="00E5754C"/>
    <w:rsid w:val="00E57BBB"/>
    <w:rsid w:val="00E603DF"/>
    <w:rsid w:val="00E61165"/>
    <w:rsid w:val="00E6560D"/>
    <w:rsid w:val="00E65CB5"/>
    <w:rsid w:val="00E660E6"/>
    <w:rsid w:val="00E66C04"/>
    <w:rsid w:val="00E738FE"/>
    <w:rsid w:val="00E73CE0"/>
    <w:rsid w:val="00E7506D"/>
    <w:rsid w:val="00E76102"/>
    <w:rsid w:val="00E831C2"/>
    <w:rsid w:val="00E85A83"/>
    <w:rsid w:val="00E85EAD"/>
    <w:rsid w:val="00E87104"/>
    <w:rsid w:val="00E87263"/>
    <w:rsid w:val="00E87E47"/>
    <w:rsid w:val="00E91BA5"/>
    <w:rsid w:val="00E940C5"/>
    <w:rsid w:val="00E951D6"/>
    <w:rsid w:val="00E95F55"/>
    <w:rsid w:val="00E96748"/>
    <w:rsid w:val="00EA081D"/>
    <w:rsid w:val="00EA0A52"/>
    <w:rsid w:val="00EA16D6"/>
    <w:rsid w:val="00EA2969"/>
    <w:rsid w:val="00EA4C59"/>
    <w:rsid w:val="00EA5501"/>
    <w:rsid w:val="00EA5827"/>
    <w:rsid w:val="00EA58F1"/>
    <w:rsid w:val="00EB075F"/>
    <w:rsid w:val="00EB153F"/>
    <w:rsid w:val="00EB25F4"/>
    <w:rsid w:val="00EB448B"/>
    <w:rsid w:val="00EB6571"/>
    <w:rsid w:val="00EB664F"/>
    <w:rsid w:val="00EB6FFF"/>
    <w:rsid w:val="00EB7764"/>
    <w:rsid w:val="00EB7C63"/>
    <w:rsid w:val="00EC021B"/>
    <w:rsid w:val="00EC6D00"/>
    <w:rsid w:val="00EC6FDA"/>
    <w:rsid w:val="00ED11BD"/>
    <w:rsid w:val="00ED30CE"/>
    <w:rsid w:val="00ED3EC5"/>
    <w:rsid w:val="00ED4770"/>
    <w:rsid w:val="00ED477A"/>
    <w:rsid w:val="00ED4C5A"/>
    <w:rsid w:val="00ED51E9"/>
    <w:rsid w:val="00ED6DE1"/>
    <w:rsid w:val="00ED7170"/>
    <w:rsid w:val="00EE08DB"/>
    <w:rsid w:val="00EE0974"/>
    <w:rsid w:val="00EE0C5D"/>
    <w:rsid w:val="00EE1206"/>
    <w:rsid w:val="00EE65EB"/>
    <w:rsid w:val="00EE67ED"/>
    <w:rsid w:val="00EE70BE"/>
    <w:rsid w:val="00EF1EF2"/>
    <w:rsid w:val="00EF3876"/>
    <w:rsid w:val="00EF3DEB"/>
    <w:rsid w:val="00EF4B6F"/>
    <w:rsid w:val="00EF5CC4"/>
    <w:rsid w:val="00EF6640"/>
    <w:rsid w:val="00F00947"/>
    <w:rsid w:val="00F01768"/>
    <w:rsid w:val="00F01C66"/>
    <w:rsid w:val="00F04F34"/>
    <w:rsid w:val="00F060D2"/>
    <w:rsid w:val="00F06AB2"/>
    <w:rsid w:val="00F06FCA"/>
    <w:rsid w:val="00F078C1"/>
    <w:rsid w:val="00F07F02"/>
    <w:rsid w:val="00F104DA"/>
    <w:rsid w:val="00F112C7"/>
    <w:rsid w:val="00F12092"/>
    <w:rsid w:val="00F13212"/>
    <w:rsid w:val="00F14FA9"/>
    <w:rsid w:val="00F1723F"/>
    <w:rsid w:val="00F20AFD"/>
    <w:rsid w:val="00F21E72"/>
    <w:rsid w:val="00F22CB2"/>
    <w:rsid w:val="00F238E3"/>
    <w:rsid w:val="00F24FB1"/>
    <w:rsid w:val="00F250E1"/>
    <w:rsid w:val="00F26D12"/>
    <w:rsid w:val="00F26F02"/>
    <w:rsid w:val="00F2769E"/>
    <w:rsid w:val="00F27A8D"/>
    <w:rsid w:val="00F27ED0"/>
    <w:rsid w:val="00F30C09"/>
    <w:rsid w:val="00F30E6D"/>
    <w:rsid w:val="00F3256F"/>
    <w:rsid w:val="00F326A8"/>
    <w:rsid w:val="00F33316"/>
    <w:rsid w:val="00F33487"/>
    <w:rsid w:val="00F3471D"/>
    <w:rsid w:val="00F34B66"/>
    <w:rsid w:val="00F35792"/>
    <w:rsid w:val="00F36E48"/>
    <w:rsid w:val="00F3714A"/>
    <w:rsid w:val="00F373DC"/>
    <w:rsid w:val="00F37A35"/>
    <w:rsid w:val="00F4012C"/>
    <w:rsid w:val="00F405CE"/>
    <w:rsid w:val="00F41417"/>
    <w:rsid w:val="00F414BF"/>
    <w:rsid w:val="00F42334"/>
    <w:rsid w:val="00F42C44"/>
    <w:rsid w:val="00F4703C"/>
    <w:rsid w:val="00F47CBE"/>
    <w:rsid w:val="00F5058F"/>
    <w:rsid w:val="00F51F5D"/>
    <w:rsid w:val="00F52046"/>
    <w:rsid w:val="00F55382"/>
    <w:rsid w:val="00F5790E"/>
    <w:rsid w:val="00F602F5"/>
    <w:rsid w:val="00F60E68"/>
    <w:rsid w:val="00F615E0"/>
    <w:rsid w:val="00F619CB"/>
    <w:rsid w:val="00F635C9"/>
    <w:rsid w:val="00F637AE"/>
    <w:rsid w:val="00F63898"/>
    <w:rsid w:val="00F67D50"/>
    <w:rsid w:val="00F70A7A"/>
    <w:rsid w:val="00F70EA2"/>
    <w:rsid w:val="00F71848"/>
    <w:rsid w:val="00F72CD8"/>
    <w:rsid w:val="00F7329A"/>
    <w:rsid w:val="00F73849"/>
    <w:rsid w:val="00F73FD0"/>
    <w:rsid w:val="00F741B5"/>
    <w:rsid w:val="00F76289"/>
    <w:rsid w:val="00F77FA6"/>
    <w:rsid w:val="00F803AC"/>
    <w:rsid w:val="00F81006"/>
    <w:rsid w:val="00F81851"/>
    <w:rsid w:val="00F81963"/>
    <w:rsid w:val="00F834A7"/>
    <w:rsid w:val="00F83E4D"/>
    <w:rsid w:val="00F847B7"/>
    <w:rsid w:val="00F85672"/>
    <w:rsid w:val="00F85E83"/>
    <w:rsid w:val="00F863EE"/>
    <w:rsid w:val="00F86932"/>
    <w:rsid w:val="00F86CAE"/>
    <w:rsid w:val="00F87078"/>
    <w:rsid w:val="00F91521"/>
    <w:rsid w:val="00F9406C"/>
    <w:rsid w:val="00F95982"/>
    <w:rsid w:val="00F972E5"/>
    <w:rsid w:val="00FA217A"/>
    <w:rsid w:val="00FA2B54"/>
    <w:rsid w:val="00FA5E8D"/>
    <w:rsid w:val="00FA7EFA"/>
    <w:rsid w:val="00FB0703"/>
    <w:rsid w:val="00FB1AAD"/>
    <w:rsid w:val="00FB2D7B"/>
    <w:rsid w:val="00FB4D1E"/>
    <w:rsid w:val="00FB5305"/>
    <w:rsid w:val="00FB59D6"/>
    <w:rsid w:val="00FB6D85"/>
    <w:rsid w:val="00FB7095"/>
    <w:rsid w:val="00FB7C28"/>
    <w:rsid w:val="00FC0F90"/>
    <w:rsid w:val="00FC1B56"/>
    <w:rsid w:val="00FC2063"/>
    <w:rsid w:val="00FC509D"/>
    <w:rsid w:val="00FC6BB3"/>
    <w:rsid w:val="00FC7F74"/>
    <w:rsid w:val="00FD14B3"/>
    <w:rsid w:val="00FD2934"/>
    <w:rsid w:val="00FD49D3"/>
    <w:rsid w:val="00FD520E"/>
    <w:rsid w:val="00FD5521"/>
    <w:rsid w:val="00FD5FF6"/>
    <w:rsid w:val="00FD6570"/>
    <w:rsid w:val="00FD6C53"/>
    <w:rsid w:val="00FE00CB"/>
    <w:rsid w:val="00FE0330"/>
    <w:rsid w:val="00FE18CD"/>
    <w:rsid w:val="00FE5285"/>
    <w:rsid w:val="00FE648C"/>
    <w:rsid w:val="00FE6B8D"/>
    <w:rsid w:val="00FE6D1C"/>
    <w:rsid w:val="00FE7767"/>
    <w:rsid w:val="00FF0CDC"/>
    <w:rsid w:val="00FF3433"/>
    <w:rsid w:val="00FF3728"/>
    <w:rsid w:val="00FF4365"/>
    <w:rsid w:val="00FF4C30"/>
    <w:rsid w:val="00FF4E49"/>
    <w:rsid w:val="00FF547F"/>
    <w:rsid w:val="00FF6DEC"/>
    <w:rsid w:val="00FF7921"/>
    <w:rsid w:val="00FF7AD1"/>
    <w:rsid w:val="00FF7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54D0B6"/>
  <w15:chartTrackingRefBased/>
  <w15:docId w15:val="{95C116FB-F7E0-4536-8D1F-94A4FE8AE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3A70"/>
    <w:pPr>
      <w:wordWrap w:val="0"/>
      <w:spacing w:after="120"/>
      <w:jc w:val="both"/>
    </w:pPr>
    <w:rPr>
      <w:kern w:val="2"/>
      <w:sz w:val="24"/>
      <w:szCs w:val="21"/>
    </w:rPr>
  </w:style>
  <w:style w:type="paragraph" w:styleId="1">
    <w:name w:val="heading 1"/>
    <w:basedOn w:val="a"/>
    <w:next w:val="a"/>
    <w:link w:val="11"/>
    <w:uiPriority w:val="9"/>
    <w:qFormat/>
    <w:rsid w:val="00601355"/>
    <w:pPr>
      <w:keepNext/>
      <w:keepLines/>
      <w:numPr>
        <w:numId w:val="12"/>
      </w:numPr>
      <w:spacing w:before="120" w:after="160" w:line="578" w:lineRule="auto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01355"/>
    <w:pPr>
      <w:keepNext/>
      <w:keepLines/>
      <w:numPr>
        <w:ilvl w:val="1"/>
        <w:numId w:val="12"/>
      </w:numPr>
      <w:spacing w:before="80" w:line="415" w:lineRule="auto"/>
      <w:outlineLvl w:val="1"/>
    </w:pPr>
    <w:rPr>
      <w:rFonts w:eastAsia="黑体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74948"/>
    <w:pPr>
      <w:keepNext/>
      <w:keepLines/>
      <w:numPr>
        <w:ilvl w:val="2"/>
        <w:numId w:val="12"/>
      </w:numPr>
      <w:spacing w:before="60" w:after="80" w:line="415" w:lineRule="auto"/>
      <w:outlineLvl w:val="2"/>
    </w:pPr>
    <w:rPr>
      <w:rFonts w:eastAsia="黑体"/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946A1"/>
    <w:pPr>
      <w:keepNext/>
      <w:keepLines/>
      <w:numPr>
        <w:ilvl w:val="3"/>
        <w:numId w:val="12"/>
      </w:numPr>
      <w:spacing w:after="0" w:line="360" w:lineRule="auto"/>
      <w:jc w:val="left"/>
      <w:outlineLvl w:val="3"/>
    </w:pPr>
    <w:rPr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64A7D"/>
    <w:pPr>
      <w:keepNext/>
      <w:keepLines/>
      <w:numPr>
        <w:ilvl w:val="4"/>
        <w:numId w:val="12"/>
      </w:numPr>
      <w:spacing w:after="0" w:line="336" w:lineRule="auto"/>
      <w:jc w:val="left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标题 1 字符"/>
    <w:link w:val="1"/>
    <w:uiPriority w:val="9"/>
    <w:rsid w:val="00601355"/>
    <w:rPr>
      <w:rFonts w:eastAsia="黑体"/>
      <w:b/>
      <w:bCs/>
      <w:kern w:val="44"/>
      <w:sz w:val="32"/>
      <w:szCs w:val="44"/>
    </w:rPr>
  </w:style>
  <w:style w:type="paragraph" w:styleId="a3">
    <w:name w:val="Title"/>
    <w:basedOn w:val="a"/>
    <w:next w:val="a"/>
    <w:link w:val="a4"/>
    <w:uiPriority w:val="10"/>
    <w:qFormat/>
    <w:rsid w:val="00FF7D93"/>
    <w:pPr>
      <w:spacing w:before="240" w:line="480" w:lineRule="auto"/>
      <w:jc w:val="center"/>
      <w:outlineLvl w:val="0"/>
    </w:pPr>
    <w:rPr>
      <w:b/>
      <w:bCs/>
      <w:sz w:val="32"/>
      <w:szCs w:val="32"/>
    </w:rPr>
  </w:style>
  <w:style w:type="character" w:customStyle="1" w:styleId="a4">
    <w:name w:val="标题 字符"/>
    <w:link w:val="a3"/>
    <w:uiPriority w:val="10"/>
    <w:rsid w:val="00FF7D93"/>
    <w:rPr>
      <w:rFonts w:ascii="Times New Roman" w:eastAsia="宋体" w:hAnsi="Times New Roman" w:cs="Times New Roman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FF7D93"/>
    <w:pPr>
      <w:spacing w:before="240" w:after="60" w:line="312" w:lineRule="auto"/>
      <w:jc w:val="center"/>
      <w:outlineLvl w:val="1"/>
    </w:pPr>
    <w:rPr>
      <w:bCs/>
      <w:kern w:val="28"/>
      <w:sz w:val="30"/>
      <w:szCs w:val="32"/>
    </w:rPr>
  </w:style>
  <w:style w:type="character" w:customStyle="1" w:styleId="a6">
    <w:name w:val="副标题 字符"/>
    <w:link w:val="a5"/>
    <w:uiPriority w:val="11"/>
    <w:rsid w:val="00FF7D93"/>
    <w:rPr>
      <w:bCs/>
      <w:kern w:val="28"/>
      <w:sz w:val="30"/>
      <w:szCs w:val="32"/>
    </w:rPr>
  </w:style>
  <w:style w:type="character" w:customStyle="1" w:styleId="20">
    <w:name w:val="标题 2 字符"/>
    <w:link w:val="2"/>
    <w:uiPriority w:val="9"/>
    <w:rsid w:val="00601355"/>
    <w:rPr>
      <w:rFonts w:ascii="Times New Roman" w:eastAsia="黑体" w:hAnsi="Times New Roman" w:cs="Times New Roman"/>
      <w:b/>
      <w:bCs/>
      <w:sz w:val="28"/>
      <w:szCs w:val="32"/>
    </w:rPr>
  </w:style>
  <w:style w:type="character" w:customStyle="1" w:styleId="30">
    <w:name w:val="标题 3 字符"/>
    <w:link w:val="3"/>
    <w:uiPriority w:val="9"/>
    <w:rsid w:val="00374948"/>
    <w:rPr>
      <w:rFonts w:eastAsia="黑体"/>
      <w:b/>
      <w:bCs/>
      <w:sz w:val="24"/>
      <w:szCs w:val="32"/>
    </w:rPr>
  </w:style>
  <w:style w:type="paragraph" w:styleId="a7">
    <w:name w:val="caption"/>
    <w:basedOn w:val="a"/>
    <w:next w:val="a"/>
    <w:uiPriority w:val="35"/>
    <w:unhideWhenUsed/>
    <w:qFormat/>
    <w:rsid w:val="00564E80"/>
    <w:pPr>
      <w:jc w:val="center"/>
    </w:pPr>
    <w:rPr>
      <w:sz w:val="18"/>
      <w:szCs w:val="20"/>
    </w:rPr>
  </w:style>
  <w:style w:type="character" w:customStyle="1" w:styleId="sc0">
    <w:name w:val="sc0"/>
    <w:rsid w:val="00023F2F"/>
    <w:rPr>
      <w:rFonts w:ascii="Courier New" w:hAnsi="Courier New" w:cs="Courier New" w:hint="default"/>
      <w:color w:val="000000"/>
      <w:sz w:val="20"/>
      <w:szCs w:val="20"/>
    </w:rPr>
  </w:style>
  <w:style w:type="character" w:styleId="HTML">
    <w:name w:val="HTML Code"/>
    <w:uiPriority w:val="99"/>
    <w:unhideWhenUsed/>
    <w:qFormat/>
    <w:rsid w:val="00990ACC"/>
    <w:rPr>
      <w:rFonts w:ascii="Lucida Console" w:eastAsia="Lucida Console" w:hAnsi="Lucida Console" w:cs="Courier New"/>
      <w:sz w:val="20"/>
      <w:szCs w:val="20"/>
    </w:rPr>
  </w:style>
  <w:style w:type="paragraph" w:styleId="a8">
    <w:name w:val="List Paragraph"/>
    <w:basedOn w:val="a"/>
    <w:link w:val="a9"/>
    <w:uiPriority w:val="34"/>
    <w:qFormat/>
    <w:rsid w:val="00990ACC"/>
    <w:pPr>
      <w:ind w:firstLineChars="200" w:firstLine="420"/>
    </w:pPr>
  </w:style>
  <w:style w:type="paragraph" w:styleId="aa">
    <w:name w:val="header"/>
    <w:basedOn w:val="a"/>
    <w:link w:val="ab"/>
    <w:uiPriority w:val="99"/>
    <w:unhideWhenUsed/>
    <w:rsid w:val="009C6C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link w:val="aa"/>
    <w:uiPriority w:val="99"/>
    <w:rsid w:val="009C6CE6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9C6C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link w:val="ac"/>
    <w:uiPriority w:val="99"/>
    <w:rsid w:val="009C6CE6"/>
    <w:rPr>
      <w:sz w:val="18"/>
      <w:szCs w:val="18"/>
    </w:rPr>
  </w:style>
  <w:style w:type="numbering" w:customStyle="1" w:styleId="10">
    <w:name w:val="样式1"/>
    <w:uiPriority w:val="99"/>
    <w:rsid w:val="009C6CE6"/>
    <w:pPr>
      <w:numPr>
        <w:numId w:val="13"/>
      </w:numPr>
    </w:pPr>
  </w:style>
  <w:style w:type="paragraph" w:customStyle="1" w:styleId="ae">
    <w:name w:val="表格"/>
    <w:basedOn w:val="1"/>
    <w:link w:val="af"/>
    <w:rsid w:val="003629B4"/>
  </w:style>
  <w:style w:type="table" w:styleId="af0">
    <w:name w:val="Table Grid"/>
    <w:basedOn w:val="a1"/>
    <w:uiPriority w:val="39"/>
    <w:rsid w:val="003629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">
    <w:name w:val="表格 字符"/>
    <w:link w:val="ae"/>
    <w:rsid w:val="003629B4"/>
    <w:rPr>
      <w:rFonts w:eastAsia="黑体"/>
      <w:b/>
      <w:bCs/>
      <w:kern w:val="44"/>
      <w:sz w:val="28"/>
      <w:szCs w:val="44"/>
    </w:rPr>
  </w:style>
  <w:style w:type="table" w:customStyle="1" w:styleId="af1">
    <w:name w:val="三线表"/>
    <w:basedOn w:val="a1"/>
    <w:uiPriority w:val="99"/>
    <w:rsid w:val="00234B15"/>
    <w:tblPr>
      <w:tblBorders>
        <w:bottom w:val="single" w:sz="18" w:space="0" w:color="auto"/>
      </w:tblBorders>
    </w:tblPr>
    <w:tblStylePr w:type="firstRow">
      <w:rPr>
        <w:rFonts w:ascii="Times New Roman" w:eastAsia="宋体" w:hAnsi="Times New Roman"/>
        <w:sz w:val="24"/>
      </w:rPr>
      <w:tblPr/>
      <w:tcPr>
        <w:tcBorders>
          <w:top w:val="single" w:sz="18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af2">
    <w:name w:val="Hyperlink"/>
    <w:uiPriority w:val="99"/>
    <w:unhideWhenUsed/>
    <w:rsid w:val="00D50ED8"/>
    <w:rPr>
      <w:color w:val="0563C1"/>
      <w:u w:val="single"/>
    </w:rPr>
  </w:style>
  <w:style w:type="paragraph" w:customStyle="1" w:styleId="MTDisplayEquation">
    <w:name w:val="MTDisplayEquation"/>
    <w:basedOn w:val="a8"/>
    <w:next w:val="a"/>
    <w:link w:val="MTDisplayEquation0"/>
    <w:rsid w:val="00D50ED8"/>
    <w:pPr>
      <w:numPr>
        <w:ilvl w:val="1"/>
        <w:numId w:val="14"/>
      </w:numPr>
      <w:tabs>
        <w:tab w:val="center" w:pos="5160"/>
        <w:tab w:val="right" w:pos="9080"/>
      </w:tabs>
      <w:ind w:firstLineChars="0" w:firstLine="0"/>
    </w:pPr>
  </w:style>
  <w:style w:type="character" w:customStyle="1" w:styleId="a9">
    <w:name w:val="列表段落 字符"/>
    <w:link w:val="a8"/>
    <w:uiPriority w:val="34"/>
    <w:rsid w:val="00D50ED8"/>
    <w:rPr>
      <w:sz w:val="24"/>
    </w:rPr>
  </w:style>
  <w:style w:type="character" w:customStyle="1" w:styleId="MTDisplayEquation0">
    <w:name w:val="MTDisplayEquation 字符"/>
    <w:link w:val="MTDisplayEquation"/>
    <w:rsid w:val="00D50ED8"/>
    <w:rPr>
      <w:sz w:val="24"/>
    </w:rPr>
  </w:style>
  <w:style w:type="paragraph" w:styleId="TOC">
    <w:name w:val="TOC Heading"/>
    <w:basedOn w:val="1"/>
    <w:next w:val="a"/>
    <w:uiPriority w:val="39"/>
    <w:unhideWhenUsed/>
    <w:qFormat/>
    <w:rsid w:val="009120EE"/>
    <w:pPr>
      <w:numPr>
        <w:numId w:val="0"/>
      </w:numPr>
      <w:wordWrap/>
      <w:spacing w:before="240" w:after="0" w:line="259" w:lineRule="auto"/>
      <w:jc w:val="left"/>
      <w:outlineLvl w:val="9"/>
    </w:pPr>
    <w:rPr>
      <w:rFonts w:eastAsia="宋体"/>
      <w:b w:val="0"/>
      <w:bCs w:val="0"/>
      <w:color w:val="2E74B5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C4D60"/>
    <w:pPr>
      <w:snapToGrid w:val="0"/>
      <w:spacing w:after="0"/>
    </w:pPr>
    <w:rPr>
      <w:rFonts w:eastAsia="黑体"/>
      <w:sz w:val="28"/>
    </w:rPr>
  </w:style>
  <w:style w:type="paragraph" w:styleId="TOC2">
    <w:name w:val="toc 2"/>
    <w:basedOn w:val="a"/>
    <w:next w:val="a"/>
    <w:autoRedefine/>
    <w:uiPriority w:val="39"/>
    <w:unhideWhenUsed/>
    <w:rsid w:val="00AC4D60"/>
    <w:pPr>
      <w:spacing w:after="60"/>
      <w:ind w:leftChars="200" w:left="200"/>
    </w:pPr>
    <w:rPr>
      <w:rFonts w:eastAsia="黑体"/>
    </w:rPr>
  </w:style>
  <w:style w:type="paragraph" w:styleId="af3">
    <w:name w:val="footnote text"/>
    <w:basedOn w:val="a"/>
    <w:link w:val="af4"/>
    <w:uiPriority w:val="99"/>
    <w:semiHidden/>
    <w:unhideWhenUsed/>
    <w:rsid w:val="00602F74"/>
    <w:pPr>
      <w:snapToGrid w:val="0"/>
      <w:jc w:val="left"/>
    </w:pPr>
    <w:rPr>
      <w:sz w:val="18"/>
      <w:szCs w:val="18"/>
    </w:rPr>
  </w:style>
  <w:style w:type="character" w:customStyle="1" w:styleId="af4">
    <w:name w:val="脚注文本 字符"/>
    <w:link w:val="af3"/>
    <w:uiPriority w:val="99"/>
    <w:semiHidden/>
    <w:rsid w:val="00602F74"/>
    <w:rPr>
      <w:sz w:val="18"/>
      <w:szCs w:val="18"/>
    </w:rPr>
  </w:style>
  <w:style w:type="character" w:styleId="af5">
    <w:name w:val="footnote reference"/>
    <w:uiPriority w:val="99"/>
    <w:semiHidden/>
    <w:unhideWhenUsed/>
    <w:rsid w:val="00602F74"/>
    <w:rPr>
      <w:vertAlign w:val="superscript"/>
    </w:rPr>
  </w:style>
  <w:style w:type="character" w:styleId="af6">
    <w:name w:val="Unresolved Mention"/>
    <w:uiPriority w:val="99"/>
    <w:semiHidden/>
    <w:unhideWhenUsed/>
    <w:rsid w:val="00602F74"/>
    <w:rPr>
      <w:color w:val="605E5C"/>
      <w:shd w:val="clear" w:color="auto" w:fill="E1DFDD"/>
    </w:rPr>
  </w:style>
  <w:style w:type="character" w:customStyle="1" w:styleId="40">
    <w:name w:val="标题 4 字符"/>
    <w:link w:val="4"/>
    <w:uiPriority w:val="9"/>
    <w:rsid w:val="00B946A1"/>
    <w:rPr>
      <w:rFonts w:ascii="Times New Roman" w:eastAsia="宋体" w:hAnsi="Times New Roman" w:cs="Times New Roman"/>
      <w:b/>
      <w:bCs/>
      <w:sz w:val="24"/>
      <w:szCs w:val="28"/>
    </w:rPr>
  </w:style>
  <w:style w:type="character" w:customStyle="1" w:styleId="50">
    <w:name w:val="标题 5 字符"/>
    <w:link w:val="5"/>
    <w:uiPriority w:val="9"/>
    <w:rsid w:val="001C4CDB"/>
    <w:rPr>
      <w:b/>
      <w:bCs/>
      <w:sz w:val="24"/>
      <w:szCs w:val="28"/>
    </w:rPr>
  </w:style>
  <w:style w:type="paragraph" w:styleId="af7">
    <w:name w:val="Normal (Web)"/>
    <w:basedOn w:val="a"/>
    <w:uiPriority w:val="99"/>
    <w:semiHidden/>
    <w:unhideWhenUsed/>
    <w:rsid w:val="008E0A08"/>
    <w:rPr>
      <w:szCs w:val="24"/>
    </w:rPr>
  </w:style>
  <w:style w:type="character" w:styleId="af8">
    <w:name w:val="Strong"/>
    <w:uiPriority w:val="22"/>
    <w:qFormat/>
    <w:rsid w:val="008F6857"/>
    <w:rPr>
      <w:b/>
      <w:bCs/>
    </w:rPr>
  </w:style>
  <w:style w:type="character" w:styleId="af9">
    <w:name w:val="Placeholder Text"/>
    <w:uiPriority w:val="99"/>
    <w:semiHidden/>
    <w:rsid w:val="009D004A"/>
    <w:rPr>
      <w:color w:val="808080"/>
    </w:rPr>
  </w:style>
  <w:style w:type="paragraph" w:styleId="TOC3">
    <w:name w:val="toc 3"/>
    <w:basedOn w:val="a"/>
    <w:next w:val="a"/>
    <w:autoRedefine/>
    <w:uiPriority w:val="39"/>
    <w:unhideWhenUsed/>
    <w:rsid w:val="00AC4D60"/>
    <w:pPr>
      <w:spacing w:after="0"/>
      <w:ind w:leftChars="400" w:left="400"/>
    </w:pPr>
  </w:style>
  <w:style w:type="paragraph" w:customStyle="1" w:styleId="afa">
    <w:name w:val="摘要"/>
    <w:basedOn w:val="a"/>
    <w:link w:val="afb"/>
    <w:qFormat/>
    <w:rsid w:val="006F3A70"/>
    <w:pPr>
      <w:spacing w:line="440" w:lineRule="exact"/>
    </w:pPr>
  </w:style>
  <w:style w:type="character" w:customStyle="1" w:styleId="afb">
    <w:name w:val="摘要 字符"/>
    <w:link w:val="afa"/>
    <w:rsid w:val="006F3A70"/>
    <w:rPr>
      <w:sz w:val="24"/>
    </w:rPr>
  </w:style>
  <w:style w:type="paragraph" w:styleId="afc">
    <w:name w:val="No Spacing"/>
    <w:uiPriority w:val="1"/>
    <w:qFormat/>
    <w:rsid w:val="00232656"/>
    <w:pPr>
      <w:wordWrap w:val="0"/>
      <w:jc w:val="both"/>
    </w:pPr>
    <w:rPr>
      <w:kern w:val="2"/>
      <w:sz w:val="24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8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5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00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0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2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6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41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3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0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64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05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36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2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81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2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0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74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9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6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1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3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1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499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887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0689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459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794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48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876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89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44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76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03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1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6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2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05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5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gif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ECNU\0915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BE592940-F782-42CF-AD07-5A2AFF9029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0915模板</Template>
  <TotalTime>307</TotalTime>
  <Pages>16</Pages>
  <Words>694</Words>
  <Characters>3961</Characters>
  <Application>Microsoft Office Word</Application>
  <DocSecurity>0</DocSecurity>
  <Lines>33</Lines>
  <Paragraphs>9</Paragraphs>
  <ScaleCrop>false</ScaleCrop>
  <Company/>
  <LinksUpToDate>false</LinksUpToDate>
  <CharactersWithSpaces>4646</CharactersWithSpaces>
  <SharedDoc>false</SharedDoc>
  <HLinks>
    <vt:vector size="426" baseType="variant">
      <vt:variant>
        <vt:i4>7798799</vt:i4>
      </vt:variant>
      <vt:variant>
        <vt:i4>1239</vt:i4>
      </vt:variant>
      <vt:variant>
        <vt:i4>0</vt:i4>
      </vt:variant>
      <vt:variant>
        <vt:i4>5</vt:i4>
      </vt:variant>
      <vt:variant>
        <vt:lpwstr>https://en.wikipedia.org/wiki/Web_crawler</vt:lpwstr>
      </vt:variant>
      <vt:variant>
        <vt:lpwstr/>
      </vt:variant>
      <vt:variant>
        <vt:i4>1703992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_Toc37669549</vt:lpwstr>
      </vt:variant>
      <vt:variant>
        <vt:i4>1769528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_Toc37669548</vt:lpwstr>
      </vt:variant>
      <vt:variant>
        <vt:i4>1310776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_Toc37669547</vt:lpwstr>
      </vt:variant>
      <vt:variant>
        <vt:i4>1376312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_Toc37669546</vt:lpwstr>
      </vt:variant>
      <vt:variant>
        <vt:i4>1441848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_Toc37669545</vt:lpwstr>
      </vt:variant>
      <vt:variant>
        <vt:i4>1507384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_Toc37669544</vt:lpwstr>
      </vt:variant>
      <vt:variant>
        <vt:i4>1048632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_Toc37669543</vt:lpwstr>
      </vt:variant>
      <vt:variant>
        <vt:i4>1114168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_Toc37669542</vt:lpwstr>
      </vt:variant>
      <vt:variant>
        <vt:i4>1179704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_Toc37669541</vt:lpwstr>
      </vt:variant>
      <vt:variant>
        <vt:i4>1245240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_Toc37669540</vt:lpwstr>
      </vt:variant>
      <vt:variant>
        <vt:i4>1703999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_Toc37669539</vt:lpwstr>
      </vt:variant>
      <vt:variant>
        <vt:i4>1769535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_Toc37669538</vt:lpwstr>
      </vt:variant>
      <vt:variant>
        <vt:i4>1310783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_Toc37669537</vt:lpwstr>
      </vt:variant>
      <vt:variant>
        <vt:i4>1376319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_Toc37669536</vt:lpwstr>
      </vt:variant>
      <vt:variant>
        <vt:i4>1441855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_Toc37669535</vt:lpwstr>
      </vt:variant>
      <vt:variant>
        <vt:i4>1507391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_Toc37669534</vt:lpwstr>
      </vt:variant>
      <vt:variant>
        <vt:i4>1048639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_Toc37669533</vt:lpwstr>
      </vt:variant>
      <vt:variant>
        <vt:i4>1114175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_Toc37669532</vt:lpwstr>
      </vt:variant>
      <vt:variant>
        <vt:i4>1179711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_Toc37669531</vt:lpwstr>
      </vt:variant>
      <vt:variant>
        <vt:i4>1245247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_Toc37669530</vt:lpwstr>
      </vt:variant>
      <vt:variant>
        <vt:i4>1703998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_Toc37669529</vt:lpwstr>
      </vt:variant>
      <vt:variant>
        <vt:i4>1769534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_Toc37669528</vt:lpwstr>
      </vt:variant>
      <vt:variant>
        <vt:i4>1310782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_Toc37669527</vt:lpwstr>
      </vt:variant>
      <vt:variant>
        <vt:i4>1376318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_Toc37669526</vt:lpwstr>
      </vt:variant>
      <vt:variant>
        <vt:i4>1441854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_Toc37669525</vt:lpwstr>
      </vt:variant>
      <vt:variant>
        <vt:i4>1507390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_Toc37669524</vt:lpwstr>
      </vt:variant>
      <vt:variant>
        <vt:i4>1048638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_Toc37669523</vt:lpwstr>
      </vt:variant>
      <vt:variant>
        <vt:i4>1114174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_Toc37669522</vt:lpwstr>
      </vt:variant>
      <vt:variant>
        <vt:i4>1179710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_Toc37669521</vt:lpwstr>
      </vt:variant>
      <vt:variant>
        <vt:i4>1245246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_Toc37669520</vt:lpwstr>
      </vt:variant>
      <vt:variant>
        <vt:i4>1703997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_Toc37669519</vt:lpwstr>
      </vt:variant>
      <vt:variant>
        <vt:i4>1769533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_Toc37669518</vt:lpwstr>
      </vt:variant>
      <vt:variant>
        <vt:i4>1310781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_Toc37669517</vt:lpwstr>
      </vt:variant>
      <vt:variant>
        <vt:i4>1376317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_Toc37669516</vt:lpwstr>
      </vt:variant>
      <vt:variant>
        <vt:i4>1441853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_Toc37669515</vt:lpwstr>
      </vt:variant>
      <vt:variant>
        <vt:i4>1507389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_Toc37669514</vt:lpwstr>
      </vt:variant>
      <vt:variant>
        <vt:i4>1048637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_Toc37669513</vt:lpwstr>
      </vt:variant>
      <vt:variant>
        <vt:i4>1114173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_Toc37669512</vt:lpwstr>
      </vt:variant>
      <vt:variant>
        <vt:i4>1179709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_Toc37669511</vt:lpwstr>
      </vt:variant>
      <vt:variant>
        <vt:i4>1245245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_Toc37669510</vt:lpwstr>
      </vt:variant>
      <vt:variant>
        <vt:i4>1703996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_Toc37669509</vt:lpwstr>
      </vt:variant>
      <vt:variant>
        <vt:i4>1769532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_Toc37669508</vt:lpwstr>
      </vt:variant>
      <vt:variant>
        <vt:i4>1310780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_Toc37669507</vt:lpwstr>
      </vt:variant>
      <vt:variant>
        <vt:i4>1376316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_Toc37669506</vt:lpwstr>
      </vt:variant>
      <vt:variant>
        <vt:i4>1441852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_Toc37669505</vt:lpwstr>
      </vt:variant>
      <vt:variant>
        <vt:i4>1507388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_Toc37669504</vt:lpwstr>
      </vt:variant>
      <vt:variant>
        <vt:i4>1048636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_Toc37669503</vt:lpwstr>
      </vt:variant>
      <vt:variant>
        <vt:i4>1114172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_Toc37669502</vt:lpwstr>
      </vt:variant>
      <vt:variant>
        <vt:i4>1179708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_Toc37669501</vt:lpwstr>
      </vt:variant>
      <vt:variant>
        <vt:i4>1245244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_Toc37669500</vt:lpwstr>
      </vt:variant>
      <vt:variant>
        <vt:i4>1769525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_Toc37669499</vt:lpwstr>
      </vt:variant>
      <vt:variant>
        <vt:i4>1703989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_Toc37669498</vt:lpwstr>
      </vt:variant>
      <vt:variant>
        <vt:i4>1376309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_Toc37669497</vt:lpwstr>
      </vt:variant>
      <vt:variant>
        <vt:i4>1310773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_Toc37669496</vt:lpwstr>
      </vt:variant>
      <vt:variant>
        <vt:i4>1507381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_Toc37669495</vt:lpwstr>
      </vt:variant>
      <vt:variant>
        <vt:i4>1441845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_Toc37669494</vt:lpwstr>
      </vt:variant>
      <vt:variant>
        <vt:i4>1114165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_Toc37669493</vt:lpwstr>
      </vt:variant>
      <vt:variant>
        <vt:i4>1048629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_Toc37669492</vt:lpwstr>
      </vt:variant>
      <vt:variant>
        <vt:i4>1245237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_Toc37669491</vt:lpwstr>
      </vt:variant>
      <vt:variant>
        <vt:i4>1179701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_Toc37669490</vt:lpwstr>
      </vt:variant>
      <vt:variant>
        <vt:i4>1769524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_Toc37669489</vt:lpwstr>
      </vt:variant>
      <vt:variant>
        <vt:i4>1703988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_Toc37669488</vt:lpwstr>
      </vt:variant>
      <vt:variant>
        <vt:i4>1376308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_Toc37669487</vt:lpwstr>
      </vt:variant>
      <vt:variant>
        <vt:i4>1310772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_Toc37669486</vt:lpwstr>
      </vt:variant>
      <vt:variant>
        <vt:i4>2490427</vt:i4>
      </vt:variant>
      <vt:variant>
        <vt:i4>15</vt:i4>
      </vt:variant>
      <vt:variant>
        <vt:i4>0</vt:i4>
      </vt:variant>
      <vt:variant>
        <vt:i4>5</vt:i4>
      </vt:variant>
      <vt:variant>
        <vt:lpwstr>https://github.com/paddlepaddle/models</vt:lpwstr>
      </vt:variant>
      <vt:variant>
        <vt:lpwstr>PaddleNLP</vt:lpwstr>
      </vt:variant>
      <vt:variant>
        <vt:i4>3997756</vt:i4>
      </vt:variant>
      <vt:variant>
        <vt:i4>12</vt:i4>
      </vt:variant>
      <vt:variant>
        <vt:i4>0</vt:i4>
      </vt:variant>
      <vt:variant>
        <vt:i4>5</vt:i4>
      </vt:variant>
      <vt:variant>
        <vt:lpwstr>https://github.com/SophonPlus/ChineseNlpCorpus</vt:lpwstr>
      </vt:variant>
      <vt:variant>
        <vt:lpwstr/>
      </vt:variant>
      <vt:variant>
        <vt:i4>3276916</vt:i4>
      </vt:variant>
      <vt:variant>
        <vt:i4>9</vt:i4>
      </vt:variant>
      <vt:variant>
        <vt:i4>0</vt:i4>
      </vt:variant>
      <vt:variant>
        <vt:i4>5</vt:i4>
      </vt:variant>
      <vt:variant>
        <vt:lpwstr>https://github.com/PaddlePaddle/ERNIE/blob/develop/README.zh.md</vt:lpwstr>
      </vt:variant>
      <vt:variant>
        <vt:lpwstr/>
      </vt:variant>
      <vt:variant>
        <vt:i4>2621507</vt:i4>
      </vt:variant>
      <vt:variant>
        <vt:i4>6</vt:i4>
      </vt:variant>
      <vt:variant>
        <vt:i4>0</vt:i4>
      </vt:variant>
      <vt:variant>
        <vt:i4>5</vt:i4>
      </vt:variant>
      <vt:variant>
        <vt:lpwstr>http://www.360doc.com/content/17/1205/14/17044315_710154225.shtml</vt:lpwstr>
      </vt:variant>
      <vt:variant>
        <vt:lpwstr/>
      </vt:variant>
      <vt:variant>
        <vt:i4>7798799</vt:i4>
      </vt:variant>
      <vt:variant>
        <vt:i4>3</vt:i4>
      </vt:variant>
      <vt:variant>
        <vt:i4>0</vt:i4>
      </vt:variant>
      <vt:variant>
        <vt:i4>5</vt:i4>
      </vt:variant>
      <vt:variant>
        <vt:lpwstr>https://en.wikipedia.org/wiki/Web_crawler</vt:lpwstr>
      </vt:variant>
      <vt:variant>
        <vt:lpwstr/>
      </vt:variant>
      <vt:variant>
        <vt:i4>5439549</vt:i4>
      </vt:variant>
      <vt:variant>
        <vt:i4>0</vt:i4>
      </vt:variant>
      <vt:variant>
        <vt:i4>0</vt:i4>
      </vt:variant>
      <vt:variant>
        <vt:i4>5</vt:i4>
      </vt:variant>
      <vt:variant>
        <vt:lpwstr>https://en.wikipedia.org/wiki/Negativity_bias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胡伟</dc:creator>
  <cp:keywords/>
  <dc:description>NE.Ref</dc:description>
  <cp:lastModifiedBy>miracle</cp:lastModifiedBy>
  <cp:revision>6</cp:revision>
  <cp:lastPrinted>2020-04-12T06:25:00Z</cp:lastPrinted>
  <dcterms:created xsi:type="dcterms:W3CDTF">2020-05-12T11:10:00Z</dcterms:created>
  <dcterms:modified xsi:type="dcterms:W3CDTF">2020-05-14T08:53:00Z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